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2D4DBAC6"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00ED1E57" w:rsidRPr="00ED1E57">
              <w:rPr>
                <w:rFonts w:asciiTheme="majorHAnsi" w:hAnsiTheme="majorHAnsi" w:cs="Arial"/>
                <w:b/>
                <w:sz w:val="28"/>
                <w:szCs w:val="28"/>
              </w:rPr>
              <w:t>Katedra informatiky a kvantitativních metod</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4568CE63" w:rsidR="00DD1CC5" w:rsidRDefault="00DD1CC5" w:rsidP="00DD1CC5">
            <w:r w:rsidRPr="00F05B69">
              <w:t xml:space="preserve">Vedoucí práce: </w:t>
            </w:r>
            <w:r w:rsidR="00A53C3D">
              <w:t>Ing. Bruno Ježek</w:t>
            </w:r>
            <w:r w:rsidR="005F3F1D">
              <w:t>,</w:t>
            </w:r>
            <w:r w:rsidR="00A53C3D">
              <w:t xml:space="preserve">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E277689" w:rsidR="00DD1CC5" w:rsidRPr="00F05B69" w:rsidRDefault="00DD1CC5" w:rsidP="004E177B">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3DE4C761"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EE700B">
              <w:rPr>
                <w:noProof/>
              </w:rPr>
              <w:t>22.3.2022</w:t>
            </w:r>
            <w:r w:rsidR="004366F7">
              <w:fldChar w:fldCharType="end"/>
            </w:r>
          </w:p>
        </w:tc>
        <w:tc>
          <w:tcPr>
            <w:tcW w:w="2500" w:type="pct"/>
            <w:gridSpan w:val="2"/>
            <w:vAlign w:val="bottom"/>
          </w:tcPr>
          <w:p w14:paraId="211BEAA0" w14:textId="5E036E27" w:rsidR="00DD1CC5" w:rsidRPr="00F05B69" w:rsidRDefault="002768A3" w:rsidP="00DD1CC5">
            <w:pPr>
              <w:jc w:val="center"/>
            </w:pPr>
            <w:r>
              <w:t>David</w:t>
            </w:r>
            <w:r w:rsidR="00AC19F1">
              <w:t xml:space="preserve"> </w:t>
            </w:r>
            <w:r>
              <w:t>Továrek</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1C034BF9" w:rsidR="00DD1CC5" w:rsidRPr="00F05B69" w:rsidRDefault="00DD1CC5" w:rsidP="00151803">
            <w:r w:rsidRPr="00F05B69">
              <w:t>Děkuji vedoucímu</w:t>
            </w:r>
            <w:r w:rsidR="004820CF">
              <w:t xml:space="preserve"> </w:t>
            </w:r>
            <w:r w:rsidR="00BC066D">
              <w:t>bakalářské</w:t>
            </w:r>
            <w:r w:rsidRPr="00F05B69">
              <w:t xml:space="preserve"> práce </w:t>
            </w:r>
            <w:r w:rsidR="0065513E">
              <w:t>Ing. Bruno Jež</w:t>
            </w:r>
            <w:r w:rsidR="00151803">
              <w:t>kovi</w:t>
            </w:r>
            <w:r w:rsidR="003F2A0B">
              <w:t>,</w:t>
            </w:r>
            <w:r w:rsidR="0065513E">
              <w:t xml:space="preserve"> Ph.D. </w:t>
            </w:r>
            <w:r w:rsidRPr="00F05B69">
              <w:t>za</w:t>
            </w:r>
            <w:r w:rsidR="004366F7">
              <w:t xml:space="preserve"> vedení práce</w:t>
            </w:r>
            <w:r w:rsidR="00151803">
              <w:t>, cenné rady a doporučenou literaturu.</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55475CA5"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možností jejich využití pro různé účely.</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7E98EC24"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w:t>
      </w:r>
      <w:r w:rsidR="00C04121">
        <w:rPr>
          <w:lang w:val="en-US"/>
        </w:rPr>
        <w:t>these</w:t>
      </w:r>
      <w:r w:rsidR="000804D2">
        <w:rPr>
          <w:lang w:val="en-US"/>
        </w:rPr>
        <w:t xml:space="preserv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2BD39B51" w14:textId="7B0120CD" w:rsidR="004E1FB9" w:rsidRDefault="00E03E48">
      <w:pPr>
        <w:pStyle w:val="Obsah1"/>
        <w:tabs>
          <w:tab w:val="left" w:pos="480"/>
          <w:tab w:val="right" w:leader="dot" w:pos="8637"/>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8830552" w:history="1">
        <w:r w:rsidR="004E1FB9" w:rsidRPr="00483C5D">
          <w:rPr>
            <w:rStyle w:val="Hypertextovodkaz"/>
            <w:noProof/>
          </w:rPr>
          <w:t>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Úvod</w:t>
        </w:r>
        <w:r w:rsidR="004E1FB9">
          <w:rPr>
            <w:noProof/>
            <w:webHidden/>
          </w:rPr>
          <w:tab/>
        </w:r>
        <w:r w:rsidR="004E1FB9">
          <w:rPr>
            <w:noProof/>
            <w:webHidden/>
          </w:rPr>
          <w:fldChar w:fldCharType="begin"/>
        </w:r>
        <w:r w:rsidR="004E1FB9">
          <w:rPr>
            <w:noProof/>
            <w:webHidden/>
          </w:rPr>
          <w:instrText xml:space="preserve"> PAGEREF _Toc98830552 \h </w:instrText>
        </w:r>
        <w:r w:rsidR="004E1FB9">
          <w:rPr>
            <w:noProof/>
            <w:webHidden/>
          </w:rPr>
        </w:r>
        <w:r w:rsidR="004E1FB9">
          <w:rPr>
            <w:noProof/>
            <w:webHidden/>
          </w:rPr>
          <w:fldChar w:fldCharType="separate"/>
        </w:r>
        <w:r w:rsidR="00EE700B">
          <w:rPr>
            <w:noProof/>
            <w:webHidden/>
          </w:rPr>
          <w:t>1</w:t>
        </w:r>
        <w:r w:rsidR="004E1FB9">
          <w:rPr>
            <w:noProof/>
            <w:webHidden/>
          </w:rPr>
          <w:fldChar w:fldCharType="end"/>
        </w:r>
      </w:hyperlink>
    </w:p>
    <w:p w14:paraId="6FFA47EB" w14:textId="3CD29983" w:rsidR="004E1FB9" w:rsidRDefault="00563E5C">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553" w:history="1">
        <w:r w:rsidR="004E1FB9" w:rsidRPr="00483C5D">
          <w:rPr>
            <w:rStyle w:val="Hypertextovodkaz"/>
            <w:noProof/>
          </w:rPr>
          <w:t>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Teoretická část</w:t>
        </w:r>
        <w:r w:rsidR="004E1FB9">
          <w:rPr>
            <w:noProof/>
            <w:webHidden/>
          </w:rPr>
          <w:tab/>
        </w:r>
        <w:r w:rsidR="004E1FB9">
          <w:rPr>
            <w:noProof/>
            <w:webHidden/>
          </w:rPr>
          <w:fldChar w:fldCharType="begin"/>
        </w:r>
        <w:r w:rsidR="004E1FB9">
          <w:rPr>
            <w:noProof/>
            <w:webHidden/>
          </w:rPr>
          <w:instrText xml:space="preserve"> PAGEREF _Toc98830553 \h </w:instrText>
        </w:r>
        <w:r w:rsidR="004E1FB9">
          <w:rPr>
            <w:noProof/>
            <w:webHidden/>
          </w:rPr>
        </w:r>
        <w:r w:rsidR="004E1FB9">
          <w:rPr>
            <w:noProof/>
            <w:webHidden/>
          </w:rPr>
          <w:fldChar w:fldCharType="separate"/>
        </w:r>
        <w:r w:rsidR="00EE700B">
          <w:rPr>
            <w:noProof/>
            <w:webHidden/>
          </w:rPr>
          <w:t>2</w:t>
        </w:r>
        <w:r w:rsidR="004E1FB9">
          <w:rPr>
            <w:noProof/>
            <w:webHidden/>
          </w:rPr>
          <w:fldChar w:fldCharType="end"/>
        </w:r>
      </w:hyperlink>
    </w:p>
    <w:p w14:paraId="6FA5E5E0" w14:textId="2C7DD1FF"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54" w:history="1">
        <w:r w:rsidR="004E1FB9" w:rsidRPr="00483C5D">
          <w:rPr>
            <w:rStyle w:val="Hypertextovodkaz"/>
            <w:noProof/>
          </w:rPr>
          <w:t>2.1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w:t>
        </w:r>
        <w:r w:rsidR="004E1FB9">
          <w:rPr>
            <w:noProof/>
            <w:webHidden/>
          </w:rPr>
          <w:tab/>
        </w:r>
        <w:r w:rsidR="004E1FB9">
          <w:rPr>
            <w:noProof/>
            <w:webHidden/>
          </w:rPr>
          <w:fldChar w:fldCharType="begin"/>
        </w:r>
        <w:r w:rsidR="004E1FB9">
          <w:rPr>
            <w:noProof/>
            <w:webHidden/>
          </w:rPr>
          <w:instrText xml:space="preserve"> PAGEREF _Toc98830554 \h </w:instrText>
        </w:r>
        <w:r w:rsidR="004E1FB9">
          <w:rPr>
            <w:noProof/>
            <w:webHidden/>
          </w:rPr>
        </w:r>
        <w:r w:rsidR="004E1FB9">
          <w:rPr>
            <w:noProof/>
            <w:webHidden/>
          </w:rPr>
          <w:fldChar w:fldCharType="separate"/>
        </w:r>
        <w:r w:rsidR="00EE700B">
          <w:rPr>
            <w:noProof/>
            <w:webHidden/>
          </w:rPr>
          <w:t>2</w:t>
        </w:r>
        <w:r w:rsidR="004E1FB9">
          <w:rPr>
            <w:noProof/>
            <w:webHidden/>
          </w:rPr>
          <w:fldChar w:fldCharType="end"/>
        </w:r>
      </w:hyperlink>
    </w:p>
    <w:p w14:paraId="4A70A49B" w14:textId="4E39AFFF"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5" w:history="1">
        <w:r w:rsidR="004E1FB9" w:rsidRPr="00483C5D">
          <w:rPr>
            <w:rStyle w:val="Hypertextovodkaz"/>
            <w:noProof/>
          </w:rPr>
          <w:t>2.1.1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obecně</w:t>
        </w:r>
        <w:r w:rsidR="004E1FB9">
          <w:rPr>
            <w:noProof/>
            <w:webHidden/>
          </w:rPr>
          <w:tab/>
        </w:r>
        <w:r w:rsidR="004E1FB9">
          <w:rPr>
            <w:noProof/>
            <w:webHidden/>
          </w:rPr>
          <w:fldChar w:fldCharType="begin"/>
        </w:r>
        <w:r w:rsidR="004E1FB9">
          <w:rPr>
            <w:noProof/>
            <w:webHidden/>
          </w:rPr>
          <w:instrText xml:space="preserve"> PAGEREF _Toc98830555 \h </w:instrText>
        </w:r>
        <w:r w:rsidR="004E1FB9">
          <w:rPr>
            <w:noProof/>
            <w:webHidden/>
          </w:rPr>
        </w:r>
        <w:r w:rsidR="004E1FB9">
          <w:rPr>
            <w:noProof/>
            <w:webHidden/>
          </w:rPr>
          <w:fldChar w:fldCharType="separate"/>
        </w:r>
        <w:r w:rsidR="00EE700B">
          <w:rPr>
            <w:noProof/>
            <w:webHidden/>
          </w:rPr>
          <w:t>2</w:t>
        </w:r>
        <w:r w:rsidR="004E1FB9">
          <w:rPr>
            <w:noProof/>
            <w:webHidden/>
          </w:rPr>
          <w:fldChar w:fldCharType="end"/>
        </w:r>
      </w:hyperlink>
    </w:p>
    <w:p w14:paraId="5E67AD3E" w14:textId="25B1382A"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6" w:history="1">
        <w:r w:rsidR="004E1FB9" w:rsidRPr="00483C5D">
          <w:rPr>
            <w:rStyle w:val="Hypertextovodkaz"/>
            <w:noProof/>
          </w:rPr>
          <w:t>2.1.2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Principy datové vizualizace</w:t>
        </w:r>
        <w:r w:rsidR="004E1FB9">
          <w:rPr>
            <w:noProof/>
            <w:webHidden/>
          </w:rPr>
          <w:tab/>
        </w:r>
        <w:r w:rsidR="004E1FB9">
          <w:rPr>
            <w:noProof/>
            <w:webHidden/>
          </w:rPr>
          <w:fldChar w:fldCharType="begin"/>
        </w:r>
        <w:r w:rsidR="004E1FB9">
          <w:rPr>
            <w:noProof/>
            <w:webHidden/>
          </w:rPr>
          <w:instrText xml:space="preserve"> PAGEREF _Toc98830556 \h </w:instrText>
        </w:r>
        <w:r w:rsidR="004E1FB9">
          <w:rPr>
            <w:noProof/>
            <w:webHidden/>
          </w:rPr>
        </w:r>
        <w:r w:rsidR="004E1FB9">
          <w:rPr>
            <w:noProof/>
            <w:webHidden/>
          </w:rPr>
          <w:fldChar w:fldCharType="separate"/>
        </w:r>
        <w:r w:rsidR="00EE700B">
          <w:rPr>
            <w:noProof/>
            <w:webHidden/>
          </w:rPr>
          <w:t>3</w:t>
        </w:r>
        <w:r w:rsidR="004E1FB9">
          <w:rPr>
            <w:noProof/>
            <w:webHidden/>
          </w:rPr>
          <w:fldChar w:fldCharType="end"/>
        </w:r>
      </w:hyperlink>
    </w:p>
    <w:p w14:paraId="4A6E02AF" w14:textId="7B56E3E9"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7" w:history="1">
        <w:r w:rsidR="004E1FB9" w:rsidRPr="00483C5D">
          <w:rPr>
            <w:rStyle w:val="Hypertextovodkaz"/>
            <w:noProof/>
          </w:rPr>
          <w:t>2.1.3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Barvy v datové vizualizaci</w:t>
        </w:r>
        <w:r w:rsidR="004E1FB9">
          <w:rPr>
            <w:noProof/>
            <w:webHidden/>
          </w:rPr>
          <w:tab/>
        </w:r>
        <w:r w:rsidR="004E1FB9">
          <w:rPr>
            <w:noProof/>
            <w:webHidden/>
          </w:rPr>
          <w:fldChar w:fldCharType="begin"/>
        </w:r>
        <w:r w:rsidR="004E1FB9">
          <w:rPr>
            <w:noProof/>
            <w:webHidden/>
          </w:rPr>
          <w:instrText xml:space="preserve"> PAGEREF _Toc98830557 \h </w:instrText>
        </w:r>
        <w:r w:rsidR="004E1FB9">
          <w:rPr>
            <w:noProof/>
            <w:webHidden/>
          </w:rPr>
        </w:r>
        <w:r w:rsidR="004E1FB9">
          <w:rPr>
            <w:noProof/>
            <w:webHidden/>
          </w:rPr>
          <w:fldChar w:fldCharType="separate"/>
        </w:r>
        <w:r w:rsidR="00EE700B">
          <w:rPr>
            <w:noProof/>
            <w:webHidden/>
          </w:rPr>
          <w:t>3</w:t>
        </w:r>
        <w:r w:rsidR="004E1FB9">
          <w:rPr>
            <w:noProof/>
            <w:webHidden/>
          </w:rPr>
          <w:fldChar w:fldCharType="end"/>
        </w:r>
      </w:hyperlink>
    </w:p>
    <w:p w14:paraId="7969C146" w14:textId="722C130F"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8" w:history="1">
        <w:r w:rsidR="004E1FB9" w:rsidRPr="00483C5D">
          <w:rPr>
            <w:rStyle w:val="Hypertextovodkaz"/>
            <w:noProof/>
          </w:rPr>
          <w:t>2.1.4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Anatomie grafu</w:t>
        </w:r>
        <w:r w:rsidR="004E1FB9">
          <w:rPr>
            <w:noProof/>
            <w:webHidden/>
          </w:rPr>
          <w:tab/>
        </w:r>
        <w:r w:rsidR="004E1FB9">
          <w:rPr>
            <w:noProof/>
            <w:webHidden/>
          </w:rPr>
          <w:fldChar w:fldCharType="begin"/>
        </w:r>
        <w:r w:rsidR="004E1FB9">
          <w:rPr>
            <w:noProof/>
            <w:webHidden/>
          </w:rPr>
          <w:instrText xml:space="preserve"> PAGEREF _Toc98830558 \h </w:instrText>
        </w:r>
        <w:r w:rsidR="004E1FB9">
          <w:rPr>
            <w:noProof/>
            <w:webHidden/>
          </w:rPr>
        </w:r>
        <w:r w:rsidR="004E1FB9">
          <w:rPr>
            <w:noProof/>
            <w:webHidden/>
          </w:rPr>
          <w:fldChar w:fldCharType="separate"/>
        </w:r>
        <w:r w:rsidR="00EE700B">
          <w:rPr>
            <w:noProof/>
            <w:webHidden/>
          </w:rPr>
          <w:t>7</w:t>
        </w:r>
        <w:r w:rsidR="004E1FB9">
          <w:rPr>
            <w:noProof/>
            <w:webHidden/>
          </w:rPr>
          <w:fldChar w:fldCharType="end"/>
        </w:r>
      </w:hyperlink>
    </w:p>
    <w:p w14:paraId="69288221" w14:textId="0D2D57B2"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9" w:history="1">
        <w:r w:rsidR="004E1FB9" w:rsidRPr="00483C5D">
          <w:rPr>
            <w:rStyle w:val="Hypertextovodkaz"/>
            <w:noProof/>
          </w:rPr>
          <w:t>2.1.5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Nejčastější typy grafů</w:t>
        </w:r>
        <w:r w:rsidR="004E1FB9">
          <w:rPr>
            <w:noProof/>
            <w:webHidden/>
          </w:rPr>
          <w:tab/>
        </w:r>
        <w:r w:rsidR="004E1FB9">
          <w:rPr>
            <w:noProof/>
            <w:webHidden/>
          </w:rPr>
          <w:fldChar w:fldCharType="begin"/>
        </w:r>
        <w:r w:rsidR="004E1FB9">
          <w:rPr>
            <w:noProof/>
            <w:webHidden/>
          </w:rPr>
          <w:instrText xml:space="preserve"> PAGEREF _Toc98830559 \h </w:instrText>
        </w:r>
        <w:r w:rsidR="004E1FB9">
          <w:rPr>
            <w:noProof/>
            <w:webHidden/>
          </w:rPr>
        </w:r>
        <w:r w:rsidR="004E1FB9">
          <w:rPr>
            <w:noProof/>
            <w:webHidden/>
          </w:rPr>
          <w:fldChar w:fldCharType="separate"/>
        </w:r>
        <w:r w:rsidR="00EE700B">
          <w:rPr>
            <w:noProof/>
            <w:webHidden/>
          </w:rPr>
          <w:t>7</w:t>
        </w:r>
        <w:r w:rsidR="004E1FB9">
          <w:rPr>
            <w:noProof/>
            <w:webHidden/>
          </w:rPr>
          <w:fldChar w:fldCharType="end"/>
        </w:r>
      </w:hyperlink>
    </w:p>
    <w:p w14:paraId="521514D0" w14:textId="09609DAE"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60" w:history="1">
        <w:r w:rsidR="004E1FB9" w:rsidRPr="00483C5D">
          <w:rPr>
            <w:rStyle w:val="Hypertextovodkaz"/>
            <w:noProof/>
          </w:rPr>
          <w:t>2.2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Jazyk Python</w:t>
        </w:r>
        <w:r w:rsidR="004E1FB9">
          <w:rPr>
            <w:noProof/>
            <w:webHidden/>
          </w:rPr>
          <w:tab/>
        </w:r>
        <w:r w:rsidR="004E1FB9">
          <w:rPr>
            <w:noProof/>
            <w:webHidden/>
          </w:rPr>
          <w:fldChar w:fldCharType="begin"/>
        </w:r>
        <w:r w:rsidR="004E1FB9">
          <w:rPr>
            <w:noProof/>
            <w:webHidden/>
          </w:rPr>
          <w:instrText xml:space="preserve"> PAGEREF _Toc98830560 \h </w:instrText>
        </w:r>
        <w:r w:rsidR="004E1FB9">
          <w:rPr>
            <w:noProof/>
            <w:webHidden/>
          </w:rPr>
        </w:r>
        <w:r w:rsidR="004E1FB9">
          <w:rPr>
            <w:noProof/>
            <w:webHidden/>
          </w:rPr>
          <w:fldChar w:fldCharType="separate"/>
        </w:r>
        <w:r w:rsidR="00EE700B">
          <w:rPr>
            <w:noProof/>
            <w:webHidden/>
          </w:rPr>
          <w:t>13</w:t>
        </w:r>
        <w:r w:rsidR="004E1FB9">
          <w:rPr>
            <w:noProof/>
            <w:webHidden/>
          </w:rPr>
          <w:fldChar w:fldCharType="end"/>
        </w:r>
      </w:hyperlink>
    </w:p>
    <w:p w14:paraId="0DCC4DD3" w14:textId="0C994DCC"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61" w:history="1">
        <w:r w:rsidR="004E1FB9" w:rsidRPr="00483C5D">
          <w:rPr>
            <w:rStyle w:val="Hypertextovodkaz"/>
            <w:noProof/>
          </w:rPr>
          <w:t>2.3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Knihovny jazyka Python pro zpracování dat</w:t>
        </w:r>
        <w:r w:rsidR="004E1FB9">
          <w:rPr>
            <w:noProof/>
            <w:webHidden/>
          </w:rPr>
          <w:tab/>
        </w:r>
        <w:r w:rsidR="004E1FB9">
          <w:rPr>
            <w:noProof/>
            <w:webHidden/>
          </w:rPr>
          <w:fldChar w:fldCharType="begin"/>
        </w:r>
        <w:r w:rsidR="004E1FB9">
          <w:rPr>
            <w:noProof/>
            <w:webHidden/>
          </w:rPr>
          <w:instrText xml:space="preserve"> PAGEREF _Toc98830561 \h </w:instrText>
        </w:r>
        <w:r w:rsidR="004E1FB9">
          <w:rPr>
            <w:noProof/>
            <w:webHidden/>
          </w:rPr>
        </w:r>
        <w:r w:rsidR="004E1FB9">
          <w:rPr>
            <w:noProof/>
            <w:webHidden/>
          </w:rPr>
          <w:fldChar w:fldCharType="separate"/>
        </w:r>
        <w:r w:rsidR="00EE700B">
          <w:rPr>
            <w:noProof/>
            <w:webHidden/>
          </w:rPr>
          <w:t>14</w:t>
        </w:r>
        <w:r w:rsidR="004E1FB9">
          <w:rPr>
            <w:noProof/>
            <w:webHidden/>
          </w:rPr>
          <w:fldChar w:fldCharType="end"/>
        </w:r>
      </w:hyperlink>
    </w:p>
    <w:p w14:paraId="71D25E75" w14:textId="69198BA4"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2" w:history="1">
        <w:r w:rsidR="004E1FB9" w:rsidRPr="00483C5D">
          <w:rPr>
            <w:rStyle w:val="Hypertextovodkaz"/>
            <w:noProof/>
          </w:rPr>
          <w:t>2.3.1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NumPy</w:t>
        </w:r>
        <w:r w:rsidR="004E1FB9">
          <w:rPr>
            <w:noProof/>
            <w:webHidden/>
          </w:rPr>
          <w:tab/>
        </w:r>
        <w:r w:rsidR="004E1FB9">
          <w:rPr>
            <w:noProof/>
            <w:webHidden/>
          </w:rPr>
          <w:fldChar w:fldCharType="begin"/>
        </w:r>
        <w:r w:rsidR="004E1FB9">
          <w:rPr>
            <w:noProof/>
            <w:webHidden/>
          </w:rPr>
          <w:instrText xml:space="preserve"> PAGEREF _Toc98830562 \h </w:instrText>
        </w:r>
        <w:r w:rsidR="004E1FB9">
          <w:rPr>
            <w:noProof/>
            <w:webHidden/>
          </w:rPr>
        </w:r>
        <w:r w:rsidR="004E1FB9">
          <w:rPr>
            <w:noProof/>
            <w:webHidden/>
          </w:rPr>
          <w:fldChar w:fldCharType="separate"/>
        </w:r>
        <w:r w:rsidR="00EE700B">
          <w:rPr>
            <w:noProof/>
            <w:webHidden/>
          </w:rPr>
          <w:t>14</w:t>
        </w:r>
        <w:r w:rsidR="004E1FB9">
          <w:rPr>
            <w:noProof/>
            <w:webHidden/>
          </w:rPr>
          <w:fldChar w:fldCharType="end"/>
        </w:r>
      </w:hyperlink>
    </w:p>
    <w:p w14:paraId="2E7EA14C" w14:textId="1C70CC75"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3" w:history="1">
        <w:r w:rsidR="004E1FB9" w:rsidRPr="00483C5D">
          <w:rPr>
            <w:rStyle w:val="Hypertextovodkaz"/>
            <w:noProof/>
          </w:rPr>
          <w:t>2.3.2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SciPy</w:t>
        </w:r>
        <w:r w:rsidR="004E1FB9">
          <w:rPr>
            <w:noProof/>
            <w:webHidden/>
          </w:rPr>
          <w:tab/>
        </w:r>
        <w:r w:rsidR="004E1FB9">
          <w:rPr>
            <w:noProof/>
            <w:webHidden/>
          </w:rPr>
          <w:fldChar w:fldCharType="begin"/>
        </w:r>
        <w:r w:rsidR="004E1FB9">
          <w:rPr>
            <w:noProof/>
            <w:webHidden/>
          </w:rPr>
          <w:instrText xml:space="preserve"> PAGEREF _Toc98830563 \h </w:instrText>
        </w:r>
        <w:r w:rsidR="004E1FB9">
          <w:rPr>
            <w:noProof/>
            <w:webHidden/>
          </w:rPr>
        </w:r>
        <w:r w:rsidR="004E1FB9">
          <w:rPr>
            <w:noProof/>
            <w:webHidden/>
          </w:rPr>
          <w:fldChar w:fldCharType="separate"/>
        </w:r>
        <w:r w:rsidR="00EE700B">
          <w:rPr>
            <w:noProof/>
            <w:webHidden/>
          </w:rPr>
          <w:t>14</w:t>
        </w:r>
        <w:r w:rsidR="004E1FB9">
          <w:rPr>
            <w:noProof/>
            <w:webHidden/>
          </w:rPr>
          <w:fldChar w:fldCharType="end"/>
        </w:r>
      </w:hyperlink>
    </w:p>
    <w:p w14:paraId="4AFE9E93" w14:textId="449CE181"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4" w:history="1">
        <w:r w:rsidR="004E1FB9" w:rsidRPr="00483C5D">
          <w:rPr>
            <w:rStyle w:val="Hypertextovodkaz"/>
            <w:noProof/>
          </w:rPr>
          <w:t>2.3.3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pandas</w:t>
        </w:r>
        <w:r w:rsidR="004E1FB9">
          <w:rPr>
            <w:noProof/>
            <w:webHidden/>
          </w:rPr>
          <w:tab/>
        </w:r>
        <w:r w:rsidR="004E1FB9">
          <w:rPr>
            <w:noProof/>
            <w:webHidden/>
          </w:rPr>
          <w:fldChar w:fldCharType="begin"/>
        </w:r>
        <w:r w:rsidR="004E1FB9">
          <w:rPr>
            <w:noProof/>
            <w:webHidden/>
          </w:rPr>
          <w:instrText xml:space="preserve"> PAGEREF _Toc98830564 \h </w:instrText>
        </w:r>
        <w:r w:rsidR="004E1FB9">
          <w:rPr>
            <w:noProof/>
            <w:webHidden/>
          </w:rPr>
        </w:r>
        <w:r w:rsidR="004E1FB9">
          <w:rPr>
            <w:noProof/>
            <w:webHidden/>
          </w:rPr>
          <w:fldChar w:fldCharType="separate"/>
        </w:r>
        <w:r w:rsidR="00EE700B">
          <w:rPr>
            <w:noProof/>
            <w:webHidden/>
          </w:rPr>
          <w:t>14</w:t>
        </w:r>
        <w:r w:rsidR="004E1FB9">
          <w:rPr>
            <w:noProof/>
            <w:webHidden/>
          </w:rPr>
          <w:fldChar w:fldCharType="end"/>
        </w:r>
      </w:hyperlink>
    </w:p>
    <w:p w14:paraId="25164F8F" w14:textId="4FADCAC4"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65" w:history="1">
        <w:r w:rsidR="004E1FB9" w:rsidRPr="00483C5D">
          <w:rPr>
            <w:rStyle w:val="Hypertextovodkaz"/>
            <w:noProof/>
          </w:rPr>
          <w:t>2.4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Vizualizační knihovny jazyka Python</w:t>
        </w:r>
        <w:r w:rsidR="004E1FB9">
          <w:rPr>
            <w:noProof/>
            <w:webHidden/>
          </w:rPr>
          <w:tab/>
        </w:r>
        <w:r w:rsidR="004E1FB9">
          <w:rPr>
            <w:noProof/>
            <w:webHidden/>
          </w:rPr>
          <w:fldChar w:fldCharType="begin"/>
        </w:r>
        <w:r w:rsidR="004E1FB9">
          <w:rPr>
            <w:noProof/>
            <w:webHidden/>
          </w:rPr>
          <w:instrText xml:space="preserve"> PAGEREF _Toc98830565 \h </w:instrText>
        </w:r>
        <w:r w:rsidR="004E1FB9">
          <w:rPr>
            <w:noProof/>
            <w:webHidden/>
          </w:rPr>
        </w:r>
        <w:r w:rsidR="004E1FB9">
          <w:rPr>
            <w:noProof/>
            <w:webHidden/>
          </w:rPr>
          <w:fldChar w:fldCharType="separate"/>
        </w:r>
        <w:r w:rsidR="00EE700B">
          <w:rPr>
            <w:noProof/>
            <w:webHidden/>
          </w:rPr>
          <w:t>15</w:t>
        </w:r>
        <w:r w:rsidR="004E1FB9">
          <w:rPr>
            <w:noProof/>
            <w:webHidden/>
          </w:rPr>
          <w:fldChar w:fldCharType="end"/>
        </w:r>
      </w:hyperlink>
    </w:p>
    <w:p w14:paraId="63F6F8D7" w14:textId="5165472F"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6" w:history="1">
        <w:r w:rsidR="004E1FB9" w:rsidRPr="00483C5D">
          <w:rPr>
            <w:rStyle w:val="Hypertextovodkaz"/>
            <w:noProof/>
          </w:rPr>
          <w:t>2.4.1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Matplotlib</w:t>
        </w:r>
        <w:r w:rsidR="004E1FB9">
          <w:rPr>
            <w:noProof/>
            <w:webHidden/>
          </w:rPr>
          <w:tab/>
        </w:r>
        <w:r w:rsidR="004E1FB9">
          <w:rPr>
            <w:noProof/>
            <w:webHidden/>
          </w:rPr>
          <w:fldChar w:fldCharType="begin"/>
        </w:r>
        <w:r w:rsidR="004E1FB9">
          <w:rPr>
            <w:noProof/>
            <w:webHidden/>
          </w:rPr>
          <w:instrText xml:space="preserve"> PAGEREF _Toc98830566 \h </w:instrText>
        </w:r>
        <w:r w:rsidR="004E1FB9">
          <w:rPr>
            <w:noProof/>
            <w:webHidden/>
          </w:rPr>
        </w:r>
        <w:r w:rsidR="004E1FB9">
          <w:rPr>
            <w:noProof/>
            <w:webHidden/>
          </w:rPr>
          <w:fldChar w:fldCharType="separate"/>
        </w:r>
        <w:r w:rsidR="00EE700B">
          <w:rPr>
            <w:noProof/>
            <w:webHidden/>
          </w:rPr>
          <w:t>15</w:t>
        </w:r>
        <w:r w:rsidR="004E1FB9">
          <w:rPr>
            <w:noProof/>
            <w:webHidden/>
          </w:rPr>
          <w:fldChar w:fldCharType="end"/>
        </w:r>
      </w:hyperlink>
    </w:p>
    <w:p w14:paraId="14B52C6C" w14:textId="0E989A02"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7" w:history="1">
        <w:r w:rsidR="004E1FB9" w:rsidRPr="00483C5D">
          <w:rPr>
            <w:rStyle w:val="Hypertextovodkaz"/>
            <w:noProof/>
          </w:rPr>
          <w:t>2.4.2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Seaborn</w:t>
        </w:r>
        <w:r w:rsidR="004E1FB9">
          <w:rPr>
            <w:noProof/>
            <w:webHidden/>
          </w:rPr>
          <w:tab/>
        </w:r>
        <w:r w:rsidR="004E1FB9">
          <w:rPr>
            <w:noProof/>
            <w:webHidden/>
          </w:rPr>
          <w:fldChar w:fldCharType="begin"/>
        </w:r>
        <w:r w:rsidR="004E1FB9">
          <w:rPr>
            <w:noProof/>
            <w:webHidden/>
          </w:rPr>
          <w:instrText xml:space="preserve"> PAGEREF _Toc98830567 \h </w:instrText>
        </w:r>
        <w:r w:rsidR="004E1FB9">
          <w:rPr>
            <w:noProof/>
            <w:webHidden/>
          </w:rPr>
        </w:r>
        <w:r w:rsidR="004E1FB9">
          <w:rPr>
            <w:noProof/>
            <w:webHidden/>
          </w:rPr>
          <w:fldChar w:fldCharType="separate"/>
        </w:r>
        <w:r w:rsidR="00EE700B">
          <w:rPr>
            <w:noProof/>
            <w:webHidden/>
          </w:rPr>
          <w:t>15</w:t>
        </w:r>
        <w:r w:rsidR="004E1FB9">
          <w:rPr>
            <w:noProof/>
            <w:webHidden/>
          </w:rPr>
          <w:fldChar w:fldCharType="end"/>
        </w:r>
      </w:hyperlink>
    </w:p>
    <w:p w14:paraId="0575D652" w14:textId="62508690"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8" w:history="1">
        <w:r w:rsidR="004E1FB9" w:rsidRPr="00483C5D">
          <w:rPr>
            <w:rStyle w:val="Hypertextovodkaz"/>
            <w:noProof/>
          </w:rPr>
          <w:t>2.4.3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Bokeh</w:t>
        </w:r>
        <w:r w:rsidR="004E1FB9">
          <w:rPr>
            <w:noProof/>
            <w:webHidden/>
          </w:rPr>
          <w:tab/>
        </w:r>
        <w:r w:rsidR="004E1FB9">
          <w:rPr>
            <w:noProof/>
            <w:webHidden/>
          </w:rPr>
          <w:fldChar w:fldCharType="begin"/>
        </w:r>
        <w:r w:rsidR="004E1FB9">
          <w:rPr>
            <w:noProof/>
            <w:webHidden/>
          </w:rPr>
          <w:instrText xml:space="preserve"> PAGEREF _Toc98830568 \h </w:instrText>
        </w:r>
        <w:r w:rsidR="004E1FB9">
          <w:rPr>
            <w:noProof/>
            <w:webHidden/>
          </w:rPr>
        </w:r>
        <w:r w:rsidR="004E1FB9">
          <w:rPr>
            <w:noProof/>
            <w:webHidden/>
          </w:rPr>
          <w:fldChar w:fldCharType="separate"/>
        </w:r>
        <w:r w:rsidR="00EE700B">
          <w:rPr>
            <w:noProof/>
            <w:webHidden/>
          </w:rPr>
          <w:t>16</w:t>
        </w:r>
        <w:r w:rsidR="004E1FB9">
          <w:rPr>
            <w:noProof/>
            <w:webHidden/>
          </w:rPr>
          <w:fldChar w:fldCharType="end"/>
        </w:r>
      </w:hyperlink>
    </w:p>
    <w:p w14:paraId="14ABCC47" w14:textId="30FE969E"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9" w:history="1">
        <w:r w:rsidR="004E1FB9" w:rsidRPr="00483C5D">
          <w:rPr>
            <w:rStyle w:val="Hypertextovodkaz"/>
            <w:noProof/>
          </w:rPr>
          <w:t>2.4.4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Plotly</w:t>
        </w:r>
        <w:r w:rsidR="004E1FB9">
          <w:rPr>
            <w:noProof/>
            <w:webHidden/>
          </w:rPr>
          <w:tab/>
        </w:r>
        <w:r w:rsidR="004E1FB9">
          <w:rPr>
            <w:noProof/>
            <w:webHidden/>
          </w:rPr>
          <w:fldChar w:fldCharType="begin"/>
        </w:r>
        <w:r w:rsidR="004E1FB9">
          <w:rPr>
            <w:noProof/>
            <w:webHidden/>
          </w:rPr>
          <w:instrText xml:space="preserve"> PAGEREF _Toc98830569 \h </w:instrText>
        </w:r>
        <w:r w:rsidR="004E1FB9">
          <w:rPr>
            <w:noProof/>
            <w:webHidden/>
          </w:rPr>
        </w:r>
        <w:r w:rsidR="004E1FB9">
          <w:rPr>
            <w:noProof/>
            <w:webHidden/>
          </w:rPr>
          <w:fldChar w:fldCharType="separate"/>
        </w:r>
        <w:r w:rsidR="00EE700B">
          <w:rPr>
            <w:noProof/>
            <w:webHidden/>
          </w:rPr>
          <w:t>16</w:t>
        </w:r>
        <w:r w:rsidR="004E1FB9">
          <w:rPr>
            <w:noProof/>
            <w:webHidden/>
          </w:rPr>
          <w:fldChar w:fldCharType="end"/>
        </w:r>
      </w:hyperlink>
    </w:p>
    <w:p w14:paraId="1DC87405" w14:textId="37EA5F25"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0" w:history="1">
        <w:r w:rsidR="004E1FB9" w:rsidRPr="00483C5D">
          <w:rPr>
            <w:rStyle w:val="Hypertextovodkaz"/>
            <w:noProof/>
          </w:rPr>
          <w:t>2.4.5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Holoviews</w:t>
        </w:r>
        <w:r w:rsidR="004E1FB9">
          <w:rPr>
            <w:noProof/>
            <w:webHidden/>
          </w:rPr>
          <w:tab/>
        </w:r>
        <w:r w:rsidR="004E1FB9">
          <w:rPr>
            <w:noProof/>
            <w:webHidden/>
          </w:rPr>
          <w:fldChar w:fldCharType="begin"/>
        </w:r>
        <w:r w:rsidR="004E1FB9">
          <w:rPr>
            <w:noProof/>
            <w:webHidden/>
          </w:rPr>
          <w:instrText xml:space="preserve"> PAGEREF _Toc98830570 \h </w:instrText>
        </w:r>
        <w:r w:rsidR="004E1FB9">
          <w:rPr>
            <w:noProof/>
            <w:webHidden/>
          </w:rPr>
        </w:r>
        <w:r w:rsidR="004E1FB9">
          <w:rPr>
            <w:noProof/>
            <w:webHidden/>
          </w:rPr>
          <w:fldChar w:fldCharType="separate"/>
        </w:r>
        <w:r w:rsidR="00EE700B">
          <w:rPr>
            <w:noProof/>
            <w:webHidden/>
          </w:rPr>
          <w:t>17</w:t>
        </w:r>
        <w:r w:rsidR="004E1FB9">
          <w:rPr>
            <w:noProof/>
            <w:webHidden/>
          </w:rPr>
          <w:fldChar w:fldCharType="end"/>
        </w:r>
      </w:hyperlink>
    </w:p>
    <w:p w14:paraId="2E17AE72" w14:textId="7CFA17AB"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1" w:history="1">
        <w:r w:rsidR="004E1FB9" w:rsidRPr="00483C5D">
          <w:rPr>
            <w:rStyle w:val="Hypertextovodkaz"/>
            <w:noProof/>
          </w:rPr>
          <w:t>2.4.6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Pygal</w:t>
        </w:r>
        <w:r w:rsidR="004E1FB9">
          <w:rPr>
            <w:noProof/>
            <w:webHidden/>
          </w:rPr>
          <w:tab/>
        </w:r>
        <w:r w:rsidR="004E1FB9">
          <w:rPr>
            <w:noProof/>
            <w:webHidden/>
          </w:rPr>
          <w:fldChar w:fldCharType="begin"/>
        </w:r>
        <w:r w:rsidR="004E1FB9">
          <w:rPr>
            <w:noProof/>
            <w:webHidden/>
          </w:rPr>
          <w:instrText xml:space="preserve"> PAGEREF _Toc98830571 \h </w:instrText>
        </w:r>
        <w:r w:rsidR="004E1FB9">
          <w:rPr>
            <w:noProof/>
            <w:webHidden/>
          </w:rPr>
        </w:r>
        <w:r w:rsidR="004E1FB9">
          <w:rPr>
            <w:noProof/>
            <w:webHidden/>
          </w:rPr>
          <w:fldChar w:fldCharType="separate"/>
        </w:r>
        <w:r w:rsidR="00EE700B">
          <w:rPr>
            <w:noProof/>
            <w:webHidden/>
          </w:rPr>
          <w:t>17</w:t>
        </w:r>
        <w:r w:rsidR="004E1FB9">
          <w:rPr>
            <w:noProof/>
            <w:webHidden/>
          </w:rPr>
          <w:fldChar w:fldCharType="end"/>
        </w:r>
      </w:hyperlink>
    </w:p>
    <w:p w14:paraId="5D8C21F4" w14:textId="1F977825"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2" w:history="1">
        <w:r w:rsidR="004E1FB9" w:rsidRPr="00483C5D">
          <w:rPr>
            <w:rStyle w:val="Hypertextovodkaz"/>
            <w:noProof/>
          </w:rPr>
          <w:t>2.4.7</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MidiTime</w:t>
        </w:r>
        <w:r w:rsidR="004E1FB9">
          <w:rPr>
            <w:noProof/>
            <w:webHidden/>
          </w:rPr>
          <w:tab/>
        </w:r>
        <w:r w:rsidR="004E1FB9">
          <w:rPr>
            <w:noProof/>
            <w:webHidden/>
          </w:rPr>
          <w:fldChar w:fldCharType="begin"/>
        </w:r>
        <w:r w:rsidR="004E1FB9">
          <w:rPr>
            <w:noProof/>
            <w:webHidden/>
          </w:rPr>
          <w:instrText xml:space="preserve"> PAGEREF _Toc98830572 \h </w:instrText>
        </w:r>
        <w:r w:rsidR="004E1FB9">
          <w:rPr>
            <w:noProof/>
            <w:webHidden/>
          </w:rPr>
        </w:r>
        <w:r w:rsidR="004E1FB9">
          <w:rPr>
            <w:noProof/>
            <w:webHidden/>
          </w:rPr>
          <w:fldChar w:fldCharType="separate"/>
        </w:r>
        <w:r w:rsidR="00EE700B">
          <w:rPr>
            <w:noProof/>
            <w:webHidden/>
          </w:rPr>
          <w:t>17</w:t>
        </w:r>
        <w:r w:rsidR="004E1FB9">
          <w:rPr>
            <w:noProof/>
            <w:webHidden/>
          </w:rPr>
          <w:fldChar w:fldCharType="end"/>
        </w:r>
      </w:hyperlink>
    </w:p>
    <w:p w14:paraId="63FF85F9" w14:textId="509ADAC2"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3" w:history="1">
        <w:r w:rsidR="004E1FB9" w:rsidRPr="00483C5D">
          <w:rPr>
            <w:rStyle w:val="Hypertextovodkaz"/>
            <w:noProof/>
          </w:rPr>
          <w:t>2.4.8</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Geoplotlib</w:t>
        </w:r>
        <w:r w:rsidR="004E1FB9">
          <w:rPr>
            <w:noProof/>
            <w:webHidden/>
          </w:rPr>
          <w:tab/>
        </w:r>
        <w:r w:rsidR="004E1FB9">
          <w:rPr>
            <w:noProof/>
            <w:webHidden/>
          </w:rPr>
          <w:fldChar w:fldCharType="begin"/>
        </w:r>
        <w:r w:rsidR="004E1FB9">
          <w:rPr>
            <w:noProof/>
            <w:webHidden/>
          </w:rPr>
          <w:instrText xml:space="preserve"> PAGEREF _Toc98830573 \h </w:instrText>
        </w:r>
        <w:r w:rsidR="004E1FB9">
          <w:rPr>
            <w:noProof/>
            <w:webHidden/>
          </w:rPr>
        </w:r>
        <w:r w:rsidR="004E1FB9">
          <w:rPr>
            <w:noProof/>
            <w:webHidden/>
          </w:rPr>
          <w:fldChar w:fldCharType="separate"/>
        </w:r>
        <w:r w:rsidR="00EE700B">
          <w:rPr>
            <w:noProof/>
            <w:webHidden/>
          </w:rPr>
          <w:t>18</w:t>
        </w:r>
        <w:r w:rsidR="004E1FB9">
          <w:rPr>
            <w:noProof/>
            <w:webHidden/>
          </w:rPr>
          <w:fldChar w:fldCharType="end"/>
        </w:r>
      </w:hyperlink>
    </w:p>
    <w:p w14:paraId="5CC396B8" w14:textId="73A3C973"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4" w:history="1">
        <w:r w:rsidR="004E1FB9" w:rsidRPr="00483C5D">
          <w:rPr>
            <w:rStyle w:val="Hypertextovodkaz"/>
            <w:noProof/>
          </w:rPr>
          <w:t>2.4.9</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WordCloud</w:t>
        </w:r>
        <w:r w:rsidR="004E1FB9">
          <w:rPr>
            <w:noProof/>
            <w:webHidden/>
          </w:rPr>
          <w:tab/>
        </w:r>
        <w:r w:rsidR="004E1FB9">
          <w:rPr>
            <w:noProof/>
            <w:webHidden/>
          </w:rPr>
          <w:fldChar w:fldCharType="begin"/>
        </w:r>
        <w:r w:rsidR="004E1FB9">
          <w:rPr>
            <w:noProof/>
            <w:webHidden/>
          </w:rPr>
          <w:instrText xml:space="preserve"> PAGEREF _Toc98830574 \h </w:instrText>
        </w:r>
        <w:r w:rsidR="004E1FB9">
          <w:rPr>
            <w:noProof/>
            <w:webHidden/>
          </w:rPr>
        </w:r>
        <w:r w:rsidR="004E1FB9">
          <w:rPr>
            <w:noProof/>
            <w:webHidden/>
          </w:rPr>
          <w:fldChar w:fldCharType="separate"/>
        </w:r>
        <w:r w:rsidR="00EE700B">
          <w:rPr>
            <w:noProof/>
            <w:webHidden/>
          </w:rPr>
          <w:t>18</w:t>
        </w:r>
        <w:r w:rsidR="004E1FB9">
          <w:rPr>
            <w:noProof/>
            <w:webHidden/>
          </w:rPr>
          <w:fldChar w:fldCharType="end"/>
        </w:r>
      </w:hyperlink>
    </w:p>
    <w:p w14:paraId="5679F4F2" w14:textId="1F6C54D4" w:rsidR="004E1FB9" w:rsidRDefault="00563E5C">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575" w:history="1">
        <w:r w:rsidR="004E1FB9" w:rsidRPr="00483C5D">
          <w:rPr>
            <w:rStyle w:val="Hypertextovodkaz"/>
            <w:noProof/>
          </w:rPr>
          <w:t>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Metodika zpracování</w:t>
        </w:r>
        <w:r w:rsidR="004E1FB9">
          <w:rPr>
            <w:noProof/>
            <w:webHidden/>
          </w:rPr>
          <w:tab/>
        </w:r>
        <w:r w:rsidR="004E1FB9">
          <w:rPr>
            <w:noProof/>
            <w:webHidden/>
          </w:rPr>
          <w:fldChar w:fldCharType="begin"/>
        </w:r>
        <w:r w:rsidR="004E1FB9">
          <w:rPr>
            <w:noProof/>
            <w:webHidden/>
          </w:rPr>
          <w:instrText xml:space="preserve"> PAGEREF _Toc98830575 \h </w:instrText>
        </w:r>
        <w:r w:rsidR="004E1FB9">
          <w:rPr>
            <w:noProof/>
            <w:webHidden/>
          </w:rPr>
        </w:r>
        <w:r w:rsidR="004E1FB9">
          <w:rPr>
            <w:noProof/>
            <w:webHidden/>
          </w:rPr>
          <w:fldChar w:fldCharType="separate"/>
        </w:r>
        <w:r w:rsidR="00EE700B">
          <w:rPr>
            <w:noProof/>
            <w:webHidden/>
          </w:rPr>
          <w:t>19</w:t>
        </w:r>
        <w:r w:rsidR="004E1FB9">
          <w:rPr>
            <w:noProof/>
            <w:webHidden/>
          </w:rPr>
          <w:fldChar w:fldCharType="end"/>
        </w:r>
      </w:hyperlink>
    </w:p>
    <w:p w14:paraId="1FB6DB88" w14:textId="673D3307"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76" w:history="1">
        <w:r w:rsidR="004E1FB9" w:rsidRPr="00483C5D">
          <w:rPr>
            <w:rStyle w:val="Hypertextovodkaz"/>
            <w:noProof/>
          </w:rPr>
          <w:t>3.1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Hodnocení knihoven</w:t>
        </w:r>
        <w:r w:rsidR="004E1FB9">
          <w:rPr>
            <w:noProof/>
            <w:webHidden/>
          </w:rPr>
          <w:tab/>
        </w:r>
        <w:r w:rsidR="004E1FB9">
          <w:rPr>
            <w:noProof/>
            <w:webHidden/>
          </w:rPr>
          <w:fldChar w:fldCharType="begin"/>
        </w:r>
        <w:r w:rsidR="004E1FB9">
          <w:rPr>
            <w:noProof/>
            <w:webHidden/>
          </w:rPr>
          <w:instrText xml:space="preserve"> PAGEREF _Toc98830576 \h </w:instrText>
        </w:r>
        <w:r w:rsidR="004E1FB9">
          <w:rPr>
            <w:noProof/>
            <w:webHidden/>
          </w:rPr>
        </w:r>
        <w:r w:rsidR="004E1FB9">
          <w:rPr>
            <w:noProof/>
            <w:webHidden/>
          </w:rPr>
          <w:fldChar w:fldCharType="separate"/>
        </w:r>
        <w:r w:rsidR="00EE700B">
          <w:rPr>
            <w:noProof/>
            <w:webHidden/>
          </w:rPr>
          <w:t>19</w:t>
        </w:r>
        <w:r w:rsidR="004E1FB9">
          <w:rPr>
            <w:noProof/>
            <w:webHidden/>
          </w:rPr>
          <w:fldChar w:fldCharType="end"/>
        </w:r>
      </w:hyperlink>
    </w:p>
    <w:p w14:paraId="4510AE4C" w14:textId="4DE2AD87"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77" w:history="1">
        <w:r w:rsidR="004E1FB9" w:rsidRPr="00483C5D">
          <w:rPr>
            <w:rStyle w:val="Hypertextovodkaz"/>
            <w:noProof/>
          </w:rPr>
          <w:t>3.2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Kvantifikace hodnocení</w:t>
        </w:r>
        <w:r w:rsidR="004E1FB9">
          <w:rPr>
            <w:noProof/>
            <w:webHidden/>
          </w:rPr>
          <w:tab/>
        </w:r>
        <w:r w:rsidR="004E1FB9">
          <w:rPr>
            <w:noProof/>
            <w:webHidden/>
          </w:rPr>
          <w:fldChar w:fldCharType="begin"/>
        </w:r>
        <w:r w:rsidR="004E1FB9">
          <w:rPr>
            <w:noProof/>
            <w:webHidden/>
          </w:rPr>
          <w:instrText xml:space="preserve"> PAGEREF _Toc98830577 \h </w:instrText>
        </w:r>
        <w:r w:rsidR="004E1FB9">
          <w:rPr>
            <w:noProof/>
            <w:webHidden/>
          </w:rPr>
        </w:r>
        <w:r w:rsidR="004E1FB9">
          <w:rPr>
            <w:noProof/>
            <w:webHidden/>
          </w:rPr>
          <w:fldChar w:fldCharType="separate"/>
        </w:r>
        <w:r w:rsidR="00EE700B">
          <w:rPr>
            <w:noProof/>
            <w:webHidden/>
          </w:rPr>
          <w:t>20</w:t>
        </w:r>
        <w:r w:rsidR="004E1FB9">
          <w:rPr>
            <w:noProof/>
            <w:webHidden/>
          </w:rPr>
          <w:fldChar w:fldCharType="end"/>
        </w:r>
      </w:hyperlink>
    </w:p>
    <w:p w14:paraId="2BFB74CC" w14:textId="71D554AB" w:rsidR="004E1FB9" w:rsidRDefault="00563E5C">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578" w:history="1">
        <w:r w:rsidR="004E1FB9" w:rsidRPr="00483C5D">
          <w:rPr>
            <w:rStyle w:val="Hypertextovodkaz"/>
            <w:noProof/>
          </w:rPr>
          <w:t>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Praktická část</w:t>
        </w:r>
        <w:r w:rsidR="004E1FB9">
          <w:rPr>
            <w:noProof/>
            <w:webHidden/>
          </w:rPr>
          <w:tab/>
        </w:r>
        <w:r w:rsidR="004E1FB9">
          <w:rPr>
            <w:noProof/>
            <w:webHidden/>
          </w:rPr>
          <w:fldChar w:fldCharType="begin"/>
        </w:r>
        <w:r w:rsidR="004E1FB9">
          <w:rPr>
            <w:noProof/>
            <w:webHidden/>
          </w:rPr>
          <w:instrText xml:space="preserve"> PAGEREF _Toc98830578 \h </w:instrText>
        </w:r>
        <w:r w:rsidR="004E1FB9">
          <w:rPr>
            <w:noProof/>
            <w:webHidden/>
          </w:rPr>
        </w:r>
        <w:r w:rsidR="004E1FB9">
          <w:rPr>
            <w:noProof/>
            <w:webHidden/>
          </w:rPr>
          <w:fldChar w:fldCharType="separate"/>
        </w:r>
        <w:r w:rsidR="00EE700B">
          <w:rPr>
            <w:noProof/>
            <w:webHidden/>
          </w:rPr>
          <w:t>22</w:t>
        </w:r>
        <w:r w:rsidR="004E1FB9">
          <w:rPr>
            <w:noProof/>
            <w:webHidden/>
          </w:rPr>
          <w:fldChar w:fldCharType="end"/>
        </w:r>
      </w:hyperlink>
    </w:p>
    <w:p w14:paraId="68BC921F" w14:textId="3EA69E6F"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79" w:history="1">
        <w:r w:rsidR="004E1FB9" w:rsidRPr="00483C5D">
          <w:rPr>
            <w:rStyle w:val="Hypertextovodkaz"/>
            <w:noProof/>
          </w:rPr>
          <w:t>4.1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Způsoby získávání dat pomocí jazyka Python</w:t>
        </w:r>
        <w:r w:rsidR="004E1FB9">
          <w:rPr>
            <w:noProof/>
            <w:webHidden/>
          </w:rPr>
          <w:tab/>
        </w:r>
        <w:r w:rsidR="004E1FB9">
          <w:rPr>
            <w:noProof/>
            <w:webHidden/>
          </w:rPr>
          <w:fldChar w:fldCharType="begin"/>
        </w:r>
        <w:r w:rsidR="004E1FB9">
          <w:rPr>
            <w:noProof/>
            <w:webHidden/>
          </w:rPr>
          <w:instrText xml:space="preserve"> PAGEREF _Toc98830579 \h </w:instrText>
        </w:r>
        <w:r w:rsidR="004E1FB9">
          <w:rPr>
            <w:noProof/>
            <w:webHidden/>
          </w:rPr>
        </w:r>
        <w:r w:rsidR="004E1FB9">
          <w:rPr>
            <w:noProof/>
            <w:webHidden/>
          </w:rPr>
          <w:fldChar w:fldCharType="separate"/>
        </w:r>
        <w:r w:rsidR="00EE700B">
          <w:rPr>
            <w:noProof/>
            <w:webHidden/>
          </w:rPr>
          <w:t>22</w:t>
        </w:r>
        <w:r w:rsidR="004E1FB9">
          <w:rPr>
            <w:noProof/>
            <w:webHidden/>
          </w:rPr>
          <w:fldChar w:fldCharType="end"/>
        </w:r>
      </w:hyperlink>
    </w:p>
    <w:p w14:paraId="253E8B33" w14:textId="6C2785BA"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0" w:history="1">
        <w:r w:rsidR="004E1FB9" w:rsidRPr="00483C5D">
          <w:rPr>
            <w:rStyle w:val="Hypertextovodkaz"/>
            <w:noProof/>
          </w:rPr>
          <w:t>4.1.1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ze souboru</w:t>
        </w:r>
        <w:r w:rsidR="004E1FB9">
          <w:rPr>
            <w:noProof/>
            <w:webHidden/>
          </w:rPr>
          <w:tab/>
        </w:r>
        <w:r w:rsidR="004E1FB9">
          <w:rPr>
            <w:noProof/>
            <w:webHidden/>
          </w:rPr>
          <w:fldChar w:fldCharType="begin"/>
        </w:r>
        <w:r w:rsidR="004E1FB9">
          <w:rPr>
            <w:noProof/>
            <w:webHidden/>
          </w:rPr>
          <w:instrText xml:space="preserve"> PAGEREF _Toc98830580 \h </w:instrText>
        </w:r>
        <w:r w:rsidR="004E1FB9">
          <w:rPr>
            <w:noProof/>
            <w:webHidden/>
          </w:rPr>
        </w:r>
        <w:r w:rsidR="004E1FB9">
          <w:rPr>
            <w:noProof/>
            <w:webHidden/>
          </w:rPr>
          <w:fldChar w:fldCharType="separate"/>
        </w:r>
        <w:r w:rsidR="00EE700B">
          <w:rPr>
            <w:noProof/>
            <w:webHidden/>
          </w:rPr>
          <w:t>22</w:t>
        </w:r>
        <w:r w:rsidR="004E1FB9">
          <w:rPr>
            <w:noProof/>
            <w:webHidden/>
          </w:rPr>
          <w:fldChar w:fldCharType="end"/>
        </w:r>
      </w:hyperlink>
    </w:p>
    <w:p w14:paraId="6B6EF87E" w14:textId="5B9E2189"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1" w:history="1">
        <w:r w:rsidR="004E1FB9" w:rsidRPr="00483C5D">
          <w:rPr>
            <w:rStyle w:val="Hypertextovodkaz"/>
            <w:noProof/>
          </w:rPr>
          <w:t>4.1.2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z webové stránky</w:t>
        </w:r>
        <w:r w:rsidR="004E1FB9">
          <w:rPr>
            <w:noProof/>
            <w:webHidden/>
          </w:rPr>
          <w:tab/>
        </w:r>
        <w:r w:rsidR="004E1FB9">
          <w:rPr>
            <w:noProof/>
            <w:webHidden/>
          </w:rPr>
          <w:fldChar w:fldCharType="begin"/>
        </w:r>
        <w:r w:rsidR="004E1FB9">
          <w:rPr>
            <w:noProof/>
            <w:webHidden/>
          </w:rPr>
          <w:instrText xml:space="preserve"> PAGEREF _Toc98830581 \h </w:instrText>
        </w:r>
        <w:r w:rsidR="004E1FB9">
          <w:rPr>
            <w:noProof/>
            <w:webHidden/>
          </w:rPr>
        </w:r>
        <w:r w:rsidR="004E1FB9">
          <w:rPr>
            <w:noProof/>
            <w:webHidden/>
          </w:rPr>
          <w:fldChar w:fldCharType="separate"/>
        </w:r>
        <w:r w:rsidR="00EE700B">
          <w:rPr>
            <w:noProof/>
            <w:webHidden/>
          </w:rPr>
          <w:t>24</w:t>
        </w:r>
        <w:r w:rsidR="004E1FB9">
          <w:rPr>
            <w:noProof/>
            <w:webHidden/>
          </w:rPr>
          <w:fldChar w:fldCharType="end"/>
        </w:r>
      </w:hyperlink>
    </w:p>
    <w:p w14:paraId="1B3FF93B" w14:textId="3BB5C43A"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2" w:history="1">
        <w:r w:rsidR="004E1FB9" w:rsidRPr="00483C5D">
          <w:rPr>
            <w:rStyle w:val="Hypertextovodkaz"/>
            <w:noProof/>
          </w:rPr>
          <w:t>4.1.3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z databáze</w:t>
        </w:r>
        <w:r w:rsidR="004E1FB9">
          <w:rPr>
            <w:noProof/>
            <w:webHidden/>
          </w:rPr>
          <w:tab/>
        </w:r>
        <w:r w:rsidR="004E1FB9">
          <w:rPr>
            <w:noProof/>
            <w:webHidden/>
          </w:rPr>
          <w:fldChar w:fldCharType="begin"/>
        </w:r>
        <w:r w:rsidR="004E1FB9">
          <w:rPr>
            <w:noProof/>
            <w:webHidden/>
          </w:rPr>
          <w:instrText xml:space="preserve"> PAGEREF _Toc98830582 \h </w:instrText>
        </w:r>
        <w:r w:rsidR="004E1FB9">
          <w:rPr>
            <w:noProof/>
            <w:webHidden/>
          </w:rPr>
        </w:r>
        <w:r w:rsidR="004E1FB9">
          <w:rPr>
            <w:noProof/>
            <w:webHidden/>
          </w:rPr>
          <w:fldChar w:fldCharType="separate"/>
        </w:r>
        <w:r w:rsidR="00EE700B">
          <w:rPr>
            <w:noProof/>
            <w:webHidden/>
          </w:rPr>
          <w:t>24</w:t>
        </w:r>
        <w:r w:rsidR="004E1FB9">
          <w:rPr>
            <w:noProof/>
            <w:webHidden/>
          </w:rPr>
          <w:fldChar w:fldCharType="end"/>
        </w:r>
      </w:hyperlink>
    </w:p>
    <w:p w14:paraId="0048FEDD" w14:textId="722C365C"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3" w:history="1">
        <w:r w:rsidR="004E1FB9" w:rsidRPr="00483C5D">
          <w:rPr>
            <w:rStyle w:val="Hypertextovodkaz"/>
            <w:noProof/>
          </w:rPr>
          <w:t>4.1.4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pomocí API</w:t>
        </w:r>
        <w:r w:rsidR="004E1FB9">
          <w:rPr>
            <w:noProof/>
            <w:webHidden/>
          </w:rPr>
          <w:tab/>
        </w:r>
        <w:r w:rsidR="004E1FB9">
          <w:rPr>
            <w:noProof/>
            <w:webHidden/>
          </w:rPr>
          <w:fldChar w:fldCharType="begin"/>
        </w:r>
        <w:r w:rsidR="004E1FB9">
          <w:rPr>
            <w:noProof/>
            <w:webHidden/>
          </w:rPr>
          <w:instrText xml:space="preserve"> PAGEREF _Toc98830583 \h </w:instrText>
        </w:r>
        <w:r w:rsidR="004E1FB9">
          <w:rPr>
            <w:noProof/>
            <w:webHidden/>
          </w:rPr>
        </w:r>
        <w:r w:rsidR="004E1FB9">
          <w:rPr>
            <w:noProof/>
            <w:webHidden/>
          </w:rPr>
          <w:fldChar w:fldCharType="separate"/>
        </w:r>
        <w:r w:rsidR="00EE700B">
          <w:rPr>
            <w:noProof/>
            <w:webHidden/>
          </w:rPr>
          <w:t>25</w:t>
        </w:r>
        <w:r w:rsidR="004E1FB9">
          <w:rPr>
            <w:noProof/>
            <w:webHidden/>
          </w:rPr>
          <w:fldChar w:fldCharType="end"/>
        </w:r>
      </w:hyperlink>
    </w:p>
    <w:p w14:paraId="0B662121" w14:textId="7E366EDE" w:rsidR="004E1FB9" w:rsidRDefault="00563E5C" w:rsidP="005E1F64">
      <w:pPr>
        <w:pStyle w:val="Obsah2"/>
        <w:tabs>
          <w:tab w:val="left" w:pos="709"/>
          <w:tab w:val="right" w:leader="dot" w:pos="8637"/>
        </w:tabs>
        <w:rPr>
          <w:rFonts w:asciiTheme="minorHAnsi" w:eastAsiaTheme="minorEastAsia" w:hAnsiTheme="minorHAnsi" w:cstheme="minorBidi"/>
          <w:noProof/>
          <w:sz w:val="22"/>
          <w:szCs w:val="22"/>
          <w:lang w:eastAsia="cs-CZ" w:bidi="ar-SA"/>
        </w:rPr>
      </w:pPr>
      <w:hyperlink w:anchor="_Toc98830584" w:history="1">
        <w:r w:rsidR="004E1FB9" w:rsidRPr="00483C5D">
          <w:rPr>
            <w:rStyle w:val="Hypertextovodkaz"/>
            <w:noProof/>
          </w:rPr>
          <w:t>4.2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Ukázkové úlohy</w:t>
        </w:r>
        <w:r w:rsidR="004E1FB9">
          <w:rPr>
            <w:noProof/>
            <w:webHidden/>
          </w:rPr>
          <w:tab/>
        </w:r>
        <w:r w:rsidR="004E1FB9">
          <w:rPr>
            <w:noProof/>
            <w:webHidden/>
          </w:rPr>
          <w:fldChar w:fldCharType="begin"/>
        </w:r>
        <w:r w:rsidR="004E1FB9">
          <w:rPr>
            <w:noProof/>
            <w:webHidden/>
          </w:rPr>
          <w:instrText xml:space="preserve"> PAGEREF _Toc98830584 \h </w:instrText>
        </w:r>
        <w:r w:rsidR="004E1FB9">
          <w:rPr>
            <w:noProof/>
            <w:webHidden/>
          </w:rPr>
        </w:r>
        <w:r w:rsidR="004E1FB9">
          <w:rPr>
            <w:noProof/>
            <w:webHidden/>
          </w:rPr>
          <w:fldChar w:fldCharType="separate"/>
        </w:r>
        <w:r w:rsidR="00EE700B">
          <w:rPr>
            <w:noProof/>
            <w:webHidden/>
          </w:rPr>
          <w:t>25</w:t>
        </w:r>
        <w:r w:rsidR="004E1FB9">
          <w:rPr>
            <w:noProof/>
            <w:webHidden/>
          </w:rPr>
          <w:fldChar w:fldCharType="end"/>
        </w:r>
      </w:hyperlink>
    </w:p>
    <w:p w14:paraId="6811B558" w14:textId="34512025" w:rsidR="004E1FB9" w:rsidRDefault="00563E5C"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5" w:history="1">
        <w:r w:rsidR="004E1FB9" w:rsidRPr="00483C5D">
          <w:rPr>
            <w:rStyle w:val="Hypertextovodkaz"/>
            <w:noProof/>
          </w:rPr>
          <w:t>4.2.1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dat získaných pomocí REST API knihovnou Matplotlib</w:t>
        </w:r>
        <w:r w:rsidR="004E1FB9">
          <w:rPr>
            <w:noProof/>
            <w:webHidden/>
          </w:rPr>
          <w:tab/>
        </w:r>
        <w:r w:rsidR="004E1FB9">
          <w:rPr>
            <w:noProof/>
            <w:webHidden/>
          </w:rPr>
          <w:fldChar w:fldCharType="begin"/>
        </w:r>
        <w:r w:rsidR="004E1FB9">
          <w:rPr>
            <w:noProof/>
            <w:webHidden/>
          </w:rPr>
          <w:instrText xml:space="preserve"> PAGEREF _Toc98830585 \h </w:instrText>
        </w:r>
        <w:r w:rsidR="004E1FB9">
          <w:rPr>
            <w:noProof/>
            <w:webHidden/>
          </w:rPr>
        </w:r>
        <w:r w:rsidR="004E1FB9">
          <w:rPr>
            <w:noProof/>
            <w:webHidden/>
          </w:rPr>
          <w:fldChar w:fldCharType="separate"/>
        </w:r>
        <w:r w:rsidR="00EE700B">
          <w:rPr>
            <w:noProof/>
            <w:webHidden/>
          </w:rPr>
          <w:t>25</w:t>
        </w:r>
        <w:r w:rsidR="004E1FB9">
          <w:rPr>
            <w:noProof/>
            <w:webHidden/>
          </w:rPr>
          <w:fldChar w:fldCharType="end"/>
        </w:r>
      </w:hyperlink>
    </w:p>
    <w:p w14:paraId="0A66EEB1" w14:textId="04138CF6" w:rsidR="004E1FB9" w:rsidRDefault="00563E5C"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6" w:history="1">
        <w:r w:rsidR="004E1FB9" w:rsidRPr="00483C5D">
          <w:rPr>
            <w:rStyle w:val="Hypertextovodkaz"/>
            <w:noProof/>
          </w:rPr>
          <w:t>4.2.2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EXIF metadat knihovnou Matplotlib</w:t>
        </w:r>
        <w:r w:rsidR="004E1FB9">
          <w:rPr>
            <w:noProof/>
            <w:webHidden/>
          </w:rPr>
          <w:tab/>
        </w:r>
        <w:r w:rsidR="004E1FB9">
          <w:rPr>
            <w:noProof/>
            <w:webHidden/>
          </w:rPr>
          <w:fldChar w:fldCharType="begin"/>
        </w:r>
        <w:r w:rsidR="004E1FB9">
          <w:rPr>
            <w:noProof/>
            <w:webHidden/>
          </w:rPr>
          <w:instrText xml:space="preserve"> PAGEREF _Toc98830586 \h </w:instrText>
        </w:r>
        <w:r w:rsidR="004E1FB9">
          <w:rPr>
            <w:noProof/>
            <w:webHidden/>
          </w:rPr>
        </w:r>
        <w:r w:rsidR="004E1FB9">
          <w:rPr>
            <w:noProof/>
            <w:webHidden/>
          </w:rPr>
          <w:fldChar w:fldCharType="separate"/>
        </w:r>
        <w:r w:rsidR="00EE700B">
          <w:rPr>
            <w:noProof/>
            <w:webHidden/>
          </w:rPr>
          <w:t>26</w:t>
        </w:r>
        <w:r w:rsidR="004E1FB9">
          <w:rPr>
            <w:noProof/>
            <w:webHidden/>
          </w:rPr>
          <w:fldChar w:fldCharType="end"/>
        </w:r>
      </w:hyperlink>
    </w:p>
    <w:p w14:paraId="29DFBEEA" w14:textId="6DD045CD" w:rsidR="004E1FB9" w:rsidRDefault="00563E5C"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7" w:history="1">
        <w:r w:rsidR="004E1FB9" w:rsidRPr="00483C5D">
          <w:rPr>
            <w:rStyle w:val="Hypertextovodkaz"/>
            <w:noProof/>
          </w:rPr>
          <w:t>4.2.3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Získání textu z webové stránky a jeho vizualizace</w:t>
        </w:r>
        <w:r w:rsidR="004E1FB9">
          <w:rPr>
            <w:noProof/>
            <w:webHidden/>
          </w:rPr>
          <w:tab/>
        </w:r>
        <w:r w:rsidR="004E1FB9">
          <w:rPr>
            <w:noProof/>
            <w:webHidden/>
          </w:rPr>
          <w:fldChar w:fldCharType="begin"/>
        </w:r>
        <w:r w:rsidR="004E1FB9">
          <w:rPr>
            <w:noProof/>
            <w:webHidden/>
          </w:rPr>
          <w:instrText xml:space="preserve"> PAGEREF _Toc98830587 \h </w:instrText>
        </w:r>
        <w:r w:rsidR="004E1FB9">
          <w:rPr>
            <w:noProof/>
            <w:webHidden/>
          </w:rPr>
        </w:r>
        <w:r w:rsidR="004E1FB9">
          <w:rPr>
            <w:noProof/>
            <w:webHidden/>
          </w:rPr>
          <w:fldChar w:fldCharType="separate"/>
        </w:r>
        <w:r w:rsidR="00EE700B">
          <w:rPr>
            <w:noProof/>
            <w:webHidden/>
          </w:rPr>
          <w:t>26</w:t>
        </w:r>
        <w:r w:rsidR="004E1FB9">
          <w:rPr>
            <w:noProof/>
            <w:webHidden/>
          </w:rPr>
          <w:fldChar w:fldCharType="end"/>
        </w:r>
      </w:hyperlink>
    </w:p>
    <w:p w14:paraId="07ABDCD8" w14:textId="6C3D55B3" w:rsidR="004E1FB9" w:rsidRDefault="00563E5C"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8" w:history="1">
        <w:r w:rsidR="004E1FB9" w:rsidRPr="00483C5D">
          <w:rPr>
            <w:rStyle w:val="Hypertextovodkaz"/>
            <w:noProof/>
          </w:rPr>
          <w:t>4.2.4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Geografická vizualizace pro bodová data</w:t>
        </w:r>
        <w:r w:rsidR="004E1FB9">
          <w:rPr>
            <w:noProof/>
            <w:webHidden/>
          </w:rPr>
          <w:tab/>
        </w:r>
        <w:r w:rsidR="004E1FB9">
          <w:rPr>
            <w:noProof/>
            <w:webHidden/>
          </w:rPr>
          <w:fldChar w:fldCharType="begin"/>
        </w:r>
        <w:r w:rsidR="004E1FB9">
          <w:rPr>
            <w:noProof/>
            <w:webHidden/>
          </w:rPr>
          <w:instrText xml:space="preserve"> PAGEREF _Toc98830588 \h </w:instrText>
        </w:r>
        <w:r w:rsidR="004E1FB9">
          <w:rPr>
            <w:noProof/>
            <w:webHidden/>
          </w:rPr>
        </w:r>
        <w:r w:rsidR="004E1FB9">
          <w:rPr>
            <w:noProof/>
            <w:webHidden/>
          </w:rPr>
          <w:fldChar w:fldCharType="separate"/>
        </w:r>
        <w:r w:rsidR="00EE700B">
          <w:rPr>
            <w:noProof/>
            <w:webHidden/>
          </w:rPr>
          <w:t>27</w:t>
        </w:r>
        <w:r w:rsidR="004E1FB9">
          <w:rPr>
            <w:noProof/>
            <w:webHidden/>
          </w:rPr>
          <w:fldChar w:fldCharType="end"/>
        </w:r>
      </w:hyperlink>
    </w:p>
    <w:p w14:paraId="67440908" w14:textId="0C3BE1A3" w:rsidR="004E1FB9" w:rsidRDefault="00563E5C"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9" w:history="1">
        <w:r w:rsidR="004E1FB9" w:rsidRPr="00483C5D">
          <w:rPr>
            <w:rStyle w:val="Hypertextovodkaz"/>
            <w:noProof/>
          </w:rPr>
          <w:t>4.2.5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dat z SQL databáze zákazníků</w:t>
        </w:r>
        <w:r w:rsidR="004E1FB9">
          <w:rPr>
            <w:noProof/>
            <w:webHidden/>
          </w:rPr>
          <w:tab/>
        </w:r>
        <w:r w:rsidR="004E1FB9">
          <w:rPr>
            <w:noProof/>
            <w:webHidden/>
          </w:rPr>
          <w:fldChar w:fldCharType="begin"/>
        </w:r>
        <w:r w:rsidR="004E1FB9">
          <w:rPr>
            <w:noProof/>
            <w:webHidden/>
          </w:rPr>
          <w:instrText xml:space="preserve"> PAGEREF _Toc98830589 \h </w:instrText>
        </w:r>
        <w:r w:rsidR="004E1FB9">
          <w:rPr>
            <w:noProof/>
            <w:webHidden/>
          </w:rPr>
        </w:r>
        <w:r w:rsidR="004E1FB9">
          <w:rPr>
            <w:noProof/>
            <w:webHidden/>
          </w:rPr>
          <w:fldChar w:fldCharType="separate"/>
        </w:r>
        <w:r w:rsidR="00EE700B">
          <w:rPr>
            <w:noProof/>
            <w:webHidden/>
          </w:rPr>
          <w:t>28</w:t>
        </w:r>
        <w:r w:rsidR="004E1FB9">
          <w:rPr>
            <w:noProof/>
            <w:webHidden/>
          </w:rPr>
          <w:fldChar w:fldCharType="end"/>
        </w:r>
      </w:hyperlink>
    </w:p>
    <w:p w14:paraId="381B6B72" w14:textId="28B2CA6A" w:rsidR="004E1FB9" w:rsidRDefault="00563E5C"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0" w:history="1">
        <w:r w:rsidR="004E1FB9" w:rsidRPr="00483C5D">
          <w:rPr>
            <w:rStyle w:val="Hypertextovodkaz"/>
            <w:noProof/>
          </w:rPr>
          <w:t>4.2.6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Geografické vizualizace pro státy</w:t>
        </w:r>
        <w:r w:rsidR="004E1FB9">
          <w:rPr>
            <w:noProof/>
            <w:webHidden/>
          </w:rPr>
          <w:tab/>
        </w:r>
        <w:r w:rsidR="004E1FB9">
          <w:rPr>
            <w:noProof/>
            <w:webHidden/>
          </w:rPr>
          <w:fldChar w:fldCharType="begin"/>
        </w:r>
        <w:r w:rsidR="004E1FB9">
          <w:rPr>
            <w:noProof/>
            <w:webHidden/>
          </w:rPr>
          <w:instrText xml:space="preserve"> PAGEREF _Toc98830590 \h </w:instrText>
        </w:r>
        <w:r w:rsidR="004E1FB9">
          <w:rPr>
            <w:noProof/>
            <w:webHidden/>
          </w:rPr>
        </w:r>
        <w:r w:rsidR="004E1FB9">
          <w:rPr>
            <w:noProof/>
            <w:webHidden/>
          </w:rPr>
          <w:fldChar w:fldCharType="separate"/>
        </w:r>
        <w:r w:rsidR="00EE700B">
          <w:rPr>
            <w:noProof/>
            <w:webHidden/>
          </w:rPr>
          <w:t>29</w:t>
        </w:r>
        <w:r w:rsidR="004E1FB9">
          <w:rPr>
            <w:noProof/>
            <w:webHidden/>
          </w:rPr>
          <w:fldChar w:fldCharType="end"/>
        </w:r>
      </w:hyperlink>
    </w:p>
    <w:p w14:paraId="0EF5D1B4" w14:textId="60FDD920" w:rsidR="004E1FB9" w:rsidRDefault="00563E5C"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1" w:history="1">
        <w:r w:rsidR="004E1FB9" w:rsidRPr="00483C5D">
          <w:rPr>
            <w:rStyle w:val="Hypertextovodkaz"/>
            <w:noProof/>
          </w:rPr>
          <w:t>4.2.7</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využití hardware v reálném čase</w:t>
        </w:r>
        <w:r w:rsidR="004E1FB9">
          <w:rPr>
            <w:noProof/>
            <w:webHidden/>
          </w:rPr>
          <w:tab/>
        </w:r>
        <w:r w:rsidR="004E1FB9">
          <w:rPr>
            <w:noProof/>
            <w:webHidden/>
          </w:rPr>
          <w:fldChar w:fldCharType="begin"/>
        </w:r>
        <w:r w:rsidR="004E1FB9">
          <w:rPr>
            <w:noProof/>
            <w:webHidden/>
          </w:rPr>
          <w:instrText xml:space="preserve"> PAGEREF _Toc98830591 \h </w:instrText>
        </w:r>
        <w:r w:rsidR="004E1FB9">
          <w:rPr>
            <w:noProof/>
            <w:webHidden/>
          </w:rPr>
        </w:r>
        <w:r w:rsidR="004E1FB9">
          <w:rPr>
            <w:noProof/>
            <w:webHidden/>
          </w:rPr>
          <w:fldChar w:fldCharType="separate"/>
        </w:r>
        <w:r w:rsidR="00EE700B">
          <w:rPr>
            <w:noProof/>
            <w:webHidden/>
          </w:rPr>
          <w:t>29</w:t>
        </w:r>
        <w:r w:rsidR="004E1FB9">
          <w:rPr>
            <w:noProof/>
            <w:webHidden/>
          </w:rPr>
          <w:fldChar w:fldCharType="end"/>
        </w:r>
      </w:hyperlink>
    </w:p>
    <w:p w14:paraId="077A9F57" w14:textId="07D769E7" w:rsidR="004E1FB9" w:rsidRDefault="00563E5C"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2" w:history="1">
        <w:r w:rsidR="004E1FB9" w:rsidRPr="00483C5D">
          <w:rPr>
            <w:rStyle w:val="Hypertextovodkaz"/>
            <w:noProof/>
          </w:rPr>
          <w:t>4.2.8</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zvuku ve formátu wave</w:t>
        </w:r>
        <w:r w:rsidR="004E1FB9">
          <w:rPr>
            <w:noProof/>
            <w:webHidden/>
          </w:rPr>
          <w:tab/>
        </w:r>
        <w:r w:rsidR="004E1FB9">
          <w:rPr>
            <w:noProof/>
            <w:webHidden/>
          </w:rPr>
          <w:fldChar w:fldCharType="begin"/>
        </w:r>
        <w:r w:rsidR="004E1FB9">
          <w:rPr>
            <w:noProof/>
            <w:webHidden/>
          </w:rPr>
          <w:instrText xml:space="preserve"> PAGEREF _Toc98830592 \h </w:instrText>
        </w:r>
        <w:r w:rsidR="004E1FB9">
          <w:rPr>
            <w:noProof/>
            <w:webHidden/>
          </w:rPr>
        </w:r>
        <w:r w:rsidR="004E1FB9">
          <w:rPr>
            <w:noProof/>
            <w:webHidden/>
          </w:rPr>
          <w:fldChar w:fldCharType="separate"/>
        </w:r>
        <w:r w:rsidR="00EE700B">
          <w:rPr>
            <w:noProof/>
            <w:webHidden/>
          </w:rPr>
          <w:t>30</w:t>
        </w:r>
        <w:r w:rsidR="004E1FB9">
          <w:rPr>
            <w:noProof/>
            <w:webHidden/>
          </w:rPr>
          <w:fldChar w:fldCharType="end"/>
        </w:r>
      </w:hyperlink>
    </w:p>
    <w:p w14:paraId="063F81E2" w14:textId="0C00EF73" w:rsidR="004E1FB9" w:rsidRDefault="00563E5C"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3" w:history="1">
        <w:r w:rsidR="004E1FB9" w:rsidRPr="00483C5D">
          <w:rPr>
            <w:rStyle w:val="Hypertextovodkaz"/>
            <w:noProof/>
          </w:rPr>
          <w:t>4.2.9</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struktury složek na pevném disku</w:t>
        </w:r>
        <w:r w:rsidR="004E1FB9">
          <w:rPr>
            <w:noProof/>
            <w:webHidden/>
          </w:rPr>
          <w:tab/>
        </w:r>
        <w:r w:rsidR="004E1FB9">
          <w:rPr>
            <w:noProof/>
            <w:webHidden/>
          </w:rPr>
          <w:fldChar w:fldCharType="begin"/>
        </w:r>
        <w:r w:rsidR="004E1FB9">
          <w:rPr>
            <w:noProof/>
            <w:webHidden/>
          </w:rPr>
          <w:instrText xml:space="preserve"> PAGEREF _Toc98830593 \h </w:instrText>
        </w:r>
        <w:r w:rsidR="004E1FB9">
          <w:rPr>
            <w:noProof/>
            <w:webHidden/>
          </w:rPr>
        </w:r>
        <w:r w:rsidR="004E1FB9">
          <w:rPr>
            <w:noProof/>
            <w:webHidden/>
          </w:rPr>
          <w:fldChar w:fldCharType="separate"/>
        </w:r>
        <w:r w:rsidR="00EE700B">
          <w:rPr>
            <w:noProof/>
            <w:webHidden/>
          </w:rPr>
          <w:t>30</w:t>
        </w:r>
        <w:r w:rsidR="004E1FB9">
          <w:rPr>
            <w:noProof/>
            <w:webHidden/>
          </w:rPr>
          <w:fldChar w:fldCharType="end"/>
        </w:r>
      </w:hyperlink>
    </w:p>
    <w:p w14:paraId="4D667432" w14:textId="54880A52" w:rsidR="004E1FB9" w:rsidRDefault="00563E5C" w:rsidP="005E1F64">
      <w:pPr>
        <w:pStyle w:val="Obsah3"/>
        <w:tabs>
          <w:tab w:val="left" w:pos="709"/>
          <w:tab w:val="left" w:pos="1276"/>
          <w:tab w:val="left" w:pos="1540"/>
          <w:tab w:val="right" w:leader="dot" w:pos="8637"/>
        </w:tabs>
        <w:rPr>
          <w:rFonts w:asciiTheme="minorHAnsi" w:eastAsiaTheme="minorEastAsia" w:hAnsiTheme="minorHAnsi" w:cstheme="minorBidi"/>
          <w:noProof/>
          <w:sz w:val="22"/>
          <w:szCs w:val="22"/>
          <w:lang w:eastAsia="cs-CZ" w:bidi="ar-SA"/>
        </w:rPr>
      </w:pPr>
      <w:hyperlink w:anchor="_Toc98830594" w:history="1">
        <w:r w:rsidR="004E1FB9" w:rsidRPr="00483C5D">
          <w:rPr>
            <w:rStyle w:val="Hypertextovodkaz"/>
            <w:noProof/>
          </w:rPr>
          <w:t>4.2.10</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Interaktivní vizualizace matematické funkce</w:t>
        </w:r>
        <w:r w:rsidR="004E1FB9">
          <w:rPr>
            <w:noProof/>
            <w:webHidden/>
          </w:rPr>
          <w:tab/>
        </w:r>
        <w:r w:rsidR="004E1FB9">
          <w:rPr>
            <w:noProof/>
            <w:webHidden/>
          </w:rPr>
          <w:fldChar w:fldCharType="begin"/>
        </w:r>
        <w:r w:rsidR="004E1FB9">
          <w:rPr>
            <w:noProof/>
            <w:webHidden/>
          </w:rPr>
          <w:instrText xml:space="preserve"> PAGEREF _Toc98830594 \h </w:instrText>
        </w:r>
        <w:r w:rsidR="004E1FB9">
          <w:rPr>
            <w:noProof/>
            <w:webHidden/>
          </w:rPr>
        </w:r>
        <w:r w:rsidR="004E1FB9">
          <w:rPr>
            <w:noProof/>
            <w:webHidden/>
          </w:rPr>
          <w:fldChar w:fldCharType="separate"/>
        </w:r>
        <w:r w:rsidR="00EE700B">
          <w:rPr>
            <w:noProof/>
            <w:webHidden/>
          </w:rPr>
          <w:t>31</w:t>
        </w:r>
        <w:r w:rsidR="004E1FB9">
          <w:rPr>
            <w:noProof/>
            <w:webHidden/>
          </w:rPr>
          <w:fldChar w:fldCharType="end"/>
        </w:r>
      </w:hyperlink>
    </w:p>
    <w:p w14:paraId="6E848BBC" w14:textId="71CA4D3F" w:rsidR="004E1FB9" w:rsidRDefault="00563E5C" w:rsidP="005E1F64">
      <w:pPr>
        <w:pStyle w:val="Obsah3"/>
        <w:tabs>
          <w:tab w:val="left" w:pos="709"/>
          <w:tab w:val="left" w:pos="1276"/>
          <w:tab w:val="left" w:pos="1540"/>
          <w:tab w:val="right" w:leader="dot" w:pos="8637"/>
        </w:tabs>
        <w:rPr>
          <w:rFonts w:asciiTheme="minorHAnsi" w:eastAsiaTheme="minorEastAsia" w:hAnsiTheme="minorHAnsi" w:cstheme="minorBidi"/>
          <w:noProof/>
          <w:sz w:val="22"/>
          <w:szCs w:val="22"/>
          <w:lang w:eastAsia="cs-CZ" w:bidi="ar-SA"/>
        </w:rPr>
      </w:pPr>
      <w:hyperlink w:anchor="_Toc98830595" w:history="1">
        <w:r w:rsidR="004E1FB9" w:rsidRPr="00483C5D">
          <w:rPr>
            <w:rStyle w:val="Hypertextovodkaz"/>
            <w:noProof/>
          </w:rPr>
          <w:t>4.2.11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dat získaných z aplikace pro sledování aktivity</w:t>
        </w:r>
        <w:r w:rsidR="004E1FB9">
          <w:rPr>
            <w:noProof/>
            <w:webHidden/>
          </w:rPr>
          <w:tab/>
        </w:r>
        <w:r w:rsidR="004E1FB9">
          <w:rPr>
            <w:noProof/>
            <w:webHidden/>
          </w:rPr>
          <w:fldChar w:fldCharType="begin"/>
        </w:r>
        <w:r w:rsidR="004E1FB9">
          <w:rPr>
            <w:noProof/>
            <w:webHidden/>
          </w:rPr>
          <w:instrText xml:space="preserve"> PAGEREF _Toc98830595 \h </w:instrText>
        </w:r>
        <w:r w:rsidR="004E1FB9">
          <w:rPr>
            <w:noProof/>
            <w:webHidden/>
          </w:rPr>
        </w:r>
        <w:r w:rsidR="004E1FB9">
          <w:rPr>
            <w:noProof/>
            <w:webHidden/>
          </w:rPr>
          <w:fldChar w:fldCharType="separate"/>
        </w:r>
        <w:r w:rsidR="00EE700B">
          <w:rPr>
            <w:noProof/>
            <w:webHidden/>
          </w:rPr>
          <w:t>31</w:t>
        </w:r>
        <w:r w:rsidR="004E1FB9">
          <w:rPr>
            <w:noProof/>
            <w:webHidden/>
          </w:rPr>
          <w:fldChar w:fldCharType="end"/>
        </w:r>
      </w:hyperlink>
    </w:p>
    <w:p w14:paraId="6DF1A8E0" w14:textId="690986EE" w:rsidR="004E1FB9" w:rsidRDefault="00563E5C" w:rsidP="005E1F64">
      <w:pPr>
        <w:pStyle w:val="Obsah3"/>
        <w:tabs>
          <w:tab w:val="left" w:pos="709"/>
          <w:tab w:val="left" w:pos="1276"/>
          <w:tab w:val="left" w:pos="1540"/>
          <w:tab w:val="right" w:leader="dot" w:pos="8637"/>
        </w:tabs>
        <w:rPr>
          <w:rFonts w:asciiTheme="minorHAnsi" w:eastAsiaTheme="minorEastAsia" w:hAnsiTheme="minorHAnsi" w:cstheme="minorBidi"/>
          <w:noProof/>
          <w:sz w:val="22"/>
          <w:szCs w:val="22"/>
          <w:lang w:eastAsia="cs-CZ" w:bidi="ar-SA"/>
        </w:rPr>
      </w:pPr>
      <w:hyperlink w:anchor="_Toc98830596" w:history="1">
        <w:r w:rsidR="004E1FB9" w:rsidRPr="00483C5D">
          <w:rPr>
            <w:rStyle w:val="Hypertextovodkaz"/>
            <w:noProof/>
          </w:rPr>
          <w:t>4.2.12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stavu českých řek pomocí Jupyter Notebook</w:t>
        </w:r>
        <w:r w:rsidR="004E1FB9">
          <w:rPr>
            <w:noProof/>
            <w:webHidden/>
          </w:rPr>
          <w:tab/>
        </w:r>
        <w:r w:rsidR="004E1FB9">
          <w:rPr>
            <w:noProof/>
            <w:webHidden/>
          </w:rPr>
          <w:fldChar w:fldCharType="begin"/>
        </w:r>
        <w:r w:rsidR="004E1FB9">
          <w:rPr>
            <w:noProof/>
            <w:webHidden/>
          </w:rPr>
          <w:instrText xml:space="preserve"> PAGEREF _Toc98830596 \h </w:instrText>
        </w:r>
        <w:r w:rsidR="004E1FB9">
          <w:rPr>
            <w:noProof/>
            <w:webHidden/>
          </w:rPr>
        </w:r>
        <w:r w:rsidR="004E1FB9">
          <w:rPr>
            <w:noProof/>
            <w:webHidden/>
          </w:rPr>
          <w:fldChar w:fldCharType="separate"/>
        </w:r>
        <w:r w:rsidR="00EE700B">
          <w:rPr>
            <w:noProof/>
            <w:webHidden/>
          </w:rPr>
          <w:t>32</w:t>
        </w:r>
        <w:r w:rsidR="004E1FB9">
          <w:rPr>
            <w:noProof/>
            <w:webHidden/>
          </w:rPr>
          <w:fldChar w:fldCharType="end"/>
        </w:r>
      </w:hyperlink>
    </w:p>
    <w:p w14:paraId="6AE883B2" w14:textId="2CEEA0A9"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97" w:history="1">
        <w:r w:rsidR="004E1FB9" w:rsidRPr="00483C5D">
          <w:rPr>
            <w:rStyle w:val="Hypertextovodkaz"/>
            <w:noProof/>
          </w:rPr>
          <w:t>4.3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Porovnání vizualizačních knihoven</w:t>
        </w:r>
        <w:r w:rsidR="004E1FB9">
          <w:rPr>
            <w:noProof/>
            <w:webHidden/>
          </w:rPr>
          <w:tab/>
        </w:r>
        <w:r w:rsidR="004E1FB9">
          <w:rPr>
            <w:noProof/>
            <w:webHidden/>
          </w:rPr>
          <w:fldChar w:fldCharType="begin"/>
        </w:r>
        <w:r w:rsidR="004E1FB9">
          <w:rPr>
            <w:noProof/>
            <w:webHidden/>
          </w:rPr>
          <w:instrText xml:space="preserve"> PAGEREF _Toc98830597 \h </w:instrText>
        </w:r>
        <w:r w:rsidR="004E1FB9">
          <w:rPr>
            <w:noProof/>
            <w:webHidden/>
          </w:rPr>
        </w:r>
        <w:r w:rsidR="004E1FB9">
          <w:rPr>
            <w:noProof/>
            <w:webHidden/>
          </w:rPr>
          <w:fldChar w:fldCharType="separate"/>
        </w:r>
        <w:r w:rsidR="00EE700B">
          <w:rPr>
            <w:noProof/>
            <w:webHidden/>
          </w:rPr>
          <w:t>33</w:t>
        </w:r>
        <w:r w:rsidR="004E1FB9">
          <w:rPr>
            <w:noProof/>
            <w:webHidden/>
          </w:rPr>
          <w:fldChar w:fldCharType="end"/>
        </w:r>
      </w:hyperlink>
    </w:p>
    <w:p w14:paraId="75113A46" w14:textId="71E4F918"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98" w:history="1">
        <w:r w:rsidR="004E1FB9" w:rsidRPr="00483C5D">
          <w:rPr>
            <w:rStyle w:val="Hypertextovodkaz"/>
            <w:noProof/>
          </w:rPr>
          <w:t>4.3.1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Matplotlib</w:t>
        </w:r>
        <w:r w:rsidR="004E1FB9">
          <w:rPr>
            <w:noProof/>
            <w:webHidden/>
          </w:rPr>
          <w:tab/>
        </w:r>
        <w:r w:rsidR="004E1FB9">
          <w:rPr>
            <w:noProof/>
            <w:webHidden/>
          </w:rPr>
          <w:fldChar w:fldCharType="begin"/>
        </w:r>
        <w:r w:rsidR="004E1FB9">
          <w:rPr>
            <w:noProof/>
            <w:webHidden/>
          </w:rPr>
          <w:instrText xml:space="preserve"> PAGEREF _Toc98830598 \h </w:instrText>
        </w:r>
        <w:r w:rsidR="004E1FB9">
          <w:rPr>
            <w:noProof/>
            <w:webHidden/>
          </w:rPr>
        </w:r>
        <w:r w:rsidR="004E1FB9">
          <w:rPr>
            <w:noProof/>
            <w:webHidden/>
          </w:rPr>
          <w:fldChar w:fldCharType="separate"/>
        </w:r>
        <w:r w:rsidR="00EE700B">
          <w:rPr>
            <w:noProof/>
            <w:webHidden/>
          </w:rPr>
          <w:t>33</w:t>
        </w:r>
        <w:r w:rsidR="004E1FB9">
          <w:rPr>
            <w:noProof/>
            <w:webHidden/>
          </w:rPr>
          <w:fldChar w:fldCharType="end"/>
        </w:r>
      </w:hyperlink>
    </w:p>
    <w:p w14:paraId="30F57DF3" w14:textId="22D1D19C"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99" w:history="1">
        <w:r w:rsidR="004E1FB9" w:rsidRPr="00483C5D">
          <w:rPr>
            <w:rStyle w:val="Hypertextovodkaz"/>
            <w:noProof/>
          </w:rPr>
          <w:t>4.3.2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Seaborn</w:t>
        </w:r>
        <w:r w:rsidR="004E1FB9">
          <w:rPr>
            <w:noProof/>
            <w:webHidden/>
          </w:rPr>
          <w:tab/>
        </w:r>
        <w:r w:rsidR="004E1FB9">
          <w:rPr>
            <w:noProof/>
            <w:webHidden/>
          </w:rPr>
          <w:fldChar w:fldCharType="begin"/>
        </w:r>
        <w:r w:rsidR="004E1FB9">
          <w:rPr>
            <w:noProof/>
            <w:webHidden/>
          </w:rPr>
          <w:instrText xml:space="preserve"> PAGEREF _Toc98830599 \h </w:instrText>
        </w:r>
        <w:r w:rsidR="004E1FB9">
          <w:rPr>
            <w:noProof/>
            <w:webHidden/>
          </w:rPr>
        </w:r>
        <w:r w:rsidR="004E1FB9">
          <w:rPr>
            <w:noProof/>
            <w:webHidden/>
          </w:rPr>
          <w:fldChar w:fldCharType="separate"/>
        </w:r>
        <w:r w:rsidR="00EE700B">
          <w:rPr>
            <w:noProof/>
            <w:webHidden/>
          </w:rPr>
          <w:t>38</w:t>
        </w:r>
        <w:r w:rsidR="004E1FB9">
          <w:rPr>
            <w:noProof/>
            <w:webHidden/>
          </w:rPr>
          <w:fldChar w:fldCharType="end"/>
        </w:r>
      </w:hyperlink>
    </w:p>
    <w:p w14:paraId="54EDAA1E" w14:textId="01188A7F"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0" w:history="1">
        <w:r w:rsidR="004E1FB9" w:rsidRPr="00483C5D">
          <w:rPr>
            <w:rStyle w:val="Hypertextovodkaz"/>
            <w:noProof/>
          </w:rPr>
          <w:t>4.3.3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Bokeh</w:t>
        </w:r>
        <w:r w:rsidR="004E1FB9">
          <w:rPr>
            <w:noProof/>
            <w:webHidden/>
          </w:rPr>
          <w:tab/>
        </w:r>
        <w:r w:rsidR="004E1FB9">
          <w:rPr>
            <w:noProof/>
            <w:webHidden/>
          </w:rPr>
          <w:fldChar w:fldCharType="begin"/>
        </w:r>
        <w:r w:rsidR="004E1FB9">
          <w:rPr>
            <w:noProof/>
            <w:webHidden/>
          </w:rPr>
          <w:instrText xml:space="preserve"> PAGEREF _Toc98830600 \h </w:instrText>
        </w:r>
        <w:r w:rsidR="004E1FB9">
          <w:rPr>
            <w:noProof/>
            <w:webHidden/>
          </w:rPr>
        </w:r>
        <w:r w:rsidR="004E1FB9">
          <w:rPr>
            <w:noProof/>
            <w:webHidden/>
          </w:rPr>
          <w:fldChar w:fldCharType="separate"/>
        </w:r>
        <w:r w:rsidR="00EE700B">
          <w:rPr>
            <w:noProof/>
            <w:webHidden/>
          </w:rPr>
          <w:t>41</w:t>
        </w:r>
        <w:r w:rsidR="004E1FB9">
          <w:rPr>
            <w:noProof/>
            <w:webHidden/>
          </w:rPr>
          <w:fldChar w:fldCharType="end"/>
        </w:r>
      </w:hyperlink>
    </w:p>
    <w:p w14:paraId="3CA42EBE" w14:textId="1A0133D1"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1" w:history="1">
        <w:r w:rsidR="004E1FB9" w:rsidRPr="00483C5D">
          <w:rPr>
            <w:rStyle w:val="Hypertextovodkaz"/>
            <w:noProof/>
          </w:rPr>
          <w:t>4.3.4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Plotly</w:t>
        </w:r>
        <w:r w:rsidR="004E1FB9">
          <w:rPr>
            <w:noProof/>
            <w:webHidden/>
          </w:rPr>
          <w:tab/>
        </w:r>
        <w:r w:rsidR="004E1FB9">
          <w:rPr>
            <w:noProof/>
            <w:webHidden/>
          </w:rPr>
          <w:fldChar w:fldCharType="begin"/>
        </w:r>
        <w:r w:rsidR="004E1FB9">
          <w:rPr>
            <w:noProof/>
            <w:webHidden/>
          </w:rPr>
          <w:instrText xml:space="preserve"> PAGEREF _Toc98830601 \h </w:instrText>
        </w:r>
        <w:r w:rsidR="004E1FB9">
          <w:rPr>
            <w:noProof/>
            <w:webHidden/>
          </w:rPr>
        </w:r>
        <w:r w:rsidR="004E1FB9">
          <w:rPr>
            <w:noProof/>
            <w:webHidden/>
          </w:rPr>
          <w:fldChar w:fldCharType="separate"/>
        </w:r>
        <w:r w:rsidR="00EE700B">
          <w:rPr>
            <w:noProof/>
            <w:webHidden/>
          </w:rPr>
          <w:t>46</w:t>
        </w:r>
        <w:r w:rsidR="004E1FB9">
          <w:rPr>
            <w:noProof/>
            <w:webHidden/>
          </w:rPr>
          <w:fldChar w:fldCharType="end"/>
        </w:r>
      </w:hyperlink>
    </w:p>
    <w:p w14:paraId="01A213CE" w14:textId="5F51976D"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2" w:history="1">
        <w:r w:rsidR="004E1FB9" w:rsidRPr="00483C5D">
          <w:rPr>
            <w:rStyle w:val="Hypertextovodkaz"/>
            <w:noProof/>
          </w:rPr>
          <w:t>4.3.5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Holoviews</w:t>
        </w:r>
        <w:r w:rsidR="004E1FB9">
          <w:rPr>
            <w:noProof/>
            <w:webHidden/>
          </w:rPr>
          <w:tab/>
        </w:r>
        <w:r w:rsidR="004E1FB9">
          <w:rPr>
            <w:noProof/>
            <w:webHidden/>
          </w:rPr>
          <w:fldChar w:fldCharType="begin"/>
        </w:r>
        <w:r w:rsidR="004E1FB9">
          <w:rPr>
            <w:noProof/>
            <w:webHidden/>
          </w:rPr>
          <w:instrText xml:space="preserve"> PAGEREF _Toc98830602 \h </w:instrText>
        </w:r>
        <w:r w:rsidR="004E1FB9">
          <w:rPr>
            <w:noProof/>
            <w:webHidden/>
          </w:rPr>
        </w:r>
        <w:r w:rsidR="004E1FB9">
          <w:rPr>
            <w:noProof/>
            <w:webHidden/>
          </w:rPr>
          <w:fldChar w:fldCharType="separate"/>
        </w:r>
        <w:r w:rsidR="00EE700B">
          <w:rPr>
            <w:noProof/>
            <w:webHidden/>
          </w:rPr>
          <w:t>50</w:t>
        </w:r>
        <w:r w:rsidR="004E1FB9">
          <w:rPr>
            <w:noProof/>
            <w:webHidden/>
          </w:rPr>
          <w:fldChar w:fldCharType="end"/>
        </w:r>
      </w:hyperlink>
    </w:p>
    <w:p w14:paraId="41DE8513" w14:textId="09137BA5" w:rsidR="004E1FB9" w:rsidRDefault="00563E5C">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3" w:history="1">
        <w:r w:rsidR="004E1FB9" w:rsidRPr="00483C5D">
          <w:rPr>
            <w:rStyle w:val="Hypertextovodkaz"/>
            <w:noProof/>
          </w:rPr>
          <w:t>4.3.6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Pygal</w:t>
        </w:r>
        <w:r w:rsidR="004E1FB9">
          <w:rPr>
            <w:noProof/>
            <w:webHidden/>
          </w:rPr>
          <w:tab/>
        </w:r>
        <w:r w:rsidR="004E1FB9">
          <w:rPr>
            <w:noProof/>
            <w:webHidden/>
          </w:rPr>
          <w:fldChar w:fldCharType="begin"/>
        </w:r>
        <w:r w:rsidR="004E1FB9">
          <w:rPr>
            <w:noProof/>
            <w:webHidden/>
          </w:rPr>
          <w:instrText xml:space="preserve"> PAGEREF _Toc98830603 \h </w:instrText>
        </w:r>
        <w:r w:rsidR="004E1FB9">
          <w:rPr>
            <w:noProof/>
            <w:webHidden/>
          </w:rPr>
        </w:r>
        <w:r w:rsidR="004E1FB9">
          <w:rPr>
            <w:noProof/>
            <w:webHidden/>
          </w:rPr>
          <w:fldChar w:fldCharType="separate"/>
        </w:r>
        <w:r w:rsidR="00EE700B">
          <w:rPr>
            <w:noProof/>
            <w:webHidden/>
          </w:rPr>
          <w:t>54</w:t>
        </w:r>
        <w:r w:rsidR="004E1FB9">
          <w:rPr>
            <w:noProof/>
            <w:webHidden/>
          </w:rPr>
          <w:fldChar w:fldCharType="end"/>
        </w:r>
      </w:hyperlink>
    </w:p>
    <w:p w14:paraId="10A40F6F" w14:textId="4BE73316" w:rsidR="004E1FB9" w:rsidRDefault="00563E5C">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04" w:history="1">
        <w:r w:rsidR="004E1FB9" w:rsidRPr="00483C5D">
          <w:rPr>
            <w:rStyle w:val="Hypertextovodkaz"/>
            <w:noProof/>
          </w:rPr>
          <w:t>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Shrnutí výsledků</w:t>
        </w:r>
        <w:r w:rsidR="004E1FB9">
          <w:rPr>
            <w:noProof/>
            <w:webHidden/>
          </w:rPr>
          <w:tab/>
        </w:r>
        <w:r w:rsidR="004E1FB9">
          <w:rPr>
            <w:noProof/>
            <w:webHidden/>
          </w:rPr>
          <w:fldChar w:fldCharType="begin"/>
        </w:r>
        <w:r w:rsidR="004E1FB9">
          <w:rPr>
            <w:noProof/>
            <w:webHidden/>
          </w:rPr>
          <w:instrText xml:space="preserve"> PAGEREF _Toc98830604 \h </w:instrText>
        </w:r>
        <w:r w:rsidR="004E1FB9">
          <w:rPr>
            <w:noProof/>
            <w:webHidden/>
          </w:rPr>
        </w:r>
        <w:r w:rsidR="004E1FB9">
          <w:rPr>
            <w:noProof/>
            <w:webHidden/>
          </w:rPr>
          <w:fldChar w:fldCharType="separate"/>
        </w:r>
        <w:r w:rsidR="00EE700B">
          <w:rPr>
            <w:noProof/>
            <w:webHidden/>
          </w:rPr>
          <w:t>57</w:t>
        </w:r>
        <w:r w:rsidR="004E1FB9">
          <w:rPr>
            <w:noProof/>
            <w:webHidden/>
          </w:rPr>
          <w:fldChar w:fldCharType="end"/>
        </w:r>
      </w:hyperlink>
    </w:p>
    <w:p w14:paraId="00F0D8FD" w14:textId="2E0EFE06"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5" w:history="1">
        <w:r w:rsidR="004E1FB9" w:rsidRPr="00483C5D">
          <w:rPr>
            <w:rStyle w:val="Hypertextovodkaz"/>
            <w:noProof/>
          </w:rPr>
          <w:t>5.1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Celkové shrnutí knihoven</w:t>
        </w:r>
        <w:r w:rsidR="004E1FB9">
          <w:rPr>
            <w:noProof/>
            <w:webHidden/>
          </w:rPr>
          <w:tab/>
        </w:r>
        <w:r w:rsidR="004E1FB9">
          <w:rPr>
            <w:noProof/>
            <w:webHidden/>
          </w:rPr>
          <w:fldChar w:fldCharType="begin"/>
        </w:r>
        <w:r w:rsidR="004E1FB9">
          <w:rPr>
            <w:noProof/>
            <w:webHidden/>
          </w:rPr>
          <w:instrText xml:space="preserve"> PAGEREF _Toc98830605 \h </w:instrText>
        </w:r>
        <w:r w:rsidR="004E1FB9">
          <w:rPr>
            <w:noProof/>
            <w:webHidden/>
          </w:rPr>
        </w:r>
        <w:r w:rsidR="004E1FB9">
          <w:rPr>
            <w:noProof/>
            <w:webHidden/>
          </w:rPr>
          <w:fldChar w:fldCharType="separate"/>
        </w:r>
        <w:r w:rsidR="00EE700B">
          <w:rPr>
            <w:noProof/>
            <w:webHidden/>
          </w:rPr>
          <w:t>57</w:t>
        </w:r>
        <w:r w:rsidR="004E1FB9">
          <w:rPr>
            <w:noProof/>
            <w:webHidden/>
          </w:rPr>
          <w:fldChar w:fldCharType="end"/>
        </w:r>
      </w:hyperlink>
    </w:p>
    <w:p w14:paraId="32C11636" w14:textId="34315E03"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6" w:history="1">
        <w:r w:rsidR="004E1FB9" w:rsidRPr="00483C5D">
          <w:rPr>
            <w:rStyle w:val="Hypertextovodkaz"/>
            <w:noProof/>
          </w:rPr>
          <w:t>5.2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Shrnutí kvantifikovaného hodnocení</w:t>
        </w:r>
        <w:r w:rsidR="004E1FB9">
          <w:rPr>
            <w:noProof/>
            <w:webHidden/>
          </w:rPr>
          <w:tab/>
        </w:r>
        <w:r w:rsidR="004E1FB9">
          <w:rPr>
            <w:noProof/>
            <w:webHidden/>
          </w:rPr>
          <w:fldChar w:fldCharType="begin"/>
        </w:r>
        <w:r w:rsidR="004E1FB9">
          <w:rPr>
            <w:noProof/>
            <w:webHidden/>
          </w:rPr>
          <w:instrText xml:space="preserve"> PAGEREF _Toc98830606 \h </w:instrText>
        </w:r>
        <w:r w:rsidR="004E1FB9">
          <w:rPr>
            <w:noProof/>
            <w:webHidden/>
          </w:rPr>
        </w:r>
        <w:r w:rsidR="004E1FB9">
          <w:rPr>
            <w:noProof/>
            <w:webHidden/>
          </w:rPr>
          <w:fldChar w:fldCharType="separate"/>
        </w:r>
        <w:r w:rsidR="00EE700B">
          <w:rPr>
            <w:noProof/>
            <w:webHidden/>
          </w:rPr>
          <w:t>58</w:t>
        </w:r>
        <w:r w:rsidR="004E1FB9">
          <w:rPr>
            <w:noProof/>
            <w:webHidden/>
          </w:rPr>
          <w:fldChar w:fldCharType="end"/>
        </w:r>
      </w:hyperlink>
    </w:p>
    <w:p w14:paraId="347DE737" w14:textId="73AA51D8" w:rsidR="004E1FB9" w:rsidRDefault="00563E5C">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07" w:history="1">
        <w:r w:rsidR="004E1FB9" w:rsidRPr="00483C5D">
          <w:rPr>
            <w:rStyle w:val="Hypertextovodkaz"/>
            <w:noProof/>
          </w:rPr>
          <w:t>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Závěry a doporučení</w:t>
        </w:r>
        <w:r w:rsidR="004E1FB9">
          <w:rPr>
            <w:noProof/>
            <w:webHidden/>
          </w:rPr>
          <w:tab/>
        </w:r>
        <w:r w:rsidR="004E1FB9">
          <w:rPr>
            <w:noProof/>
            <w:webHidden/>
          </w:rPr>
          <w:fldChar w:fldCharType="begin"/>
        </w:r>
        <w:r w:rsidR="004E1FB9">
          <w:rPr>
            <w:noProof/>
            <w:webHidden/>
          </w:rPr>
          <w:instrText xml:space="preserve"> PAGEREF _Toc98830607 \h </w:instrText>
        </w:r>
        <w:r w:rsidR="004E1FB9">
          <w:rPr>
            <w:noProof/>
            <w:webHidden/>
          </w:rPr>
        </w:r>
        <w:r w:rsidR="004E1FB9">
          <w:rPr>
            <w:noProof/>
            <w:webHidden/>
          </w:rPr>
          <w:fldChar w:fldCharType="separate"/>
        </w:r>
        <w:r w:rsidR="00EE700B">
          <w:rPr>
            <w:noProof/>
            <w:webHidden/>
          </w:rPr>
          <w:t>59</w:t>
        </w:r>
        <w:r w:rsidR="004E1FB9">
          <w:rPr>
            <w:noProof/>
            <w:webHidden/>
          </w:rPr>
          <w:fldChar w:fldCharType="end"/>
        </w:r>
      </w:hyperlink>
    </w:p>
    <w:p w14:paraId="5D1C06E7" w14:textId="301185CA"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8" w:history="1">
        <w:r w:rsidR="004E1FB9" w:rsidRPr="00483C5D">
          <w:rPr>
            <w:rStyle w:val="Hypertextovodkaz"/>
            <w:noProof/>
          </w:rPr>
          <w:t>6.1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Závěry práce</w:t>
        </w:r>
        <w:r w:rsidR="004E1FB9">
          <w:rPr>
            <w:noProof/>
            <w:webHidden/>
          </w:rPr>
          <w:tab/>
        </w:r>
        <w:r w:rsidR="004E1FB9">
          <w:rPr>
            <w:noProof/>
            <w:webHidden/>
          </w:rPr>
          <w:fldChar w:fldCharType="begin"/>
        </w:r>
        <w:r w:rsidR="004E1FB9">
          <w:rPr>
            <w:noProof/>
            <w:webHidden/>
          </w:rPr>
          <w:instrText xml:space="preserve"> PAGEREF _Toc98830608 \h </w:instrText>
        </w:r>
        <w:r w:rsidR="004E1FB9">
          <w:rPr>
            <w:noProof/>
            <w:webHidden/>
          </w:rPr>
        </w:r>
        <w:r w:rsidR="004E1FB9">
          <w:rPr>
            <w:noProof/>
            <w:webHidden/>
          </w:rPr>
          <w:fldChar w:fldCharType="separate"/>
        </w:r>
        <w:r w:rsidR="00EE700B">
          <w:rPr>
            <w:noProof/>
            <w:webHidden/>
          </w:rPr>
          <w:t>59</w:t>
        </w:r>
        <w:r w:rsidR="004E1FB9">
          <w:rPr>
            <w:noProof/>
            <w:webHidden/>
          </w:rPr>
          <w:fldChar w:fldCharType="end"/>
        </w:r>
      </w:hyperlink>
    </w:p>
    <w:p w14:paraId="1741ACEA" w14:textId="476336DB" w:rsidR="004E1FB9" w:rsidRDefault="00563E5C">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9" w:history="1">
        <w:r w:rsidR="004E1FB9" w:rsidRPr="00483C5D">
          <w:rPr>
            <w:rStyle w:val="Hypertextovodkaz"/>
            <w:noProof/>
          </w:rPr>
          <w:t>6.2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Možná rozšíření práce</w:t>
        </w:r>
        <w:r w:rsidR="004E1FB9">
          <w:rPr>
            <w:noProof/>
            <w:webHidden/>
          </w:rPr>
          <w:tab/>
        </w:r>
        <w:r w:rsidR="004E1FB9">
          <w:rPr>
            <w:noProof/>
            <w:webHidden/>
          </w:rPr>
          <w:fldChar w:fldCharType="begin"/>
        </w:r>
        <w:r w:rsidR="004E1FB9">
          <w:rPr>
            <w:noProof/>
            <w:webHidden/>
          </w:rPr>
          <w:instrText xml:space="preserve"> PAGEREF _Toc98830609 \h </w:instrText>
        </w:r>
        <w:r w:rsidR="004E1FB9">
          <w:rPr>
            <w:noProof/>
            <w:webHidden/>
          </w:rPr>
        </w:r>
        <w:r w:rsidR="004E1FB9">
          <w:rPr>
            <w:noProof/>
            <w:webHidden/>
          </w:rPr>
          <w:fldChar w:fldCharType="separate"/>
        </w:r>
        <w:r w:rsidR="00EE700B">
          <w:rPr>
            <w:noProof/>
            <w:webHidden/>
          </w:rPr>
          <w:t>59</w:t>
        </w:r>
        <w:r w:rsidR="004E1FB9">
          <w:rPr>
            <w:noProof/>
            <w:webHidden/>
          </w:rPr>
          <w:fldChar w:fldCharType="end"/>
        </w:r>
      </w:hyperlink>
    </w:p>
    <w:p w14:paraId="4D9358D6" w14:textId="560F944A" w:rsidR="004E1FB9" w:rsidRDefault="00563E5C">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10" w:history="1">
        <w:r w:rsidR="004E1FB9" w:rsidRPr="00483C5D">
          <w:rPr>
            <w:rStyle w:val="Hypertextovodkaz"/>
            <w:noProof/>
          </w:rPr>
          <w:t>7</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Seznam použité literatury</w:t>
        </w:r>
        <w:r w:rsidR="004E1FB9">
          <w:rPr>
            <w:noProof/>
            <w:webHidden/>
          </w:rPr>
          <w:tab/>
        </w:r>
        <w:r w:rsidR="004E1FB9">
          <w:rPr>
            <w:noProof/>
            <w:webHidden/>
          </w:rPr>
          <w:fldChar w:fldCharType="begin"/>
        </w:r>
        <w:r w:rsidR="004E1FB9">
          <w:rPr>
            <w:noProof/>
            <w:webHidden/>
          </w:rPr>
          <w:instrText xml:space="preserve"> PAGEREF _Toc98830610 \h </w:instrText>
        </w:r>
        <w:r w:rsidR="004E1FB9">
          <w:rPr>
            <w:noProof/>
            <w:webHidden/>
          </w:rPr>
        </w:r>
        <w:r w:rsidR="004E1FB9">
          <w:rPr>
            <w:noProof/>
            <w:webHidden/>
          </w:rPr>
          <w:fldChar w:fldCharType="separate"/>
        </w:r>
        <w:r w:rsidR="00EE700B">
          <w:rPr>
            <w:noProof/>
            <w:webHidden/>
          </w:rPr>
          <w:t>60</w:t>
        </w:r>
        <w:r w:rsidR="004E1FB9">
          <w:rPr>
            <w:noProof/>
            <w:webHidden/>
          </w:rPr>
          <w:fldChar w:fldCharType="end"/>
        </w:r>
      </w:hyperlink>
    </w:p>
    <w:p w14:paraId="28C3DCB1" w14:textId="7F5E8A59" w:rsidR="004E1FB9" w:rsidRDefault="00563E5C">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11" w:history="1">
        <w:r w:rsidR="004E1FB9" w:rsidRPr="00483C5D">
          <w:rPr>
            <w:rStyle w:val="Hypertextovodkaz"/>
            <w:noProof/>
          </w:rPr>
          <w:t>8</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Přílohy</w:t>
        </w:r>
        <w:r w:rsidR="004E1FB9">
          <w:rPr>
            <w:noProof/>
            <w:webHidden/>
          </w:rPr>
          <w:tab/>
        </w:r>
        <w:r w:rsidR="004E1FB9">
          <w:rPr>
            <w:noProof/>
            <w:webHidden/>
          </w:rPr>
          <w:fldChar w:fldCharType="begin"/>
        </w:r>
        <w:r w:rsidR="004E1FB9">
          <w:rPr>
            <w:noProof/>
            <w:webHidden/>
          </w:rPr>
          <w:instrText xml:space="preserve"> PAGEREF _Toc98830611 \h </w:instrText>
        </w:r>
        <w:r w:rsidR="004E1FB9">
          <w:rPr>
            <w:noProof/>
            <w:webHidden/>
          </w:rPr>
        </w:r>
        <w:r w:rsidR="004E1FB9">
          <w:rPr>
            <w:noProof/>
            <w:webHidden/>
          </w:rPr>
          <w:fldChar w:fldCharType="separate"/>
        </w:r>
        <w:r w:rsidR="00EE700B">
          <w:rPr>
            <w:noProof/>
            <w:webHidden/>
          </w:rPr>
          <w:t>63</w:t>
        </w:r>
        <w:r w:rsidR="004E1FB9">
          <w:rPr>
            <w:noProof/>
            <w:webHidden/>
          </w:rPr>
          <w:fldChar w:fldCharType="end"/>
        </w:r>
      </w:hyperlink>
    </w:p>
    <w:p w14:paraId="638AD5E8" w14:textId="7CF628B2"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1625FD11" w14:textId="20E34250" w:rsidR="004E1FB9" w:rsidRDefault="00E45882">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8830612" w:history="1">
        <w:r w:rsidR="004E1FB9" w:rsidRPr="00E440BF">
          <w:rPr>
            <w:rStyle w:val="Hypertextovodkaz"/>
            <w:noProof/>
          </w:rPr>
          <w:t>Obr. 1 Pro lidské vnímání uniformní sekvenční palety knihovny Matplotlib</w:t>
        </w:r>
        <w:r w:rsidR="004E1FB9">
          <w:rPr>
            <w:noProof/>
            <w:webHidden/>
          </w:rPr>
          <w:tab/>
        </w:r>
        <w:r w:rsidR="004E1FB9">
          <w:rPr>
            <w:noProof/>
            <w:webHidden/>
          </w:rPr>
          <w:fldChar w:fldCharType="begin"/>
        </w:r>
        <w:r w:rsidR="004E1FB9">
          <w:rPr>
            <w:noProof/>
            <w:webHidden/>
          </w:rPr>
          <w:instrText xml:space="preserve"> PAGEREF _Toc98830612 \h </w:instrText>
        </w:r>
        <w:r w:rsidR="004E1FB9">
          <w:rPr>
            <w:noProof/>
            <w:webHidden/>
          </w:rPr>
        </w:r>
        <w:r w:rsidR="004E1FB9">
          <w:rPr>
            <w:noProof/>
            <w:webHidden/>
          </w:rPr>
          <w:fldChar w:fldCharType="separate"/>
        </w:r>
        <w:r w:rsidR="00EE700B">
          <w:rPr>
            <w:noProof/>
            <w:webHidden/>
          </w:rPr>
          <w:t>4</w:t>
        </w:r>
        <w:r w:rsidR="004E1FB9">
          <w:rPr>
            <w:noProof/>
            <w:webHidden/>
          </w:rPr>
          <w:fldChar w:fldCharType="end"/>
        </w:r>
      </w:hyperlink>
    </w:p>
    <w:p w14:paraId="4A6A40B5" w14:textId="77CC45FF"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3" w:history="1">
        <w:r w:rsidR="004E1FB9" w:rsidRPr="00E440BF">
          <w:rPr>
            <w:rStyle w:val="Hypertextovodkaz"/>
            <w:noProof/>
          </w:rPr>
          <w:t>Obr. 2 Skupiny barev dle asociovaných pocitů</w:t>
        </w:r>
        <w:r w:rsidR="004E1FB9">
          <w:rPr>
            <w:noProof/>
            <w:webHidden/>
          </w:rPr>
          <w:tab/>
        </w:r>
        <w:r w:rsidR="004E1FB9">
          <w:rPr>
            <w:noProof/>
            <w:webHidden/>
          </w:rPr>
          <w:fldChar w:fldCharType="begin"/>
        </w:r>
        <w:r w:rsidR="004E1FB9">
          <w:rPr>
            <w:noProof/>
            <w:webHidden/>
          </w:rPr>
          <w:instrText xml:space="preserve"> PAGEREF _Toc98830613 \h </w:instrText>
        </w:r>
        <w:r w:rsidR="004E1FB9">
          <w:rPr>
            <w:noProof/>
            <w:webHidden/>
          </w:rPr>
        </w:r>
        <w:r w:rsidR="004E1FB9">
          <w:rPr>
            <w:noProof/>
            <w:webHidden/>
          </w:rPr>
          <w:fldChar w:fldCharType="separate"/>
        </w:r>
        <w:r w:rsidR="00EE700B">
          <w:rPr>
            <w:noProof/>
            <w:webHidden/>
          </w:rPr>
          <w:t>5</w:t>
        </w:r>
        <w:r w:rsidR="004E1FB9">
          <w:rPr>
            <w:noProof/>
            <w:webHidden/>
          </w:rPr>
          <w:fldChar w:fldCharType="end"/>
        </w:r>
      </w:hyperlink>
    </w:p>
    <w:p w14:paraId="69412DD4" w14:textId="6F80BBE3"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4" w:history="1">
        <w:r w:rsidR="004E1FB9" w:rsidRPr="00E440BF">
          <w:rPr>
            <w:rStyle w:val="Hypertextovodkaz"/>
            <w:noProof/>
          </w:rPr>
          <w:t>Obr. 3 Porovnání barevných palet</w:t>
        </w:r>
        <w:r w:rsidR="004E1FB9">
          <w:rPr>
            <w:noProof/>
            <w:webHidden/>
          </w:rPr>
          <w:tab/>
        </w:r>
        <w:r w:rsidR="004E1FB9">
          <w:rPr>
            <w:noProof/>
            <w:webHidden/>
          </w:rPr>
          <w:fldChar w:fldCharType="begin"/>
        </w:r>
        <w:r w:rsidR="004E1FB9">
          <w:rPr>
            <w:noProof/>
            <w:webHidden/>
          </w:rPr>
          <w:instrText xml:space="preserve"> PAGEREF _Toc98830614 \h </w:instrText>
        </w:r>
        <w:r w:rsidR="004E1FB9">
          <w:rPr>
            <w:noProof/>
            <w:webHidden/>
          </w:rPr>
        </w:r>
        <w:r w:rsidR="004E1FB9">
          <w:rPr>
            <w:noProof/>
            <w:webHidden/>
          </w:rPr>
          <w:fldChar w:fldCharType="separate"/>
        </w:r>
        <w:r w:rsidR="00EE700B">
          <w:rPr>
            <w:noProof/>
            <w:webHidden/>
          </w:rPr>
          <w:t>6</w:t>
        </w:r>
        <w:r w:rsidR="004E1FB9">
          <w:rPr>
            <w:noProof/>
            <w:webHidden/>
          </w:rPr>
          <w:fldChar w:fldCharType="end"/>
        </w:r>
      </w:hyperlink>
    </w:p>
    <w:p w14:paraId="04880233" w14:textId="105F3F99"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5" w:history="1">
        <w:r w:rsidR="004E1FB9" w:rsidRPr="00E440BF">
          <w:rPr>
            <w:rStyle w:val="Hypertextovodkaz"/>
            <w:noProof/>
          </w:rPr>
          <w:t>Obr. 4 Obecný graf</w:t>
        </w:r>
        <w:r w:rsidR="004E1FB9">
          <w:rPr>
            <w:noProof/>
            <w:webHidden/>
          </w:rPr>
          <w:tab/>
        </w:r>
        <w:r w:rsidR="004E1FB9">
          <w:rPr>
            <w:noProof/>
            <w:webHidden/>
          </w:rPr>
          <w:fldChar w:fldCharType="begin"/>
        </w:r>
        <w:r w:rsidR="004E1FB9">
          <w:rPr>
            <w:noProof/>
            <w:webHidden/>
          </w:rPr>
          <w:instrText xml:space="preserve"> PAGEREF _Toc98830615 \h </w:instrText>
        </w:r>
        <w:r w:rsidR="004E1FB9">
          <w:rPr>
            <w:noProof/>
            <w:webHidden/>
          </w:rPr>
        </w:r>
        <w:r w:rsidR="004E1FB9">
          <w:rPr>
            <w:noProof/>
            <w:webHidden/>
          </w:rPr>
          <w:fldChar w:fldCharType="separate"/>
        </w:r>
        <w:r w:rsidR="00EE700B">
          <w:rPr>
            <w:noProof/>
            <w:webHidden/>
          </w:rPr>
          <w:t>7</w:t>
        </w:r>
        <w:r w:rsidR="004E1FB9">
          <w:rPr>
            <w:noProof/>
            <w:webHidden/>
          </w:rPr>
          <w:fldChar w:fldCharType="end"/>
        </w:r>
      </w:hyperlink>
    </w:p>
    <w:p w14:paraId="70C90C61" w14:textId="6CCAB549"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6" w:history="1">
        <w:r w:rsidR="004E1FB9" w:rsidRPr="00E440BF">
          <w:rPr>
            <w:rStyle w:val="Hypertextovodkaz"/>
            <w:noProof/>
          </w:rPr>
          <w:t>Obr. 5 Ukázka grafů vyjadřujících změnu v čase</w:t>
        </w:r>
        <w:r w:rsidR="004E1FB9">
          <w:rPr>
            <w:noProof/>
            <w:webHidden/>
          </w:rPr>
          <w:tab/>
        </w:r>
        <w:r w:rsidR="004E1FB9">
          <w:rPr>
            <w:noProof/>
            <w:webHidden/>
          </w:rPr>
          <w:fldChar w:fldCharType="begin"/>
        </w:r>
        <w:r w:rsidR="004E1FB9">
          <w:rPr>
            <w:noProof/>
            <w:webHidden/>
          </w:rPr>
          <w:instrText xml:space="preserve"> PAGEREF _Toc98830616 \h </w:instrText>
        </w:r>
        <w:r w:rsidR="004E1FB9">
          <w:rPr>
            <w:noProof/>
            <w:webHidden/>
          </w:rPr>
        </w:r>
        <w:r w:rsidR="004E1FB9">
          <w:rPr>
            <w:noProof/>
            <w:webHidden/>
          </w:rPr>
          <w:fldChar w:fldCharType="separate"/>
        </w:r>
        <w:r w:rsidR="00EE700B">
          <w:rPr>
            <w:noProof/>
            <w:webHidden/>
          </w:rPr>
          <w:t>8</w:t>
        </w:r>
        <w:r w:rsidR="004E1FB9">
          <w:rPr>
            <w:noProof/>
            <w:webHidden/>
          </w:rPr>
          <w:fldChar w:fldCharType="end"/>
        </w:r>
      </w:hyperlink>
    </w:p>
    <w:p w14:paraId="6BECEBBB" w14:textId="1AE85E8D"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7" w:history="1">
        <w:r w:rsidR="004E1FB9" w:rsidRPr="00E440BF">
          <w:rPr>
            <w:rStyle w:val="Hypertextovodkaz"/>
            <w:noProof/>
          </w:rPr>
          <w:t>Obr. 6 Ukázka využití sloupcového a krabicového grafu pro vyjádření změny v čase</w:t>
        </w:r>
        <w:r w:rsidR="004E1FB9">
          <w:rPr>
            <w:noProof/>
            <w:webHidden/>
          </w:rPr>
          <w:tab/>
        </w:r>
        <w:r w:rsidR="004E1FB9">
          <w:rPr>
            <w:noProof/>
            <w:webHidden/>
          </w:rPr>
          <w:fldChar w:fldCharType="begin"/>
        </w:r>
        <w:r w:rsidR="004E1FB9">
          <w:rPr>
            <w:noProof/>
            <w:webHidden/>
          </w:rPr>
          <w:instrText xml:space="preserve"> PAGEREF _Toc98830617 \h </w:instrText>
        </w:r>
        <w:r w:rsidR="004E1FB9">
          <w:rPr>
            <w:noProof/>
            <w:webHidden/>
          </w:rPr>
        </w:r>
        <w:r w:rsidR="004E1FB9">
          <w:rPr>
            <w:noProof/>
            <w:webHidden/>
          </w:rPr>
          <w:fldChar w:fldCharType="separate"/>
        </w:r>
        <w:r w:rsidR="00EE700B">
          <w:rPr>
            <w:noProof/>
            <w:webHidden/>
          </w:rPr>
          <w:t>9</w:t>
        </w:r>
        <w:r w:rsidR="004E1FB9">
          <w:rPr>
            <w:noProof/>
            <w:webHidden/>
          </w:rPr>
          <w:fldChar w:fldCharType="end"/>
        </w:r>
      </w:hyperlink>
    </w:p>
    <w:p w14:paraId="7B1C66EE" w14:textId="4C5F8F96"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8" w:history="1">
        <w:r w:rsidR="004E1FB9" w:rsidRPr="00E440BF">
          <w:rPr>
            <w:rStyle w:val="Hypertextovodkaz"/>
            <w:noProof/>
          </w:rPr>
          <w:t>Obr. 7 Ukázka využití stromové mapy pro zobrazení souborového systému</w:t>
        </w:r>
        <w:r w:rsidR="004E1FB9">
          <w:rPr>
            <w:noProof/>
            <w:webHidden/>
          </w:rPr>
          <w:tab/>
        </w:r>
        <w:r w:rsidR="004E1FB9">
          <w:rPr>
            <w:noProof/>
            <w:webHidden/>
          </w:rPr>
          <w:fldChar w:fldCharType="begin"/>
        </w:r>
        <w:r w:rsidR="004E1FB9">
          <w:rPr>
            <w:noProof/>
            <w:webHidden/>
          </w:rPr>
          <w:instrText xml:space="preserve"> PAGEREF _Toc98830618 \h </w:instrText>
        </w:r>
        <w:r w:rsidR="004E1FB9">
          <w:rPr>
            <w:noProof/>
            <w:webHidden/>
          </w:rPr>
        </w:r>
        <w:r w:rsidR="004E1FB9">
          <w:rPr>
            <w:noProof/>
            <w:webHidden/>
          </w:rPr>
          <w:fldChar w:fldCharType="separate"/>
        </w:r>
        <w:r w:rsidR="00EE700B">
          <w:rPr>
            <w:noProof/>
            <w:webHidden/>
          </w:rPr>
          <w:t>10</w:t>
        </w:r>
        <w:r w:rsidR="004E1FB9">
          <w:rPr>
            <w:noProof/>
            <w:webHidden/>
          </w:rPr>
          <w:fldChar w:fldCharType="end"/>
        </w:r>
      </w:hyperlink>
    </w:p>
    <w:p w14:paraId="0BA5BE5C" w14:textId="6A77343F"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9" w:history="1">
        <w:r w:rsidR="004E1FB9" w:rsidRPr="00E440BF">
          <w:rPr>
            <w:rStyle w:val="Hypertextovodkaz"/>
            <w:noProof/>
          </w:rPr>
          <w:t>Obr. 8 Histogram v podobě sloupcového grafu s kategoriemi intervalů (červený) a s proměnlivou šířkou sloupce (modrý)</w:t>
        </w:r>
        <w:r w:rsidR="004E1FB9">
          <w:rPr>
            <w:noProof/>
            <w:webHidden/>
          </w:rPr>
          <w:tab/>
        </w:r>
        <w:r w:rsidR="004E1FB9">
          <w:rPr>
            <w:noProof/>
            <w:webHidden/>
          </w:rPr>
          <w:fldChar w:fldCharType="begin"/>
        </w:r>
        <w:r w:rsidR="004E1FB9">
          <w:rPr>
            <w:noProof/>
            <w:webHidden/>
          </w:rPr>
          <w:instrText xml:space="preserve"> PAGEREF _Toc98830619 \h </w:instrText>
        </w:r>
        <w:r w:rsidR="004E1FB9">
          <w:rPr>
            <w:noProof/>
            <w:webHidden/>
          </w:rPr>
        </w:r>
        <w:r w:rsidR="004E1FB9">
          <w:rPr>
            <w:noProof/>
            <w:webHidden/>
          </w:rPr>
          <w:fldChar w:fldCharType="separate"/>
        </w:r>
        <w:r w:rsidR="00EE700B">
          <w:rPr>
            <w:noProof/>
            <w:webHidden/>
          </w:rPr>
          <w:t>11</w:t>
        </w:r>
        <w:r w:rsidR="004E1FB9">
          <w:rPr>
            <w:noProof/>
            <w:webHidden/>
          </w:rPr>
          <w:fldChar w:fldCharType="end"/>
        </w:r>
      </w:hyperlink>
    </w:p>
    <w:p w14:paraId="708499AC" w14:textId="2994E093"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0" w:history="1">
        <w:r w:rsidR="004E1FB9" w:rsidRPr="00E440BF">
          <w:rPr>
            <w:rStyle w:val="Hypertextovodkaz"/>
            <w:noProof/>
          </w:rPr>
          <w:t>Obr. 9 Krabicový graf doplněný o popis součástí</w:t>
        </w:r>
        <w:r w:rsidR="004E1FB9">
          <w:rPr>
            <w:noProof/>
            <w:webHidden/>
          </w:rPr>
          <w:tab/>
        </w:r>
        <w:r w:rsidR="004E1FB9">
          <w:rPr>
            <w:noProof/>
            <w:webHidden/>
          </w:rPr>
          <w:fldChar w:fldCharType="begin"/>
        </w:r>
        <w:r w:rsidR="004E1FB9">
          <w:rPr>
            <w:noProof/>
            <w:webHidden/>
          </w:rPr>
          <w:instrText xml:space="preserve"> PAGEREF _Toc98830620 \h </w:instrText>
        </w:r>
        <w:r w:rsidR="004E1FB9">
          <w:rPr>
            <w:noProof/>
            <w:webHidden/>
          </w:rPr>
        </w:r>
        <w:r w:rsidR="004E1FB9">
          <w:rPr>
            <w:noProof/>
            <w:webHidden/>
          </w:rPr>
          <w:fldChar w:fldCharType="separate"/>
        </w:r>
        <w:r w:rsidR="00EE700B">
          <w:rPr>
            <w:noProof/>
            <w:webHidden/>
          </w:rPr>
          <w:t>12</w:t>
        </w:r>
        <w:r w:rsidR="004E1FB9">
          <w:rPr>
            <w:noProof/>
            <w:webHidden/>
          </w:rPr>
          <w:fldChar w:fldCharType="end"/>
        </w:r>
      </w:hyperlink>
    </w:p>
    <w:p w14:paraId="2A085BEA" w14:textId="52AE01BB"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1" w:history="1">
        <w:r w:rsidR="004E1FB9" w:rsidRPr="00E440BF">
          <w:rPr>
            <w:rStyle w:val="Hypertextovodkaz"/>
            <w:noProof/>
          </w:rPr>
          <w:t>Obr. 10 Houslový graf s nesymetrickým rozdělením podle skupin</w:t>
        </w:r>
        <w:r w:rsidR="004E1FB9">
          <w:rPr>
            <w:noProof/>
            <w:webHidden/>
          </w:rPr>
          <w:tab/>
        </w:r>
        <w:r w:rsidR="004E1FB9">
          <w:rPr>
            <w:noProof/>
            <w:webHidden/>
          </w:rPr>
          <w:fldChar w:fldCharType="begin"/>
        </w:r>
        <w:r w:rsidR="004E1FB9">
          <w:rPr>
            <w:noProof/>
            <w:webHidden/>
          </w:rPr>
          <w:instrText xml:space="preserve"> PAGEREF _Toc98830621 \h </w:instrText>
        </w:r>
        <w:r w:rsidR="004E1FB9">
          <w:rPr>
            <w:noProof/>
            <w:webHidden/>
          </w:rPr>
        </w:r>
        <w:r w:rsidR="004E1FB9">
          <w:rPr>
            <w:noProof/>
            <w:webHidden/>
          </w:rPr>
          <w:fldChar w:fldCharType="separate"/>
        </w:r>
        <w:r w:rsidR="00EE700B">
          <w:rPr>
            <w:noProof/>
            <w:webHidden/>
          </w:rPr>
          <w:t>13</w:t>
        </w:r>
        <w:r w:rsidR="004E1FB9">
          <w:rPr>
            <w:noProof/>
            <w:webHidden/>
          </w:rPr>
          <w:fldChar w:fldCharType="end"/>
        </w:r>
      </w:hyperlink>
    </w:p>
    <w:p w14:paraId="1DBAE060" w14:textId="2AEC446E"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2" w:history="1">
        <w:r w:rsidR="004E1FB9" w:rsidRPr="00E440BF">
          <w:rPr>
            <w:rStyle w:val="Hypertextovodkaz"/>
            <w:noProof/>
          </w:rPr>
          <w:t>Obr. 11 Výsledná vizualizace byla využita jako náhled pro záznam zasedání zastupitelstva města</w:t>
        </w:r>
        <w:r w:rsidR="004E1FB9">
          <w:rPr>
            <w:noProof/>
            <w:webHidden/>
          </w:rPr>
          <w:tab/>
        </w:r>
        <w:r w:rsidR="004E1FB9">
          <w:rPr>
            <w:noProof/>
            <w:webHidden/>
          </w:rPr>
          <w:fldChar w:fldCharType="begin"/>
        </w:r>
        <w:r w:rsidR="004E1FB9">
          <w:rPr>
            <w:noProof/>
            <w:webHidden/>
          </w:rPr>
          <w:instrText xml:space="preserve"> PAGEREF _Toc98830622 \h </w:instrText>
        </w:r>
        <w:r w:rsidR="004E1FB9">
          <w:rPr>
            <w:noProof/>
            <w:webHidden/>
          </w:rPr>
        </w:r>
        <w:r w:rsidR="004E1FB9">
          <w:rPr>
            <w:noProof/>
            <w:webHidden/>
          </w:rPr>
          <w:fldChar w:fldCharType="separate"/>
        </w:r>
        <w:r w:rsidR="00EE700B">
          <w:rPr>
            <w:noProof/>
            <w:webHidden/>
          </w:rPr>
          <w:t>27</w:t>
        </w:r>
        <w:r w:rsidR="004E1FB9">
          <w:rPr>
            <w:noProof/>
            <w:webHidden/>
          </w:rPr>
          <w:fldChar w:fldCharType="end"/>
        </w:r>
      </w:hyperlink>
    </w:p>
    <w:p w14:paraId="253E777A" w14:textId="2B666352"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3" w:history="1">
        <w:r w:rsidR="004E1FB9" w:rsidRPr="00E440BF">
          <w:rPr>
            <w:rStyle w:val="Hypertextovodkaz"/>
            <w:noProof/>
          </w:rPr>
          <w:t>Obr. 12 Možnosti rozlišení hodnot v knihovně Matplotlib</w:t>
        </w:r>
        <w:r w:rsidR="004E1FB9">
          <w:rPr>
            <w:noProof/>
            <w:webHidden/>
          </w:rPr>
          <w:tab/>
        </w:r>
        <w:r w:rsidR="004E1FB9">
          <w:rPr>
            <w:noProof/>
            <w:webHidden/>
          </w:rPr>
          <w:fldChar w:fldCharType="begin"/>
        </w:r>
        <w:r w:rsidR="004E1FB9">
          <w:rPr>
            <w:noProof/>
            <w:webHidden/>
          </w:rPr>
          <w:instrText xml:space="preserve"> PAGEREF _Toc98830623 \h </w:instrText>
        </w:r>
        <w:r w:rsidR="004E1FB9">
          <w:rPr>
            <w:noProof/>
            <w:webHidden/>
          </w:rPr>
        </w:r>
        <w:r w:rsidR="004E1FB9">
          <w:rPr>
            <w:noProof/>
            <w:webHidden/>
          </w:rPr>
          <w:fldChar w:fldCharType="separate"/>
        </w:r>
        <w:r w:rsidR="00EE700B">
          <w:rPr>
            <w:noProof/>
            <w:webHidden/>
          </w:rPr>
          <w:t>35</w:t>
        </w:r>
        <w:r w:rsidR="004E1FB9">
          <w:rPr>
            <w:noProof/>
            <w:webHidden/>
          </w:rPr>
          <w:fldChar w:fldCharType="end"/>
        </w:r>
      </w:hyperlink>
    </w:p>
    <w:p w14:paraId="687A4A6D" w14:textId="347DB4F9"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4" w:history="1">
        <w:r w:rsidR="004E1FB9" w:rsidRPr="00E440BF">
          <w:rPr>
            <w:rStyle w:val="Hypertextovodkaz"/>
            <w:noProof/>
          </w:rPr>
          <w:t>Obr. 13 Výchozí vzhled grafů knihovny Matplotlib</w:t>
        </w:r>
        <w:r w:rsidR="004E1FB9">
          <w:rPr>
            <w:noProof/>
            <w:webHidden/>
          </w:rPr>
          <w:tab/>
        </w:r>
        <w:r w:rsidR="004E1FB9">
          <w:rPr>
            <w:noProof/>
            <w:webHidden/>
          </w:rPr>
          <w:fldChar w:fldCharType="begin"/>
        </w:r>
        <w:r w:rsidR="004E1FB9">
          <w:rPr>
            <w:noProof/>
            <w:webHidden/>
          </w:rPr>
          <w:instrText xml:space="preserve"> PAGEREF _Toc98830624 \h </w:instrText>
        </w:r>
        <w:r w:rsidR="004E1FB9">
          <w:rPr>
            <w:noProof/>
            <w:webHidden/>
          </w:rPr>
        </w:r>
        <w:r w:rsidR="004E1FB9">
          <w:rPr>
            <w:noProof/>
            <w:webHidden/>
          </w:rPr>
          <w:fldChar w:fldCharType="separate"/>
        </w:r>
        <w:r w:rsidR="00EE700B">
          <w:rPr>
            <w:noProof/>
            <w:webHidden/>
          </w:rPr>
          <w:t>36</w:t>
        </w:r>
        <w:r w:rsidR="004E1FB9">
          <w:rPr>
            <w:noProof/>
            <w:webHidden/>
          </w:rPr>
          <w:fldChar w:fldCharType="end"/>
        </w:r>
      </w:hyperlink>
    </w:p>
    <w:p w14:paraId="36861FE6" w14:textId="3EDECE63"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5" w:history="1">
        <w:r w:rsidR="004E1FB9" w:rsidRPr="00E440BF">
          <w:rPr>
            <w:rStyle w:val="Hypertextovodkaz"/>
            <w:noProof/>
          </w:rPr>
          <w:t>Obr. 14 Vizualizace pomocí FacetGrid knihovny Seaborn. Firmy jsou děleny do řádků dle burzy a sloupců dle kategorie</w:t>
        </w:r>
        <w:r w:rsidR="004E1FB9">
          <w:rPr>
            <w:noProof/>
            <w:webHidden/>
          </w:rPr>
          <w:tab/>
        </w:r>
        <w:r w:rsidR="004E1FB9">
          <w:rPr>
            <w:noProof/>
            <w:webHidden/>
          </w:rPr>
          <w:fldChar w:fldCharType="begin"/>
        </w:r>
        <w:r w:rsidR="004E1FB9">
          <w:rPr>
            <w:noProof/>
            <w:webHidden/>
          </w:rPr>
          <w:instrText xml:space="preserve"> PAGEREF _Toc98830625 \h </w:instrText>
        </w:r>
        <w:r w:rsidR="004E1FB9">
          <w:rPr>
            <w:noProof/>
            <w:webHidden/>
          </w:rPr>
        </w:r>
        <w:r w:rsidR="004E1FB9">
          <w:rPr>
            <w:noProof/>
            <w:webHidden/>
          </w:rPr>
          <w:fldChar w:fldCharType="separate"/>
        </w:r>
        <w:r w:rsidR="00EE700B">
          <w:rPr>
            <w:noProof/>
            <w:webHidden/>
          </w:rPr>
          <w:t>39</w:t>
        </w:r>
        <w:r w:rsidR="004E1FB9">
          <w:rPr>
            <w:noProof/>
            <w:webHidden/>
          </w:rPr>
          <w:fldChar w:fldCharType="end"/>
        </w:r>
      </w:hyperlink>
    </w:p>
    <w:p w14:paraId="52828E66" w14:textId="1ABBDE39"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6" w:history="1">
        <w:r w:rsidR="004E1FB9" w:rsidRPr="00E440BF">
          <w:rPr>
            <w:rStyle w:val="Hypertextovodkaz"/>
            <w:noProof/>
          </w:rPr>
          <w:t>Obr. 15 Pomocí knihovny Bokeh lze vytvářet velmi složité vizualizace</w:t>
        </w:r>
        <w:r w:rsidR="004E1FB9">
          <w:rPr>
            <w:noProof/>
            <w:webHidden/>
          </w:rPr>
          <w:tab/>
        </w:r>
        <w:r w:rsidR="004E1FB9">
          <w:rPr>
            <w:noProof/>
            <w:webHidden/>
          </w:rPr>
          <w:fldChar w:fldCharType="begin"/>
        </w:r>
        <w:r w:rsidR="004E1FB9">
          <w:rPr>
            <w:noProof/>
            <w:webHidden/>
          </w:rPr>
          <w:instrText xml:space="preserve"> PAGEREF _Toc98830626 \h </w:instrText>
        </w:r>
        <w:r w:rsidR="004E1FB9">
          <w:rPr>
            <w:noProof/>
            <w:webHidden/>
          </w:rPr>
        </w:r>
        <w:r w:rsidR="004E1FB9">
          <w:rPr>
            <w:noProof/>
            <w:webHidden/>
          </w:rPr>
          <w:fldChar w:fldCharType="separate"/>
        </w:r>
        <w:r w:rsidR="00EE700B">
          <w:rPr>
            <w:noProof/>
            <w:webHidden/>
          </w:rPr>
          <w:t>43</w:t>
        </w:r>
        <w:r w:rsidR="004E1FB9">
          <w:rPr>
            <w:noProof/>
            <w:webHidden/>
          </w:rPr>
          <w:fldChar w:fldCharType="end"/>
        </w:r>
      </w:hyperlink>
    </w:p>
    <w:p w14:paraId="759DC2B5" w14:textId="6A753B9B"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7" w:history="1">
        <w:r w:rsidR="004E1FB9" w:rsidRPr="00E440BF">
          <w:rPr>
            <w:rStyle w:val="Hypertextovodkaz"/>
            <w:noProof/>
          </w:rPr>
          <w:t>Obr. 16 Výchozí nastavení knihovny Bokeh může být nepřehledné</w:t>
        </w:r>
        <w:r w:rsidR="004E1FB9">
          <w:rPr>
            <w:noProof/>
            <w:webHidden/>
          </w:rPr>
          <w:tab/>
        </w:r>
        <w:r w:rsidR="004E1FB9">
          <w:rPr>
            <w:noProof/>
            <w:webHidden/>
          </w:rPr>
          <w:fldChar w:fldCharType="begin"/>
        </w:r>
        <w:r w:rsidR="004E1FB9">
          <w:rPr>
            <w:noProof/>
            <w:webHidden/>
          </w:rPr>
          <w:instrText xml:space="preserve"> PAGEREF _Toc98830627 \h </w:instrText>
        </w:r>
        <w:r w:rsidR="004E1FB9">
          <w:rPr>
            <w:noProof/>
            <w:webHidden/>
          </w:rPr>
        </w:r>
        <w:r w:rsidR="004E1FB9">
          <w:rPr>
            <w:noProof/>
            <w:webHidden/>
          </w:rPr>
          <w:fldChar w:fldCharType="separate"/>
        </w:r>
        <w:r w:rsidR="00EE700B">
          <w:rPr>
            <w:noProof/>
            <w:webHidden/>
          </w:rPr>
          <w:t>44</w:t>
        </w:r>
        <w:r w:rsidR="004E1FB9">
          <w:rPr>
            <w:noProof/>
            <w:webHidden/>
          </w:rPr>
          <w:fldChar w:fldCharType="end"/>
        </w:r>
      </w:hyperlink>
    </w:p>
    <w:p w14:paraId="404389EC" w14:textId="7F91177B"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8" w:history="1">
        <w:r w:rsidR="004E1FB9" w:rsidRPr="00E440BF">
          <w:rPr>
            <w:rStyle w:val="Hypertextovodkaz"/>
            <w:noProof/>
          </w:rPr>
          <w:t>Obr. 17 Plotly nabízí i vizualizace na zjednodušené mapě</w:t>
        </w:r>
        <w:r w:rsidR="004E1FB9">
          <w:rPr>
            <w:noProof/>
            <w:webHidden/>
          </w:rPr>
          <w:tab/>
        </w:r>
        <w:r w:rsidR="004E1FB9">
          <w:rPr>
            <w:noProof/>
            <w:webHidden/>
          </w:rPr>
          <w:fldChar w:fldCharType="begin"/>
        </w:r>
        <w:r w:rsidR="004E1FB9">
          <w:rPr>
            <w:noProof/>
            <w:webHidden/>
          </w:rPr>
          <w:instrText xml:space="preserve"> PAGEREF _Toc98830628 \h </w:instrText>
        </w:r>
        <w:r w:rsidR="004E1FB9">
          <w:rPr>
            <w:noProof/>
            <w:webHidden/>
          </w:rPr>
        </w:r>
        <w:r w:rsidR="004E1FB9">
          <w:rPr>
            <w:noProof/>
            <w:webHidden/>
          </w:rPr>
          <w:fldChar w:fldCharType="separate"/>
        </w:r>
        <w:r w:rsidR="00EE700B">
          <w:rPr>
            <w:noProof/>
            <w:webHidden/>
          </w:rPr>
          <w:t>47</w:t>
        </w:r>
        <w:r w:rsidR="004E1FB9">
          <w:rPr>
            <w:noProof/>
            <w:webHidden/>
          </w:rPr>
          <w:fldChar w:fldCharType="end"/>
        </w:r>
      </w:hyperlink>
    </w:p>
    <w:p w14:paraId="7A0EF96C" w14:textId="11CDC474"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9" w:history="1">
        <w:r w:rsidR="004E1FB9" w:rsidRPr="00E440BF">
          <w:rPr>
            <w:rStyle w:val="Hypertextovodkaz"/>
            <w:noProof/>
          </w:rPr>
          <w:t>Obr. 18 Některé části dokumentace Holoviews jsou nedostupné</w:t>
        </w:r>
        <w:r w:rsidR="004E1FB9">
          <w:rPr>
            <w:noProof/>
            <w:webHidden/>
          </w:rPr>
          <w:tab/>
        </w:r>
        <w:r w:rsidR="004E1FB9">
          <w:rPr>
            <w:noProof/>
            <w:webHidden/>
          </w:rPr>
          <w:fldChar w:fldCharType="begin"/>
        </w:r>
        <w:r w:rsidR="004E1FB9">
          <w:rPr>
            <w:noProof/>
            <w:webHidden/>
          </w:rPr>
          <w:instrText xml:space="preserve"> PAGEREF _Toc98830629 \h </w:instrText>
        </w:r>
        <w:r w:rsidR="004E1FB9">
          <w:rPr>
            <w:noProof/>
            <w:webHidden/>
          </w:rPr>
        </w:r>
        <w:r w:rsidR="004E1FB9">
          <w:rPr>
            <w:noProof/>
            <w:webHidden/>
          </w:rPr>
          <w:fldChar w:fldCharType="separate"/>
        </w:r>
        <w:r w:rsidR="00EE700B">
          <w:rPr>
            <w:noProof/>
            <w:webHidden/>
          </w:rPr>
          <w:t>52</w:t>
        </w:r>
        <w:r w:rsidR="004E1FB9">
          <w:rPr>
            <w:noProof/>
            <w:webHidden/>
          </w:rPr>
          <w:fldChar w:fldCharType="end"/>
        </w:r>
      </w:hyperlink>
    </w:p>
    <w:p w14:paraId="2B83AA82" w14:textId="0DF9F27C"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30" w:history="1">
        <w:r w:rsidR="004E1FB9" w:rsidRPr="00E440BF">
          <w:rPr>
            <w:rStyle w:val="Hypertextovodkaz"/>
            <w:noProof/>
          </w:rPr>
          <w:t>Obr. 19 Výchozí nastavení Holoviews při využití Bokeh pro renderování</w:t>
        </w:r>
        <w:r w:rsidR="004E1FB9">
          <w:rPr>
            <w:noProof/>
            <w:webHidden/>
          </w:rPr>
          <w:tab/>
        </w:r>
        <w:r w:rsidR="004E1FB9">
          <w:rPr>
            <w:noProof/>
            <w:webHidden/>
          </w:rPr>
          <w:fldChar w:fldCharType="begin"/>
        </w:r>
        <w:r w:rsidR="004E1FB9">
          <w:rPr>
            <w:noProof/>
            <w:webHidden/>
          </w:rPr>
          <w:instrText xml:space="preserve"> PAGEREF _Toc98830630 \h </w:instrText>
        </w:r>
        <w:r w:rsidR="004E1FB9">
          <w:rPr>
            <w:noProof/>
            <w:webHidden/>
          </w:rPr>
        </w:r>
        <w:r w:rsidR="004E1FB9">
          <w:rPr>
            <w:noProof/>
            <w:webHidden/>
          </w:rPr>
          <w:fldChar w:fldCharType="separate"/>
        </w:r>
        <w:r w:rsidR="00EE700B">
          <w:rPr>
            <w:noProof/>
            <w:webHidden/>
          </w:rPr>
          <w:t>52</w:t>
        </w:r>
        <w:r w:rsidR="004E1FB9">
          <w:rPr>
            <w:noProof/>
            <w:webHidden/>
          </w:rPr>
          <w:fldChar w:fldCharType="end"/>
        </w:r>
      </w:hyperlink>
    </w:p>
    <w:p w14:paraId="753103E2" w14:textId="2B44B744" w:rsidR="004E1FB9" w:rsidRDefault="00563E5C">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31" w:history="1">
        <w:r w:rsidR="004E1FB9" w:rsidRPr="00E440BF">
          <w:rPr>
            <w:rStyle w:val="Hypertextovodkaz"/>
            <w:noProof/>
          </w:rPr>
          <w:t>Obr. 20 Celkový výsledek byl také vizualizován pomocí „vítězné“ knihovny Plotly</w:t>
        </w:r>
        <w:r w:rsidR="004E1FB9">
          <w:rPr>
            <w:noProof/>
            <w:webHidden/>
          </w:rPr>
          <w:tab/>
        </w:r>
        <w:r w:rsidR="004E1FB9">
          <w:rPr>
            <w:noProof/>
            <w:webHidden/>
          </w:rPr>
          <w:fldChar w:fldCharType="begin"/>
        </w:r>
        <w:r w:rsidR="004E1FB9">
          <w:rPr>
            <w:noProof/>
            <w:webHidden/>
          </w:rPr>
          <w:instrText xml:space="preserve"> PAGEREF _Toc98830631 \h </w:instrText>
        </w:r>
        <w:r w:rsidR="004E1FB9">
          <w:rPr>
            <w:noProof/>
            <w:webHidden/>
          </w:rPr>
        </w:r>
        <w:r w:rsidR="004E1FB9">
          <w:rPr>
            <w:noProof/>
            <w:webHidden/>
          </w:rPr>
          <w:fldChar w:fldCharType="separate"/>
        </w:r>
        <w:r w:rsidR="00EE700B">
          <w:rPr>
            <w:noProof/>
            <w:webHidden/>
          </w:rPr>
          <w:t>58</w:t>
        </w:r>
        <w:r w:rsidR="004E1FB9">
          <w:rPr>
            <w:noProof/>
            <w:webHidden/>
          </w:rPr>
          <w:fldChar w:fldCharType="end"/>
        </w:r>
      </w:hyperlink>
    </w:p>
    <w:p w14:paraId="2F5AF764" w14:textId="746ED9F4" w:rsidR="00B118BC" w:rsidRDefault="00E45882" w:rsidP="002102CF">
      <w:pPr>
        <w:tabs>
          <w:tab w:val="right" w:leader="dot" w:pos="8647"/>
        </w:tabs>
        <w:ind w:left="-284"/>
      </w:pPr>
      <w:r>
        <w:fldChar w:fldCharType="end"/>
      </w:r>
    </w:p>
    <w:p w14:paraId="32DC1515" w14:textId="77777777" w:rsidR="00B118BC" w:rsidRDefault="00B118BC">
      <w:pPr>
        <w:spacing w:line="240" w:lineRule="auto"/>
        <w:jc w:val="left"/>
      </w:pPr>
      <w:r>
        <w:br w:type="page"/>
      </w:r>
    </w:p>
    <w:p w14:paraId="2548985D" w14:textId="77777777" w:rsidR="00E45882" w:rsidRPr="00E45882" w:rsidRDefault="00E45882" w:rsidP="00E45882"/>
    <w:p w14:paraId="4FD18F5E" w14:textId="77777777" w:rsidR="00223D03" w:rsidRDefault="00223D03" w:rsidP="007246C1">
      <w:pPr>
        <w:pStyle w:val="NadpisX"/>
      </w:pPr>
      <w:r>
        <w:t>Seznam tabulek</w:t>
      </w:r>
    </w:p>
    <w:p w14:paraId="6A4B65B8" w14:textId="1625AF8F" w:rsidR="00B118BC"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8586098" w:history="1">
        <w:r w:rsidR="00B118BC" w:rsidRPr="00BD08EA">
          <w:rPr>
            <w:rStyle w:val="Hypertextovodkaz"/>
            <w:noProof/>
          </w:rPr>
          <w:t>Tabulka 1 Ukázková tabulka hodnocení</w:t>
        </w:r>
        <w:r w:rsidR="00B118BC">
          <w:rPr>
            <w:noProof/>
            <w:webHidden/>
          </w:rPr>
          <w:tab/>
        </w:r>
        <w:r w:rsidR="00B118BC">
          <w:rPr>
            <w:noProof/>
            <w:webHidden/>
          </w:rPr>
          <w:fldChar w:fldCharType="begin"/>
        </w:r>
        <w:r w:rsidR="00B118BC">
          <w:rPr>
            <w:noProof/>
            <w:webHidden/>
          </w:rPr>
          <w:instrText xml:space="preserve"> PAGEREF _Toc98586098 \h </w:instrText>
        </w:r>
        <w:r w:rsidR="00B118BC">
          <w:rPr>
            <w:noProof/>
            <w:webHidden/>
          </w:rPr>
        </w:r>
        <w:r w:rsidR="00B118BC">
          <w:rPr>
            <w:noProof/>
            <w:webHidden/>
          </w:rPr>
          <w:fldChar w:fldCharType="separate"/>
        </w:r>
        <w:r w:rsidR="00EE700B">
          <w:rPr>
            <w:noProof/>
            <w:webHidden/>
          </w:rPr>
          <w:t>19</w:t>
        </w:r>
        <w:r w:rsidR="00B118BC">
          <w:rPr>
            <w:noProof/>
            <w:webHidden/>
          </w:rPr>
          <w:fldChar w:fldCharType="end"/>
        </w:r>
      </w:hyperlink>
    </w:p>
    <w:p w14:paraId="698A27DF" w14:textId="4D2FD6E9"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099" w:history="1">
        <w:r w:rsidR="00B118BC" w:rsidRPr="00BD08EA">
          <w:rPr>
            <w:rStyle w:val="Hypertextovodkaz"/>
            <w:noProof/>
          </w:rPr>
          <w:t>Tabulka 2 Ukázková tabulka kvantifikovaného hodnocení</w:t>
        </w:r>
        <w:r w:rsidR="00B118BC">
          <w:rPr>
            <w:noProof/>
            <w:webHidden/>
          </w:rPr>
          <w:tab/>
        </w:r>
        <w:r w:rsidR="00B118BC">
          <w:rPr>
            <w:noProof/>
            <w:webHidden/>
          </w:rPr>
          <w:fldChar w:fldCharType="begin"/>
        </w:r>
        <w:r w:rsidR="00B118BC">
          <w:rPr>
            <w:noProof/>
            <w:webHidden/>
          </w:rPr>
          <w:instrText xml:space="preserve"> PAGEREF _Toc98586099 \h </w:instrText>
        </w:r>
        <w:r w:rsidR="00B118BC">
          <w:rPr>
            <w:noProof/>
            <w:webHidden/>
          </w:rPr>
        </w:r>
        <w:r w:rsidR="00B118BC">
          <w:rPr>
            <w:noProof/>
            <w:webHidden/>
          </w:rPr>
          <w:fldChar w:fldCharType="separate"/>
        </w:r>
        <w:r w:rsidR="00EE700B">
          <w:rPr>
            <w:noProof/>
            <w:webHidden/>
          </w:rPr>
          <w:t>20</w:t>
        </w:r>
        <w:r w:rsidR="00B118BC">
          <w:rPr>
            <w:noProof/>
            <w:webHidden/>
          </w:rPr>
          <w:fldChar w:fldCharType="end"/>
        </w:r>
      </w:hyperlink>
    </w:p>
    <w:p w14:paraId="742882A8" w14:textId="2624B77B"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0" w:history="1">
        <w:r w:rsidR="00B118BC" w:rsidRPr="00BD08EA">
          <w:rPr>
            <w:rStyle w:val="Hypertextovodkaz"/>
            <w:noProof/>
          </w:rPr>
          <w:t>Tabulka 3 Hodnocení knihovny Matplotlib</w:t>
        </w:r>
        <w:r w:rsidR="00B118BC">
          <w:rPr>
            <w:noProof/>
            <w:webHidden/>
          </w:rPr>
          <w:tab/>
        </w:r>
        <w:r w:rsidR="00B118BC">
          <w:rPr>
            <w:noProof/>
            <w:webHidden/>
          </w:rPr>
          <w:fldChar w:fldCharType="begin"/>
        </w:r>
        <w:r w:rsidR="00B118BC">
          <w:rPr>
            <w:noProof/>
            <w:webHidden/>
          </w:rPr>
          <w:instrText xml:space="preserve"> PAGEREF _Toc98586100 \h </w:instrText>
        </w:r>
        <w:r w:rsidR="00B118BC">
          <w:rPr>
            <w:noProof/>
            <w:webHidden/>
          </w:rPr>
        </w:r>
        <w:r w:rsidR="00B118BC">
          <w:rPr>
            <w:noProof/>
            <w:webHidden/>
          </w:rPr>
          <w:fldChar w:fldCharType="separate"/>
        </w:r>
        <w:r w:rsidR="00EE700B">
          <w:rPr>
            <w:noProof/>
            <w:webHidden/>
          </w:rPr>
          <w:t>37</w:t>
        </w:r>
        <w:r w:rsidR="00B118BC">
          <w:rPr>
            <w:noProof/>
            <w:webHidden/>
          </w:rPr>
          <w:fldChar w:fldCharType="end"/>
        </w:r>
      </w:hyperlink>
    </w:p>
    <w:p w14:paraId="51294F68" w14:textId="30818456"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1" w:history="1">
        <w:r w:rsidR="00B118BC" w:rsidRPr="00BD08EA">
          <w:rPr>
            <w:rStyle w:val="Hypertextovodkaz"/>
            <w:noProof/>
          </w:rPr>
          <w:t>Tabulka 4 Kvantifikované hodnocení knihovny Matplotlib</w:t>
        </w:r>
        <w:r w:rsidR="00B118BC">
          <w:rPr>
            <w:noProof/>
            <w:webHidden/>
          </w:rPr>
          <w:tab/>
        </w:r>
        <w:r w:rsidR="00B118BC">
          <w:rPr>
            <w:noProof/>
            <w:webHidden/>
          </w:rPr>
          <w:fldChar w:fldCharType="begin"/>
        </w:r>
        <w:r w:rsidR="00B118BC">
          <w:rPr>
            <w:noProof/>
            <w:webHidden/>
          </w:rPr>
          <w:instrText xml:space="preserve"> PAGEREF _Toc98586101 \h </w:instrText>
        </w:r>
        <w:r w:rsidR="00B118BC">
          <w:rPr>
            <w:noProof/>
            <w:webHidden/>
          </w:rPr>
        </w:r>
        <w:r w:rsidR="00B118BC">
          <w:rPr>
            <w:noProof/>
            <w:webHidden/>
          </w:rPr>
          <w:fldChar w:fldCharType="separate"/>
        </w:r>
        <w:r w:rsidR="00EE700B">
          <w:rPr>
            <w:noProof/>
            <w:webHidden/>
          </w:rPr>
          <w:t>37</w:t>
        </w:r>
        <w:r w:rsidR="00B118BC">
          <w:rPr>
            <w:noProof/>
            <w:webHidden/>
          </w:rPr>
          <w:fldChar w:fldCharType="end"/>
        </w:r>
      </w:hyperlink>
    </w:p>
    <w:p w14:paraId="38D823AC" w14:textId="7465D244"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2" w:history="1">
        <w:r w:rsidR="00B118BC" w:rsidRPr="00BD08EA">
          <w:rPr>
            <w:rStyle w:val="Hypertextovodkaz"/>
            <w:noProof/>
          </w:rPr>
          <w:t>Tabulka 5 Hodnocení knihovny seaborn</w:t>
        </w:r>
        <w:r w:rsidR="00B118BC">
          <w:rPr>
            <w:noProof/>
            <w:webHidden/>
          </w:rPr>
          <w:tab/>
        </w:r>
        <w:r w:rsidR="00B118BC">
          <w:rPr>
            <w:noProof/>
            <w:webHidden/>
          </w:rPr>
          <w:fldChar w:fldCharType="begin"/>
        </w:r>
        <w:r w:rsidR="00B118BC">
          <w:rPr>
            <w:noProof/>
            <w:webHidden/>
          </w:rPr>
          <w:instrText xml:space="preserve"> PAGEREF _Toc98586102 \h </w:instrText>
        </w:r>
        <w:r w:rsidR="00B118BC">
          <w:rPr>
            <w:noProof/>
            <w:webHidden/>
          </w:rPr>
        </w:r>
        <w:r w:rsidR="00B118BC">
          <w:rPr>
            <w:noProof/>
            <w:webHidden/>
          </w:rPr>
          <w:fldChar w:fldCharType="separate"/>
        </w:r>
        <w:r w:rsidR="00EE700B">
          <w:rPr>
            <w:noProof/>
            <w:webHidden/>
          </w:rPr>
          <w:t>40</w:t>
        </w:r>
        <w:r w:rsidR="00B118BC">
          <w:rPr>
            <w:noProof/>
            <w:webHidden/>
          </w:rPr>
          <w:fldChar w:fldCharType="end"/>
        </w:r>
      </w:hyperlink>
    </w:p>
    <w:p w14:paraId="56DD3D9F" w14:textId="1F6202EE"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3" w:history="1">
        <w:r w:rsidR="00B118BC" w:rsidRPr="00BD08EA">
          <w:rPr>
            <w:rStyle w:val="Hypertextovodkaz"/>
            <w:noProof/>
          </w:rPr>
          <w:t>Tabulka 6 Kvantifikované hodnocení knihovny Seaborn</w:t>
        </w:r>
        <w:r w:rsidR="00B118BC">
          <w:rPr>
            <w:noProof/>
            <w:webHidden/>
          </w:rPr>
          <w:tab/>
        </w:r>
        <w:r w:rsidR="00B118BC">
          <w:rPr>
            <w:noProof/>
            <w:webHidden/>
          </w:rPr>
          <w:fldChar w:fldCharType="begin"/>
        </w:r>
        <w:r w:rsidR="00B118BC">
          <w:rPr>
            <w:noProof/>
            <w:webHidden/>
          </w:rPr>
          <w:instrText xml:space="preserve"> PAGEREF _Toc98586103 \h </w:instrText>
        </w:r>
        <w:r w:rsidR="00B118BC">
          <w:rPr>
            <w:noProof/>
            <w:webHidden/>
          </w:rPr>
        </w:r>
        <w:r w:rsidR="00B118BC">
          <w:rPr>
            <w:noProof/>
            <w:webHidden/>
          </w:rPr>
          <w:fldChar w:fldCharType="separate"/>
        </w:r>
        <w:r w:rsidR="00EE700B">
          <w:rPr>
            <w:noProof/>
            <w:webHidden/>
          </w:rPr>
          <w:t>40</w:t>
        </w:r>
        <w:r w:rsidR="00B118BC">
          <w:rPr>
            <w:noProof/>
            <w:webHidden/>
          </w:rPr>
          <w:fldChar w:fldCharType="end"/>
        </w:r>
      </w:hyperlink>
    </w:p>
    <w:p w14:paraId="0091E930" w14:textId="29F22D5A"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4" w:history="1">
        <w:r w:rsidR="00B118BC" w:rsidRPr="00BD08EA">
          <w:rPr>
            <w:rStyle w:val="Hypertextovodkaz"/>
            <w:noProof/>
          </w:rPr>
          <w:t>Tabulka 7 Hodnocení knihovny Bokeh</w:t>
        </w:r>
        <w:r w:rsidR="00B118BC">
          <w:rPr>
            <w:noProof/>
            <w:webHidden/>
          </w:rPr>
          <w:tab/>
        </w:r>
        <w:r w:rsidR="00B118BC">
          <w:rPr>
            <w:noProof/>
            <w:webHidden/>
          </w:rPr>
          <w:fldChar w:fldCharType="begin"/>
        </w:r>
        <w:r w:rsidR="00B118BC">
          <w:rPr>
            <w:noProof/>
            <w:webHidden/>
          </w:rPr>
          <w:instrText xml:space="preserve"> PAGEREF _Toc98586104 \h </w:instrText>
        </w:r>
        <w:r w:rsidR="00B118BC">
          <w:rPr>
            <w:noProof/>
            <w:webHidden/>
          </w:rPr>
        </w:r>
        <w:r w:rsidR="00B118BC">
          <w:rPr>
            <w:noProof/>
            <w:webHidden/>
          </w:rPr>
          <w:fldChar w:fldCharType="separate"/>
        </w:r>
        <w:r w:rsidR="00EE700B">
          <w:rPr>
            <w:noProof/>
            <w:webHidden/>
          </w:rPr>
          <w:t>45</w:t>
        </w:r>
        <w:r w:rsidR="00B118BC">
          <w:rPr>
            <w:noProof/>
            <w:webHidden/>
          </w:rPr>
          <w:fldChar w:fldCharType="end"/>
        </w:r>
      </w:hyperlink>
    </w:p>
    <w:p w14:paraId="78AB838B" w14:textId="24C316D6"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5" w:history="1">
        <w:r w:rsidR="00B118BC" w:rsidRPr="00BD08EA">
          <w:rPr>
            <w:rStyle w:val="Hypertextovodkaz"/>
            <w:noProof/>
          </w:rPr>
          <w:t>Tabulka 8 Kvantifikované hodnocení knihovny Bokeh</w:t>
        </w:r>
        <w:r w:rsidR="00B118BC">
          <w:rPr>
            <w:noProof/>
            <w:webHidden/>
          </w:rPr>
          <w:tab/>
        </w:r>
        <w:r w:rsidR="00B118BC">
          <w:rPr>
            <w:noProof/>
            <w:webHidden/>
          </w:rPr>
          <w:fldChar w:fldCharType="begin"/>
        </w:r>
        <w:r w:rsidR="00B118BC">
          <w:rPr>
            <w:noProof/>
            <w:webHidden/>
          </w:rPr>
          <w:instrText xml:space="preserve"> PAGEREF _Toc98586105 \h </w:instrText>
        </w:r>
        <w:r w:rsidR="00B118BC">
          <w:rPr>
            <w:noProof/>
            <w:webHidden/>
          </w:rPr>
        </w:r>
        <w:r w:rsidR="00B118BC">
          <w:rPr>
            <w:noProof/>
            <w:webHidden/>
          </w:rPr>
          <w:fldChar w:fldCharType="separate"/>
        </w:r>
        <w:r w:rsidR="00EE700B">
          <w:rPr>
            <w:noProof/>
            <w:webHidden/>
          </w:rPr>
          <w:t>45</w:t>
        </w:r>
        <w:r w:rsidR="00B118BC">
          <w:rPr>
            <w:noProof/>
            <w:webHidden/>
          </w:rPr>
          <w:fldChar w:fldCharType="end"/>
        </w:r>
      </w:hyperlink>
    </w:p>
    <w:p w14:paraId="66E252AC" w14:textId="6DF2ADA9"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6" w:history="1">
        <w:r w:rsidR="00B118BC" w:rsidRPr="00BD08EA">
          <w:rPr>
            <w:rStyle w:val="Hypertextovodkaz"/>
            <w:noProof/>
          </w:rPr>
          <w:t>Tabulka 9 Hodnocení knihovny Plotly</w:t>
        </w:r>
        <w:r w:rsidR="00B118BC">
          <w:rPr>
            <w:noProof/>
            <w:webHidden/>
          </w:rPr>
          <w:tab/>
        </w:r>
        <w:r w:rsidR="00B118BC">
          <w:rPr>
            <w:noProof/>
            <w:webHidden/>
          </w:rPr>
          <w:fldChar w:fldCharType="begin"/>
        </w:r>
        <w:r w:rsidR="00B118BC">
          <w:rPr>
            <w:noProof/>
            <w:webHidden/>
          </w:rPr>
          <w:instrText xml:space="preserve"> PAGEREF _Toc98586106 \h </w:instrText>
        </w:r>
        <w:r w:rsidR="00B118BC">
          <w:rPr>
            <w:noProof/>
            <w:webHidden/>
          </w:rPr>
        </w:r>
        <w:r w:rsidR="00B118BC">
          <w:rPr>
            <w:noProof/>
            <w:webHidden/>
          </w:rPr>
          <w:fldChar w:fldCharType="separate"/>
        </w:r>
        <w:r w:rsidR="00EE700B">
          <w:rPr>
            <w:noProof/>
            <w:webHidden/>
          </w:rPr>
          <w:t>49</w:t>
        </w:r>
        <w:r w:rsidR="00B118BC">
          <w:rPr>
            <w:noProof/>
            <w:webHidden/>
          </w:rPr>
          <w:fldChar w:fldCharType="end"/>
        </w:r>
      </w:hyperlink>
    </w:p>
    <w:p w14:paraId="138A7A83" w14:textId="35ED1AA0"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7" w:history="1">
        <w:r w:rsidR="00B118BC" w:rsidRPr="00BD08EA">
          <w:rPr>
            <w:rStyle w:val="Hypertextovodkaz"/>
            <w:noProof/>
          </w:rPr>
          <w:t>Tabulka 10 Kvantifikované hodnocení knihovny Plotly</w:t>
        </w:r>
        <w:r w:rsidR="00B118BC">
          <w:rPr>
            <w:noProof/>
            <w:webHidden/>
          </w:rPr>
          <w:tab/>
        </w:r>
        <w:r w:rsidR="00B118BC">
          <w:rPr>
            <w:noProof/>
            <w:webHidden/>
          </w:rPr>
          <w:fldChar w:fldCharType="begin"/>
        </w:r>
        <w:r w:rsidR="00B118BC">
          <w:rPr>
            <w:noProof/>
            <w:webHidden/>
          </w:rPr>
          <w:instrText xml:space="preserve"> PAGEREF _Toc98586107 \h </w:instrText>
        </w:r>
        <w:r w:rsidR="00B118BC">
          <w:rPr>
            <w:noProof/>
            <w:webHidden/>
          </w:rPr>
        </w:r>
        <w:r w:rsidR="00B118BC">
          <w:rPr>
            <w:noProof/>
            <w:webHidden/>
          </w:rPr>
          <w:fldChar w:fldCharType="separate"/>
        </w:r>
        <w:r w:rsidR="00EE700B">
          <w:rPr>
            <w:noProof/>
            <w:webHidden/>
          </w:rPr>
          <w:t>49</w:t>
        </w:r>
        <w:r w:rsidR="00B118BC">
          <w:rPr>
            <w:noProof/>
            <w:webHidden/>
          </w:rPr>
          <w:fldChar w:fldCharType="end"/>
        </w:r>
      </w:hyperlink>
    </w:p>
    <w:p w14:paraId="428AA7E4" w14:textId="39343B69"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8" w:history="1">
        <w:r w:rsidR="00B118BC" w:rsidRPr="00BD08EA">
          <w:rPr>
            <w:rStyle w:val="Hypertextovodkaz"/>
            <w:noProof/>
          </w:rPr>
          <w:t>Tabulka 11 Hodnocení knihovny Holoviews</w:t>
        </w:r>
        <w:r w:rsidR="00B118BC">
          <w:rPr>
            <w:noProof/>
            <w:webHidden/>
          </w:rPr>
          <w:tab/>
        </w:r>
        <w:r w:rsidR="00B118BC">
          <w:rPr>
            <w:noProof/>
            <w:webHidden/>
          </w:rPr>
          <w:fldChar w:fldCharType="begin"/>
        </w:r>
        <w:r w:rsidR="00B118BC">
          <w:rPr>
            <w:noProof/>
            <w:webHidden/>
          </w:rPr>
          <w:instrText xml:space="preserve"> PAGEREF _Toc98586108 \h </w:instrText>
        </w:r>
        <w:r w:rsidR="00B118BC">
          <w:rPr>
            <w:noProof/>
            <w:webHidden/>
          </w:rPr>
        </w:r>
        <w:r w:rsidR="00B118BC">
          <w:rPr>
            <w:noProof/>
            <w:webHidden/>
          </w:rPr>
          <w:fldChar w:fldCharType="separate"/>
        </w:r>
        <w:r w:rsidR="00EE700B">
          <w:rPr>
            <w:noProof/>
            <w:webHidden/>
          </w:rPr>
          <w:t>53</w:t>
        </w:r>
        <w:r w:rsidR="00B118BC">
          <w:rPr>
            <w:noProof/>
            <w:webHidden/>
          </w:rPr>
          <w:fldChar w:fldCharType="end"/>
        </w:r>
      </w:hyperlink>
    </w:p>
    <w:p w14:paraId="5C57A76C" w14:textId="307232A9"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9" w:history="1">
        <w:r w:rsidR="00B118BC" w:rsidRPr="00BD08EA">
          <w:rPr>
            <w:rStyle w:val="Hypertextovodkaz"/>
            <w:noProof/>
          </w:rPr>
          <w:t>Tabulka 12 Kvantifikované hodnocení knihovny Holoviews</w:t>
        </w:r>
        <w:r w:rsidR="00B118BC">
          <w:rPr>
            <w:noProof/>
            <w:webHidden/>
          </w:rPr>
          <w:tab/>
        </w:r>
        <w:r w:rsidR="00B118BC">
          <w:rPr>
            <w:noProof/>
            <w:webHidden/>
          </w:rPr>
          <w:fldChar w:fldCharType="begin"/>
        </w:r>
        <w:r w:rsidR="00B118BC">
          <w:rPr>
            <w:noProof/>
            <w:webHidden/>
          </w:rPr>
          <w:instrText xml:space="preserve"> PAGEREF _Toc98586109 \h </w:instrText>
        </w:r>
        <w:r w:rsidR="00B118BC">
          <w:rPr>
            <w:noProof/>
            <w:webHidden/>
          </w:rPr>
        </w:r>
        <w:r w:rsidR="00B118BC">
          <w:rPr>
            <w:noProof/>
            <w:webHidden/>
          </w:rPr>
          <w:fldChar w:fldCharType="separate"/>
        </w:r>
        <w:r w:rsidR="00EE700B">
          <w:rPr>
            <w:noProof/>
            <w:webHidden/>
          </w:rPr>
          <w:t>53</w:t>
        </w:r>
        <w:r w:rsidR="00B118BC">
          <w:rPr>
            <w:noProof/>
            <w:webHidden/>
          </w:rPr>
          <w:fldChar w:fldCharType="end"/>
        </w:r>
      </w:hyperlink>
    </w:p>
    <w:p w14:paraId="29BED305" w14:textId="483B55B8"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0" w:history="1">
        <w:r w:rsidR="00B118BC" w:rsidRPr="00BD08EA">
          <w:rPr>
            <w:rStyle w:val="Hypertextovodkaz"/>
            <w:noProof/>
          </w:rPr>
          <w:t>Tabulka 13 Hodnocení knihovny Pygal</w:t>
        </w:r>
        <w:r w:rsidR="00B118BC">
          <w:rPr>
            <w:noProof/>
            <w:webHidden/>
          </w:rPr>
          <w:tab/>
        </w:r>
        <w:r w:rsidR="00B118BC">
          <w:rPr>
            <w:noProof/>
            <w:webHidden/>
          </w:rPr>
          <w:fldChar w:fldCharType="begin"/>
        </w:r>
        <w:r w:rsidR="00B118BC">
          <w:rPr>
            <w:noProof/>
            <w:webHidden/>
          </w:rPr>
          <w:instrText xml:space="preserve"> PAGEREF _Toc98586110 \h </w:instrText>
        </w:r>
        <w:r w:rsidR="00B118BC">
          <w:rPr>
            <w:noProof/>
            <w:webHidden/>
          </w:rPr>
        </w:r>
        <w:r w:rsidR="00B118BC">
          <w:rPr>
            <w:noProof/>
            <w:webHidden/>
          </w:rPr>
          <w:fldChar w:fldCharType="separate"/>
        </w:r>
        <w:r w:rsidR="00EE700B">
          <w:rPr>
            <w:noProof/>
            <w:webHidden/>
          </w:rPr>
          <w:t>56</w:t>
        </w:r>
        <w:r w:rsidR="00B118BC">
          <w:rPr>
            <w:noProof/>
            <w:webHidden/>
          </w:rPr>
          <w:fldChar w:fldCharType="end"/>
        </w:r>
      </w:hyperlink>
    </w:p>
    <w:p w14:paraId="18B2392A" w14:textId="6A208E21"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1" w:history="1">
        <w:r w:rsidR="00B118BC" w:rsidRPr="00BD08EA">
          <w:rPr>
            <w:rStyle w:val="Hypertextovodkaz"/>
            <w:noProof/>
          </w:rPr>
          <w:t>Tabulka 14 Kvantifikované hodnocení knihovny Pygal</w:t>
        </w:r>
        <w:r w:rsidR="00B118BC">
          <w:rPr>
            <w:noProof/>
            <w:webHidden/>
          </w:rPr>
          <w:tab/>
        </w:r>
        <w:r w:rsidR="00B118BC">
          <w:rPr>
            <w:noProof/>
            <w:webHidden/>
          </w:rPr>
          <w:fldChar w:fldCharType="begin"/>
        </w:r>
        <w:r w:rsidR="00B118BC">
          <w:rPr>
            <w:noProof/>
            <w:webHidden/>
          </w:rPr>
          <w:instrText xml:space="preserve"> PAGEREF _Toc98586111 \h </w:instrText>
        </w:r>
        <w:r w:rsidR="00B118BC">
          <w:rPr>
            <w:noProof/>
            <w:webHidden/>
          </w:rPr>
        </w:r>
        <w:r w:rsidR="00B118BC">
          <w:rPr>
            <w:noProof/>
            <w:webHidden/>
          </w:rPr>
          <w:fldChar w:fldCharType="separate"/>
        </w:r>
        <w:r w:rsidR="00EE700B">
          <w:rPr>
            <w:noProof/>
            <w:webHidden/>
          </w:rPr>
          <w:t>56</w:t>
        </w:r>
        <w:r w:rsidR="00B118BC">
          <w:rPr>
            <w:noProof/>
            <w:webHidden/>
          </w:rPr>
          <w:fldChar w:fldCharType="end"/>
        </w:r>
      </w:hyperlink>
    </w:p>
    <w:p w14:paraId="0847CBA4" w14:textId="66BA0AB0" w:rsidR="00B118BC" w:rsidRDefault="00563E5C">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2" w:history="1">
        <w:r w:rsidR="00B118BC" w:rsidRPr="00BD08EA">
          <w:rPr>
            <w:rStyle w:val="Hypertextovodkaz"/>
            <w:noProof/>
          </w:rPr>
          <w:t>Tabulka 15 Celkové výsledky hodnocení knihoven</w:t>
        </w:r>
        <w:r w:rsidR="00B118BC">
          <w:rPr>
            <w:noProof/>
            <w:webHidden/>
          </w:rPr>
          <w:tab/>
        </w:r>
        <w:r w:rsidR="00B118BC">
          <w:rPr>
            <w:noProof/>
            <w:webHidden/>
          </w:rPr>
          <w:fldChar w:fldCharType="begin"/>
        </w:r>
        <w:r w:rsidR="00B118BC">
          <w:rPr>
            <w:noProof/>
            <w:webHidden/>
          </w:rPr>
          <w:instrText xml:space="preserve"> PAGEREF _Toc98586112 \h </w:instrText>
        </w:r>
        <w:r w:rsidR="00B118BC">
          <w:rPr>
            <w:noProof/>
            <w:webHidden/>
          </w:rPr>
        </w:r>
        <w:r w:rsidR="00B118BC">
          <w:rPr>
            <w:noProof/>
            <w:webHidden/>
          </w:rPr>
          <w:fldChar w:fldCharType="separate"/>
        </w:r>
        <w:r w:rsidR="00EE700B">
          <w:rPr>
            <w:noProof/>
            <w:webHidden/>
          </w:rPr>
          <w:t>58</w:t>
        </w:r>
        <w:r w:rsidR="00B118BC">
          <w:rPr>
            <w:noProof/>
            <w:webHidden/>
          </w:rPr>
          <w:fldChar w:fldCharType="end"/>
        </w:r>
      </w:hyperlink>
    </w:p>
    <w:p w14:paraId="09075943" w14:textId="455BFBB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2102CF">
          <w:headerReference w:type="default" r:id="rId9"/>
          <w:footerReference w:type="default" r:id="rId10"/>
          <w:pgSz w:w="11906" w:h="16838"/>
          <w:pgMar w:top="1701" w:right="1558" w:bottom="1701" w:left="1701" w:header="709" w:footer="709" w:gutter="0"/>
          <w:cols w:space="708"/>
          <w:docGrid w:linePitch="360"/>
        </w:sectPr>
      </w:pPr>
    </w:p>
    <w:p w14:paraId="6F3B8ED1" w14:textId="77777777" w:rsidR="004366F7" w:rsidRDefault="0016335D" w:rsidP="0016335D">
      <w:pPr>
        <w:pStyle w:val="Nadpis1"/>
      </w:pPr>
      <w:bookmarkStart w:id="2" w:name="_Toc98830552"/>
      <w:r>
        <w:lastRenderedPageBreak/>
        <w:t>Úvod</w:t>
      </w:r>
      <w:bookmarkEnd w:id="0"/>
      <w:bookmarkEnd w:id="1"/>
      <w:bookmarkEnd w:id="2"/>
    </w:p>
    <w:p w14:paraId="33F1333F" w14:textId="61CD2DD2" w:rsidR="001D5501" w:rsidRDefault="001E4BA3" w:rsidP="00294A75">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 xml:space="preserve">Jedním z důležitých aspektů jakéhokoliv výzkumu je zpracování a vizualizace dat, jak z důvodu prezentace výsledků, tak hledání nových poznatků.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04550DEF" w:rsidR="007A4209" w:rsidRDefault="00B46DB5" w:rsidP="00294A75">
      <w:r>
        <w:t>Tato bakalářská práce si klade za cíl seznámit čtenáře se základními principy datové vizualizace a s knihovnami jazyka Python, které je možné k tomuto účelu využít. Práce se dále zabývá příklady získávání dat a jejich zpracováním v podobě ukázek a</w:t>
      </w:r>
      <w:r w:rsidR="002F5158">
        <w:t> </w:t>
      </w:r>
      <w:r>
        <w:t xml:space="preserve">praktických úloh, které mohou najít uplatnění ve výuce předmětů </w:t>
      </w:r>
      <w:r w:rsidR="00A11D18">
        <w:t xml:space="preserve">oboru Datové vědy. </w:t>
      </w:r>
    </w:p>
    <w:p w14:paraId="7023C0DE" w14:textId="69AC3234"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7F100D">
        <w:t> </w:t>
      </w:r>
      <w:r w:rsidR="006C1CBB">
        <w:t>odděleném</w:t>
      </w:r>
      <w:r w:rsidR="007F100D">
        <w:t xml:space="preserve"> objektivnějším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B3B969B" w14:textId="2D95A7A4" w:rsidR="004366F7" w:rsidRDefault="00FE0293" w:rsidP="0016335D">
      <w:pPr>
        <w:pStyle w:val="Nadpis1"/>
      </w:pPr>
      <w:bookmarkStart w:id="3" w:name="_Toc98830553"/>
      <w:r>
        <w:lastRenderedPageBreak/>
        <w:t>Teoretická část</w:t>
      </w:r>
      <w:bookmarkEnd w:id="3"/>
    </w:p>
    <w:p w14:paraId="5A6F6405" w14:textId="7B8CD8CF" w:rsidR="004B556C" w:rsidRDefault="00FE0293" w:rsidP="004B556C">
      <w:pPr>
        <w:pStyle w:val="Nadpis2"/>
      </w:pPr>
      <w:bookmarkStart w:id="4" w:name="_Toc98830554"/>
      <w:r>
        <w:t>Vizualizace</w:t>
      </w:r>
      <w:bookmarkEnd w:id="4"/>
    </w:p>
    <w:p w14:paraId="6EB67C3B" w14:textId="7759FB16" w:rsidR="008F6349" w:rsidRDefault="00FE0293" w:rsidP="008F6349">
      <w:pPr>
        <w:pStyle w:val="Nadpis3"/>
      </w:pPr>
      <w:bookmarkStart w:id="5" w:name="_Toc98830555"/>
      <w:r>
        <w:t>Vizualizace obecně</w:t>
      </w:r>
      <w:bookmarkEnd w:id="5"/>
    </w:p>
    <w:p w14:paraId="7392B703" w14:textId="77777777" w:rsidR="002142B5" w:rsidRDefault="009950BA" w:rsidP="009950BA">
      <w:r>
        <w:t xml:space="preserve">Definice pojmu „vizualizace dat/informací“ není až tak jednoznačná a jednoduchá, jak by se na první pohled mohlo zdát. </w:t>
      </w:r>
    </w:p>
    <w:p w14:paraId="52025F8C" w14:textId="4BEF59FD" w:rsidR="009950BA" w:rsidRDefault="007A5A1E" w:rsidP="009950BA">
      <w:r>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w:t>
      </w:r>
      <w:r w:rsidR="003F2EF3">
        <w:t xml:space="preserve"> školní</w:t>
      </w:r>
      <w:r w:rsidR="00E7664B">
        <w:t xml:space="preserve"> výuce</w:t>
      </w:r>
      <w:r w:rsidR="003F2EF3">
        <w:t>.</w:t>
      </w:r>
      <w:r w:rsidR="00E7664B">
        <w:t xml:space="preserv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w:t>
      </w:r>
      <w:r w:rsidR="003F2EF3">
        <w:rPr>
          <w:i/>
          <w:iCs/>
        </w:rPr>
        <w:t> </w:t>
      </w:r>
      <w:r w:rsidR="007763CE">
        <w:rPr>
          <w:i/>
          <w:iCs/>
        </w:rPr>
        <w:t>interaktivity</w:t>
      </w:r>
      <w:r w:rsidR="00E05326">
        <w:rPr>
          <w:i/>
          <w:iCs/>
        </w:rPr>
        <w:t xml:space="preserve"> </w:t>
      </w:r>
      <w:r w:rsidR="00E05326" w:rsidRPr="00E05326">
        <w:rPr>
          <w:i/>
          <w:iCs/>
        </w:rPr>
        <w:t>[…] inf</w:t>
      </w:r>
      <w:r w:rsidR="00E05326">
        <w:rPr>
          <w:i/>
          <w:iCs/>
        </w:rPr>
        <w:t>ormační vizualizace tedy plní didaktické funkce nezbytné pro</w:t>
      </w:r>
      <w:r w:rsidR="00EB6576">
        <w:rPr>
          <w:i/>
          <w:iCs/>
        </w:rPr>
        <w:t> </w:t>
      </w:r>
      <w:r w:rsidR="00E05326">
        <w:rPr>
          <w:i/>
          <w:iCs/>
        </w:rPr>
        <w:t>výuku matematiky.</w:t>
      </w:r>
      <w:r w:rsidR="00E7664B">
        <w:t>“</w:t>
      </w:r>
      <w:r w:rsidR="007A3BD2">
        <w:t xml:space="preserve"> [2]</w:t>
      </w:r>
      <w:r w:rsidR="00E05326">
        <w:t xml:space="preserve"> </w:t>
      </w:r>
    </w:p>
    <w:p w14:paraId="3AC648AC" w14:textId="6440DEED" w:rsidR="002142B5" w:rsidRDefault="002142B5" w:rsidP="009950BA">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305B1E">
        <w:t xml:space="preserve"> </w:t>
      </w:r>
      <w:r w:rsidR="00B07914">
        <w:t>popisuje, že „</w:t>
      </w:r>
      <w:r w:rsidR="00B07914">
        <w:rPr>
          <w:i/>
          <w:iCs/>
        </w:rPr>
        <w:t>Datový umělec se nesnaží pouze informovat, ale hlavně vyvolat emoce</w:t>
      </w:r>
      <w:r w:rsidR="00B07914">
        <w:t>“.</w:t>
      </w:r>
      <w:r w:rsidR="00E0493A">
        <w:t xml:space="preserve"> [4]</w:t>
      </w:r>
    </w:p>
    <w:p w14:paraId="7F8B0710" w14:textId="351B42E6" w:rsidR="002D4124" w:rsidRDefault="002D4124" w:rsidP="009950BA">
      <w:r>
        <w:t>Většina zdrojů se však shoduje na dvou základních konceptech „redukce“ a</w:t>
      </w:r>
      <w:r w:rsidR="003F2EF3">
        <w:t> </w:t>
      </w:r>
      <w:r>
        <w:t xml:space="preserve">„prostoru“,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w:t>
      </w:r>
      <w:r w:rsidR="003F2EF3">
        <w:rPr>
          <w:i/>
          <w:iCs/>
        </w:rPr>
        <w:t> </w:t>
      </w:r>
      <w:r w:rsidR="004C6186">
        <w:rPr>
          <w:i/>
          <w:iCs/>
        </w:rPr>
        <w:t xml:space="preserve">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046AA087"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w:t>
      </w:r>
      <w:r w:rsidR="008E33BB">
        <w:rPr>
          <w:i/>
          <w:iCs/>
        </w:rPr>
        <w:lastRenderedPageBreak/>
        <w:t>pro</w:t>
      </w:r>
      <w:r w:rsidR="004E1FB9">
        <w:rPr>
          <w:i/>
          <w:iCs/>
        </w:rPr>
        <w:t> </w:t>
      </w:r>
      <w:r w:rsidR="008E33BB">
        <w:rPr>
          <w:i/>
          <w:iCs/>
        </w:rPr>
        <w:t xml:space="preserve">reprezentaci klíčových rozdílů v datech </w:t>
      </w:r>
      <w:r w:rsidR="0091556D">
        <w:rPr>
          <w:i/>
          <w:iCs/>
        </w:rPr>
        <w:t>a zobrazení nejdůležitějších vzorců a</w:t>
      </w:r>
      <w:r w:rsidR="004E1FB9">
        <w:rPr>
          <w:i/>
          <w:iCs/>
        </w:rPr>
        <w:t>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6" w:name="_Toc98830556"/>
      <w:r>
        <w:t>Principy datové vizualizace</w:t>
      </w:r>
      <w:bookmarkEnd w:id="6"/>
    </w:p>
    <w:p w14:paraId="05E71A01" w14:textId="6703EFDA"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w:t>
      </w:r>
      <w:r w:rsidR="004E1FB9">
        <w:t> </w:t>
      </w:r>
      <w:r w:rsidR="00AF3F57">
        <w:t>vytváření vizualizací uplatnitelné následující principy:</w:t>
      </w:r>
    </w:p>
    <w:p w14:paraId="43E3A1E1" w14:textId="659A7CB2" w:rsidR="00AF3F57" w:rsidRDefault="00AF3F57" w:rsidP="008A4A53">
      <w:r w:rsidRPr="00137F6E">
        <w:rPr>
          <w:b/>
          <w:bCs/>
        </w:rPr>
        <w:t>Princip blízkosti</w:t>
      </w:r>
      <w:r>
        <w:t xml:space="preserve"> – Objekty nacházející se blízko u sebe</w:t>
      </w:r>
      <w:r w:rsidR="00800BC1">
        <w:t>,</w:t>
      </w:r>
      <w:r>
        <w:t xml:space="preserv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7" w:name="_Toc98830557"/>
      <w:r>
        <w:t>Barvy v datové vizualizaci</w:t>
      </w:r>
      <w:bookmarkEnd w:id="7"/>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5996C3A5" w:rsidR="00AE1D78" w:rsidRDefault="00B85F8D" w:rsidP="008A4A53">
      <w:r>
        <w:lastRenderedPageBreak/>
        <w:t>Barevné palety lze rozdělit do třech základních skupin. Každá z těchto skupin je</w:t>
      </w:r>
      <w:r w:rsidR="004E1FB9">
        <w:t> </w:t>
      </w:r>
      <w:r>
        <w:t>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w:t>
      </w:r>
      <w:r w:rsidR="00812F6A">
        <w:t xml:space="preserve">, popsaném v předcházející kapitole, </w:t>
      </w:r>
      <w:r w:rsidR="00D262D9">
        <w:t>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049AC38A" w:rsidR="00F62599" w:rsidRDefault="00F62599" w:rsidP="00F62599">
      <w:pPr>
        <w:pStyle w:val="Titulek"/>
        <w:jc w:val="left"/>
      </w:pPr>
      <w:bookmarkStart w:id="8" w:name="_Toc98830612"/>
      <w:r>
        <w:t xml:space="preserve">Obr. </w:t>
      </w:r>
      <w:fldSimple w:instr=" SEQ Obr. \* ARABIC ">
        <w:r w:rsidR="00EE700B">
          <w:rPr>
            <w:noProof/>
          </w:rPr>
          <w:t>1</w:t>
        </w:r>
      </w:fldSimple>
      <w:r>
        <w:t xml:space="preserve"> Pro lidské vnímání uniformní sekvenční palety knihovny </w:t>
      </w:r>
      <w:proofErr w:type="spellStart"/>
      <w:r>
        <w:t>Matplotlib</w:t>
      </w:r>
      <w:bookmarkEnd w:id="8"/>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2DEDCCD9"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w:t>
      </w:r>
      <w:r w:rsidR="004E1FB9">
        <w:t> </w:t>
      </w:r>
      <w:r w:rsidR="00887DAA">
        <w:t>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068E50B3"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w:t>
      </w:r>
      <w:r w:rsidR="004E1FB9">
        <w:t> </w:t>
      </w:r>
      <w:r w:rsidR="00124CAE">
        <w:t>různých kategorií. [19]</w:t>
      </w:r>
    </w:p>
    <w:p w14:paraId="7236D2AE" w14:textId="79817D3C" w:rsidR="00887DAA" w:rsidRDefault="006F0CFA" w:rsidP="008A4A53">
      <w:r>
        <w:t>Při výběru palety je také nutné myslet na to, jak budou barvy na čtenáře působit. Dle</w:t>
      </w:r>
      <w:r w:rsidR="00A63751">
        <w:t> </w:t>
      </w:r>
      <w:r>
        <w:t>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barevné palety do skupin podle pocitu, který vyvolávají. </w:t>
      </w:r>
      <w:r w:rsidR="000F1ADA">
        <w:t xml:space="preserve">Konkrétně uklidňující </w:t>
      </w:r>
      <w:r w:rsidR="000F1ADA">
        <w:lastRenderedPageBreak/>
        <w:t>palety se skládají převážně ze světlých, chladných barev s nízkou sytostí (například různé odstíny modré a zelené). Naopak vzrušující se vyznačují vysokou sytostí a</w:t>
      </w:r>
      <w:r w:rsidR="00BD4BCE">
        <w:t> </w:t>
      </w:r>
      <w:r w:rsidR="000F1ADA">
        <w:t xml:space="preserve">využívají hlavně teplých barev, jako je červená, žlutá, nebo oranžová. </w:t>
      </w:r>
      <w:r w:rsidR="00BD4BCE">
        <w:t>Asi</w:t>
      </w:r>
      <w:r w:rsidR="00A63751">
        <w:t> </w:t>
      </w:r>
      <w:r w:rsidR="00BD4BCE">
        <w:t xml:space="preserve">nejdůležitějším aspektem je, jestli daná vizualizace celkově působí positivním, nebo negativním dojmem. </w:t>
      </w:r>
      <w:r w:rsidR="00794DD7">
        <w:t xml:space="preserve">Jako positivní jsou </w:t>
      </w:r>
      <w:r w:rsidR="00A63751">
        <w:t xml:space="preserve">obvykle </w:t>
      </w:r>
      <w:r w:rsidR="00794DD7">
        <w:t xml:space="preserve">vnímány syté barvy, často obsahující odstíny modré, zelené, ale i žluté či oranžové, naopak negativně jsou vnímány tmavé barvy, </w:t>
      </w:r>
      <w:r w:rsidR="009D06C1">
        <w:t>především</w:t>
      </w:r>
      <w:r w:rsidR="00794DD7">
        <w:t xml:space="preserve">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235354F4" w:rsidR="00F50CBA" w:rsidRPr="00F50CBA" w:rsidRDefault="00F50CBA" w:rsidP="00F50CBA">
      <w:pPr>
        <w:pStyle w:val="Titulek"/>
        <w:jc w:val="left"/>
      </w:pPr>
      <w:bookmarkStart w:id="9" w:name="_Toc98830613"/>
      <w:r>
        <w:t xml:space="preserve">Obr. </w:t>
      </w:r>
      <w:fldSimple w:instr=" SEQ Obr. \* ARABIC ">
        <w:r w:rsidR="00EE700B">
          <w:rPr>
            <w:noProof/>
          </w:rPr>
          <w:t>2</w:t>
        </w:r>
      </w:fldSimple>
      <w:r>
        <w:t xml:space="preserve"> Skupiny barev dle asociovaných pocitů</w:t>
      </w:r>
      <w:bookmarkEnd w:id="9"/>
    </w:p>
    <w:p w14:paraId="268CD545" w14:textId="1259615E" w:rsidR="00DE3E08" w:rsidRDefault="00DE3E08" w:rsidP="00A15121">
      <w:pPr>
        <w:spacing w:line="240" w:lineRule="auto"/>
      </w:pPr>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rsidRPr="008A4A53">
        <w:t xml:space="preserve"> </w:t>
      </w:r>
    </w:p>
    <w:p w14:paraId="4BA1F84D" w14:textId="77777777" w:rsidR="00CF7D2A" w:rsidRDefault="00CF7D2A" w:rsidP="00CF7D2A">
      <w:pPr>
        <w:pStyle w:val="Nadpis4"/>
        <w:ind w:left="993" w:hanging="993"/>
      </w:pPr>
      <w:r>
        <w:t>Nevhodná volba barevné palety</w:t>
      </w:r>
    </w:p>
    <w:p w14:paraId="1FBF8182" w14:textId="3D2CA489" w:rsidR="00CF7D2A" w:rsidRDefault="00CF7D2A" w:rsidP="00CF7D2A">
      <w:r>
        <w:t>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Je tedy zároveň velmi snadné vybrat barevnou paletu, která bude pro daný typ vizualizace nevhodná, bude zakrývat důležité informace, nebo působit rušivým dojmem. Asi nejčastěji používanou barevnou paletou nevhodnou pro vizualizaci většiny dat je duhová paleta. Tato</w:t>
      </w:r>
      <w:r w:rsidR="002A5F22">
        <w:t> </w:t>
      </w:r>
      <w:r>
        <w:t xml:space="preserve">paleta s sebou nese hned několik problémů: Pořadí barev je sice všeobecně </w:t>
      </w:r>
      <w:r>
        <w:lastRenderedPageBreak/>
        <w:t>známé, ale nelze intuitivně rozlišit vyšší a nižší hodnoty. Druhým problémem je</w:t>
      </w:r>
      <w:r w:rsidR="004E1FB9">
        <w:t> </w:t>
      </w:r>
      <w:r>
        <w:t>vnímání rozdílu mezi barvami, například odstíny světle modré působí dojmem „rychlejší“ změny než odstíny zelené. Posledním důležitým problémem, který není zdaleka omezený na duhovou paletu, je složité vnímání takových palet pro čtenáře se zhoršeným barvocitem. [26] Navzdory těmto chybám jsou duhové barevné palety často součástí vizualizačních programů a knihoven</w:t>
      </w:r>
      <w:r w:rsidR="00C86C6D">
        <w:t>, někdy dokonce jako výchozí</w:t>
      </w:r>
      <w:r>
        <w:t>.</w:t>
      </w:r>
    </w:p>
    <w:p w14:paraId="10D82269" w14:textId="77777777" w:rsidR="00CF7D2A" w:rsidRDefault="00CF7D2A" w:rsidP="00CF7D2A">
      <w:r>
        <w:rPr>
          <w:noProof/>
        </w:rPr>
        <w:drawing>
          <wp:inline distT="0" distB="0" distL="0" distR="0" wp14:anchorId="0C879B5E" wp14:editId="4BD7A7B8">
            <wp:extent cx="4205605" cy="5067678"/>
            <wp:effectExtent l="0" t="0" r="4445" b="0"/>
            <wp:docPr id="12" name="Obrázek 12" descr="Obsah obrázku text,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monitor&#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t="3633"/>
                    <a:stretch/>
                  </pic:blipFill>
                  <pic:spPr bwMode="auto">
                    <a:xfrm>
                      <a:off x="0" y="0"/>
                      <a:ext cx="4206240" cy="5068443"/>
                    </a:xfrm>
                    <a:prstGeom prst="rect">
                      <a:avLst/>
                    </a:prstGeom>
                    <a:noFill/>
                    <a:ln>
                      <a:noFill/>
                    </a:ln>
                    <a:extLst>
                      <a:ext uri="{53640926-AAD7-44D8-BBD7-CCE9431645EC}">
                        <a14:shadowObscured xmlns:a14="http://schemas.microsoft.com/office/drawing/2010/main"/>
                      </a:ext>
                    </a:extLst>
                  </pic:spPr>
                </pic:pic>
              </a:graphicData>
            </a:graphic>
          </wp:inline>
        </w:drawing>
      </w:r>
    </w:p>
    <w:p w14:paraId="4EACC2E0" w14:textId="614DD3B1" w:rsidR="00CF7D2A" w:rsidRPr="00F50CBA" w:rsidRDefault="00CF7D2A" w:rsidP="00CF7D2A">
      <w:pPr>
        <w:pStyle w:val="Titulek"/>
        <w:jc w:val="left"/>
      </w:pPr>
      <w:bookmarkStart w:id="10" w:name="_Toc98830614"/>
      <w:r>
        <w:t xml:space="preserve">Obr. </w:t>
      </w:r>
      <w:fldSimple w:instr=" SEQ Obr. \* ARABIC ">
        <w:r w:rsidR="00EE700B">
          <w:rPr>
            <w:noProof/>
          </w:rPr>
          <w:t>3</w:t>
        </w:r>
      </w:fldSimple>
      <w:r>
        <w:t xml:space="preserve"> Porovnání barevných palet</w:t>
      </w:r>
      <w:bookmarkEnd w:id="10"/>
    </w:p>
    <w:p w14:paraId="54BCF612" w14:textId="1EA9C8EA" w:rsidR="00CF7D2A" w:rsidRDefault="00CF7D2A" w:rsidP="00CF7D2A">
      <w:r>
        <w:t xml:space="preserve">Zdroj: vlastní zpracování – Knihovna </w:t>
      </w:r>
      <w:proofErr w:type="spellStart"/>
      <w:r>
        <w:t>Matplotlib</w:t>
      </w:r>
      <w:proofErr w:type="spellEnd"/>
    </w:p>
    <w:p w14:paraId="09F910D1" w14:textId="43B9F41F" w:rsidR="00CF7D2A" w:rsidRPr="008A4A53" w:rsidRDefault="00CF7D2A" w:rsidP="000733B4">
      <w:r>
        <w:t xml:space="preserve">Grafy na obrázku X jsou vytvořeny na základě stejných dat (10000 hodnot normálního rozdělení pro osu X a </w:t>
      </w:r>
      <w:r w:rsidR="007E17CD">
        <w:t xml:space="preserve">Y rovno </w:t>
      </w:r>
      <w:r>
        <w:t>x + náhodná hodnota normálního rozdělení), ale využívají různé barevné palety. Horní graf využívá duhovou paletu „</w:t>
      </w:r>
      <w:proofErr w:type="spellStart"/>
      <w:r w:rsidRPr="00A66BD5">
        <w:t>gist_rainbow</w:t>
      </w:r>
      <w:proofErr w:type="spellEnd"/>
      <w:r>
        <w:t>“, zatímco dolní využívá pro lidské vnímání uniformní paletu „</w:t>
      </w:r>
      <w:r w:rsidRPr="00A66BD5">
        <w:t>inferno</w:t>
      </w:r>
      <w:r>
        <w:t xml:space="preserve">“, obě dostupné v knihovně </w:t>
      </w:r>
      <w:proofErr w:type="spellStart"/>
      <w:r>
        <w:t>Matplotlib</w:t>
      </w:r>
      <w:proofErr w:type="spellEnd"/>
      <w:r>
        <w:t xml:space="preserve">. Červená barva pro nulové hodnoty horního </w:t>
      </w:r>
      <w:r>
        <w:lastRenderedPageBreak/>
        <w:t xml:space="preserve">grafu působí velmi rušivým dojmem. Odstíny modré a zelené ve středu grafu </w:t>
      </w:r>
      <w:proofErr w:type="gramStart"/>
      <w:r>
        <w:t>vytváří</w:t>
      </w:r>
      <w:proofErr w:type="gramEnd"/>
      <w:r>
        <w:t xml:space="preserve"> zdání skupin s rozdílnými vlastnostmi na základě principu podobnosti</w:t>
      </w:r>
      <w:r w:rsidR="001F23ED">
        <w:t>,</w:t>
      </w:r>
      <w:r>
        <w:t xml:space="preserve"> ačkoliv dle</w:t>
      </w:r>
      <w:r w:rsidR="004E1FB9">
        <w:t> </w:t>
      </w:r>
      <w:r>
        <w:t xml:space="preserve">dolního grafu je patrné, že zde dochází k plynulému zvyšování četnosti hodnot, bez výrazného zlomu, jak by horní graf </w:t>
      </w:r>
      <w:r w:rsidR="00983571">
        <w:t>mohl naznačovat</w:t>
      </w:r>
      <w:r>
        <w:t xml:space="preserve">. </w:t>
      </w:r>
    </w:p>
    <w:p w14:paraId="5A44DF6D" w14:textId="0A05E19C" w:rsidR="008F6349" w:rsidRDefault="00170D39" w:rsidP="008F6349">
      <w:pPr>
        <w:pStyle w:val="Nadpis3"/>
      </w:pPr>
      <w:bookmarkStart w:id="11" w:name="_Toc98830558"/>
      <w:r>
        <w:t>Anatomie grafu</w:t>
      </w:r>
      <w:bookmarkEnd w:id="11"/>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15E306B5" w:rsidR="00F50CBA" w:rsidRPr="00F50CBA" w:rsidRDefault="00F50CBA" w:rsidP="00F50CBA">
      <w:pPr>
        <w:pStyle w:val="Titulek"/>
        <w:jc w:val="left"/>
      </w:pPr>
      <w:bookmarkStart w:id="12" w:name="_Toc98830615"/>
      <w:r>
        <w:t xml:space="preserve">Obr. </w:t>
      </w:r>
      <w:fldSimple w:instr=" SEQ Obr. \* ARABIC ">
        <w:r w:rsidR="00EE700B">
          <w:rPr>
            <w:noProof/>
          </w:rPr>
          <w:t>4</w:t>
        </w:r>
      </w:fldSimple>
      <w:r>
        <w:t xml:space="preserve"> Obecný graf</w:t>
      </w:r>
      <w:bookmarkEnd w:id="12"/>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02C831CE"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w:t>
      </w:r>
      <w:r w:rsidR="00AD6C55">
        <w:t xml:space="preserve">obvykle </w:t>
      </w:r>
      <w:r w:rsidR="00B75A92">
        <w:t>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w:t>
      </w:r>
      <w:r w:rsidR="00CB67F7">
        <w:t> </w:t>
      </w:r>
      <w:r w:rsidR="009D391B">
        <w:t xml:space="preserve">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3" w:name="_Toc98830559"/>
      <w:r>
        <w:t>Nejčastější typy grafů</w:t>
      </w:r>
      <w:bookmarkEnd w:id="13"/>
    </w:p>
    <w:p w14:paraId="4679E93E" w14:textId="333054FD" w:rsidR="002D2C12" w:rsidRDefault="00232C2A" w:rsidP="00985191">
      <w:r>
        <w:t xml:space="preserve">Existuje mnoho </w:t>
      </w:r>
      <w:proofErr w:type="gramStart"/>
      <w:r w:rsidR="00455822">
        <w:t>způsobů</w:t>
      </w:r>
      <w:proofErr w:type="gramEnd"/>
      <w:r>
        <w:t xml:space="preserve"> jak rozdělit typy grafů do skupin, ať už podle grafických </w:t>
      </w:r>
      <w:r w:rsidR="00073337">
        <w:t>elementů,</w:t>
      </w:r>
      <w:r>
        <w:t xml:space="preserve"> které využívají (body, čáry, plochy),</w:t>
      </w:r>
      <w:r w:rsidR="00CD4E9B">
        <w:t xml:space="preserve"> nebo</w:t>
      </w:r>
      <w:r>
        <w:t xml:space="preserve"> oborů</w:t>
      </w:r>
      <w:r w:rsidR="00CD4E9B">
        <w:t>,</w:t>
      </w:r>
      <w:r>
        <w:t xml:space="preserve"> ve kterých se převážně využívají (finance, věda, zpravodajství)</w:t>
      </w:r>
      <w:r w:rsidR="001142FD">
        <w:t>.</w:t>
      </w:r>
      <w:r>
        <w:t xml:space="preserve"> </w:t>
      </w:r>
      <w:r w:rsidR="001142FD">
        <w:t>V</w:t>
      </w:r>
      <w:r>
        <w:t xml:space="preserve"> této kapitole budou grafy rozděleny </w:t>
      </w:r>
      <w:r>
        <w:lastRenderedPageBreak/>
        <w:t>do</w:t>
      </w:r>
      <w:r w:rsidR="00CB67F7">
        <w:t> </w:t>
      </w:r>
      <w:r>
        <w:t xml:space="preserve">skupin dle jejich funkce, stejně jako je rozděluje Mike </w:t>
      </w:r>
      <w:proofErr w:type="spellStart"/>
      <w:r>
        <w:t>Yi</w:t>
      </w:r>
      <w:proofErr w:type="spellEnd"/>
      <w:r>
        <w:t xml:space="preserve"> v příručce </w:t>
      </w:r>
      <w:r w:rsidR="00154F8B">
        <w:t>„</w:t>
      </w:r>
      <w:proofErr w:type="spellStart"/>
      <w:r>
        <w:t>How</w:t>
      </w:r>
      <w:proofErr w:type="spellEnd"/>
      <w:r w:rsidR="004E1FB9">
        <w:t> </w:t>
      </w:r>
      <w:r>
        <w:t>to</w:t>
      </w:r>
      <w:r w:rsidR="004E1FB9">
        <w:t>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rsidR="00154F8B">
        <w:t>“</w:t>
      </w:r>
      <w:r>
        <w:t xml:space="preserve"> [23], nebo </w:t>
      </w:r>
      <w:proofErr w:type="spellStart"/>
      <w:r>
        <w:t>Severino</w:t>
      </w:r>
      <w:proofErr w:type="spellEnd"/>
      <w:r>
        <w:t xml:space="preserve"> </w:t>
      </w:r>
      <w:proofErr w:type="spellStart"/>
      <w:r>
        <w:t>Ribecca</w:t>
      </w:r>
      <w:proofErr w:type="spellEnd"/>
      <w:r>
        <w:t xml:space="preserve"> v projektu </w:t>
      </w:r>
      <w:r w:rsidR="00154F8B">
        <w:t>„</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154F8B">
        <w:t>“</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20BB4FE6" w:rsidR="00F37A09" w:rsidRDefault="00160492" w:rsidP="00A77D94">
      <w:r>
        <w:t xml:space="preserve">Častým využitím datové vizualizace je </w:t>
      </w:r>
      <w:r w:rsidR="00771791">
        <w:t>porovn</w:t>
      </w:r>
      <w:r w:rsidR="00AB37E4">
        <w:t>ání</w:t>
      </w:r>
      <w:r w:rsidR="00771791">
        <w:t xml:space="preserve"> jedn</w:t>
      </w:r>
      <w:r w:rsidR="00AB37E4">
        <w:t>é</w:t>
      </w:r>
      <w:r w:rsidR="00771791">
        <w:t xml:space="preserve">,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w:t>
      </w:r>
      <w:r w:rsidR="00BB1CD1">
        <w:t xml:space="preserve"> počtu</w:t>
      </w:r>
      <w:r w:rsidR="0089289B">
        <w:t xml:space="preserve"> sledovaných veličin.</w:t>
      </w:r>
      <w:r w:rsidR="00EF2AF3">
        <w:t xml:space="preserve"> </w:t>
      </w:r>
      <w:r w:rsidR="004F6D24">
        <w:t xml:space="preserve">Plošný graf je vhodnější pro </w:t>
      </w:r>
      <w:r w:rsidR="00F37A09">
        <w:t xml:space="preserve">vyjádření změny v čase nebo rozdílu mezi několika </w:t>
      </w:r>
      <w:r w:rsidR="00D74E53">
        <w:t>veličinami</w:t>
      </w:r>
      <w:r w:rsidR="00F37A09">
        <w:t>, spojnicový naopak více zvýrazňuje konkrétní hodnoty</w:t>
      </w:r>
      <w:r w:rsidR="00D74E53">
        <w:t>, nicméně může být zavádějící v případě rychlých změn.</w:t>
      </w:r>
      <w:r w:rsidR="00F37A09">
        <w:t xml:space="preserve">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00F8C3" w14:textId="7209B1EB" w:rsidR="00F50CBA" w:rsidRPr="00F50CBA" w:rsidRDefault="00F50CBA" w:rsidP="00F50CBA">
      <w:pPr>
        <w:pStyle w:val="Titulek"/>
        <w:jc w:val="left"/>
      </w:pPr>
      <w:bookmarkStart w:id="14" w:name="_Toc98830616"/>
      <w:r>
        <w:t xml:space="preserve">Obr. </w:t>
      </w:r>
      <w:fldSimple w:instr=" SEQ Obr. \* ARABIC ">
        <w:r w:rsidR="00EE700B">
          <w:rPr>
            <w:noProof/>
          </w:rPr>
          <w:t>5</w:t>
        </w:r>
      </w:fldSimple>
      <w:r>
        <w:t xml:space="preserve"> Ukázka grafů vyjadřujících změnu v čase</w:t>
      </w:r>
      <w:bookmarkEnd w:id="14"/>
    </w:p>
    <w:p w14:paraId="55B51EAF" w14:textId="77777777" w:rsidR="003F009F" w:rsidRDefault="003F009F" w:rsidP="003F009F">
      <w:r>
        <w:t xml:space="preserve">Zdroj: vlastní </w:t>
      </w:r>
      <w:r w:rsidR="005F0739">
        <w:t xml:space="preserve">zpracování – Knihovna </w:t>
      </w:r>
      <w:proofErr w:type="spellStart"/>
      <w:r w:rsidR="005F0739">
        <w:t>Matplotlib</w:t>
      </w:r>
      <w:proofErr w:type="spellEnd"/>
    </w:p>
    <w:p w14:paraId="038DFA50" w14:textId="77777777" w:rsidR="00773FA0" w:rsidRDefault="00773FA0" w:rsidP="003F009F"/>
    <w:p w14:paraId="010311A3" w14:textId="3135BEFF" w:rsidR="00E56275" w:rsidRDefault="006A1447" w:rsidP="003F009F">
      <w:r>
        <w:lastRenderedPageBreak/>
        <w:t xml:space="preserve">Pro vizualizaci změny za delší časová období lze také využít sloupcový </w:t>
      </w:r>
      <w:r w:rsidR="000A2200">
        <w:t>graf, kde</w:t>
      </w:r>
      <w:r w:rsidR="004E1FB9">
        <w:t> </w:t>
      </w:r>
      <w:r w:rsidR="00A11E2F">
        <w:t>každý sloupec vyjadřuje součet, nebo průměr za dané období</w:t>
      </w:r>
      <w:r w:rsidR="000A2200">
        <w:t xml:space="preserve">. </w:t>
      </w:r>
      <w:r w:rsidR="005A13BA">
        <w:t>V případě, že</w:t>
      </w:r>
      <w:r w:rsidR="004E1FB9">
        <w:t> </w:t>
      </w:r>
      <w:r w:rsidR="005A13BA">
        <w:t>je</w:t>
      </w:r>
      <w:r w:rsidR="004E1FB9">
        <w:t> </w:t>
      </w:r>
      <w:r w:rsidR="005A13BA">
        <w:t xml:space="preserve">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035C69C8" w:rsidR="00F50CBA" w:rsidRPr="00F50CBA" w:rsidRDefault="00F50CBA" w:rsidP="00F50CBA">
      <w:pPr>
        <w:pStyle w:val="Titulek"/>
        <w:jc w:val="left"/>
      </w:pPr>
      <w:bookmarkStart w:id="15" w:name="_Toc98830617"/>
      <w:r>
        <w:t xml:space="preserve">Obr. </w:t>
      </w:r>
      <w:fldSimple w:instr=" SEQ Obr. \* ARABIC ">
        <w:r w:rsidR="00EE700B">
          <w:rPr>
            <w:noProof/>
          </w:rPr>
          <w:t>6</w:t>
        </w:r>
      </w:fldSimple>
      <w:r>
        <w:t xml:space="preserve"> Ukázka využití sloupcového a krabicového grafu pro vyjádření změny v čase</w:t>
      </w:r>
      <w:bookmarkEnd w:id="15"/>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1237D4">
      <w:pPr>
        <w:pStyle w:val="Nadpis4"/>
      </w:pPr>
      <w:r>
        <w:t xml:space="preserve"> Grafy vyjadřující poměr </w:t>
      </w:r>
      <w:r w:rsidR="00C878E1">
        <w:t>hodnot</w:t>
      </w:r>
    </w:p>
    <w:p w14:paraId="2228B199" w14:textId="20597C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 xml:space="preserve">což je koláčový graf s chybějícím středem. Takové uspořádání dovoluje umístit popisky do středu </w:t>
      </w:r>
      <w:r w:rsidR="00F569B3">
        <w:t xml:space="preserve">grafu </w:t>
      </w:r>
      <w:r w:rsidR="00A06C11">
        <w:t>a</w:t>
      </w:r>
      <w:r w:rsidR="00545C24">
        <w:t> </w:t>
      </w:r>
      <w:r w:rsidR="00A06C11">
        <w:t xml:space="preserve">vytvořit tak kompaktnější vizualizaci, zároveň napomáhá při porovnávání více </w:t>
      </w:r>
      <w:r w:rsidR="00A06C11">
        <w:lastRenderedPageBreak/>
        <w:t>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w:t>
      </w:r>
      <w:r w:rsidR="004E1FB9">
        <w:t> </w:t>
      </w:r>
      <w:r w:rsidR="00A75E34">
        <w:t>složité překládat úhly na hodnoty. [25]</w:t>
      </w:r>
      <w:r w:rsidR="005A5E7F">
        <w:t xml:space="preserve"> </w:t>
      </w:r>
    </w:p>
    <w:p w14:paraId="7B53BB1C" w14:textId="03D76ED7" w:rsidR="0097531E" w:rsidRPr="007F4B75" w:rsidRDefault="005A5E7F" w:rsidP="0097531E">
      <w:r>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6AE8">
        <w:t>,</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6AA3E433" w:rsidR="00F50CBA" w:rsidRPr="00F50CBA" w:rsidRDefault="00F50CBA" w:rsidP="00F50CBA">
      <w:pPr>
        <w:pStyle w:val="Titulek"/>
        <w:jc w:val="left"/>
      </w:pPr>
      <w:bookmarkStart w:id="16" w:name="_Toc98830618"/>
      <w:r>
        <w:t xml:space="preserve">Obr. </w:t>
      </w:r>
      <w:fldSimple w:instr=" SEQ Obr. \* ARABIC ">
        <w:r w:rsidR="00EE700B">
          <w:rPr>
            <w:noProof/>
          </w:rPr>
          <w:t>7</w:t>
        </w:r>
      </w:fldSimple>
      <w:r>
        <w:t xml:space="preserve"> Ukázka využití stromové mapy pro zobrazení souborového systému</w:t>
      </w:r>
      <w:bookmarkEnd w:id="16"/>
    </w:p>
    <w:p w14:paraId="4E329608" w14:textId="2E32BB55" w:rsidR="00F174A2" w:rsidRDefault="00357861" w:rsidP="003F009F">
      <w:r>
        <w:t>Zdroj: vlastní zpracování</w:t>
      </w:r>
      <w:r w:rsidR="003732AB">
        <w:t xml:space="preserve"> – knihovna </w:t>
      </w:r>
      <w:proofErr w:type="spellStart"/>
      <w:r w:rsidR="003732AB">
        <w:t>Pygal</w:t>
      </w:r>
      <w:proofErr w:type="spellEnd"/>
    </w:p>
    <w:p w14:paraId="42957A68" w14:textId="46191F69" w:rsidR="003F009F" w:rsidRDefault="00211084" w:rsidP="00211084">
      <w:pPr>
        <w:pStyle w:val="Nadpis4"/>
      </w:pPr>
      <w:r>
        <w:t xml:space="preserve"> Grafy vyjadřující rozdělení hodnot</w:t>
      </w:r>
    </w:p>
    <w:p w14:paraId="4CD6DAB5" w14:textId="26A1A869" w:rsidR="007767BF" w:rsidRDefault="001E12A4" w:rsidP="007767BF">
      <w:r>
        <w:t>Pro vizualizaci rozdělení hodnot lze využít již zmíněné sloupcové grafy, ale také jim</w:t>
      </w:r>
      <w:r w:rsidR="004E1FB9">
        <w:t> </w:t>
      </w:r>
      <w:r>
        <w:t>velmi podobné histogramy. V některých případech jsou tyto typy grafů téměř identické, ale</w:t>
      </w:r>
      <w:r w:rsidR="00A34E5B">
        <w:t xml:space="preserve"> </w:t>
      </w:r>
      <w:r w:rsidR="009E4A87">
        <w:t xml:space="preserve">pokud </w:t>
      </w:r>
      <w:r w:rsidR="00A34E5B">
        <w:t>histogram obsahuje pouze numerické hodnoty, může</w:t>
      </w:r>
      <w:r w:rsidR="004E1FB9">
        <w:t> </w:t>
      </w:r>
      <w:r w:rsidR="00A34E5B" w:rsidRPr="00A34E5B">
        <w:t>u</w:t>
      </w:r>
      <w:r w:rsidR="00A34E5B">
        <w:t> </w:t>
      </w:r>
      <w:r w:rsidRPr="00A34E5B">
        <w:t>některých</w:t>
      </w:r>
      <w:r>
        <w:t xml:space="preserve"> histogramů být </w:t>
      </w:r>
      <w:r w:rsidR="00DF5926">
        <w:t xml:space="preserve">šířka sloupce </w:t>
      </w:r>
      <w:r w:rsidR="00A342F8">
        <w:t xml:space="preserve">proměnlivá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6F252BFC">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36" t="13583" r="60445" b="37597"/>
                    <a:stretch/>
                  </pic:blipFill>
                  <pic:spPr bwMode="auto">
                    <a:xfrm>
                      <a:off x="0" y="0"/>
                      <a:ext cx="4694329" cy="39040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4CB7114F">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577" t="13583" r="20757" b="37597"/>
                    <a:stretch/>
                  </pic:blipFill>
                  <pic:spPr bwMode="auto">
                    <a:xfrm>
                      <a:off x="0" y="0"/>
                      <a:ext cx="4699221" cy="3833581"/>
                    </a:xfrm>
                    <a:prstGeom prst="rect">
                      <a:avLst/>
                    </a:prstGeom>
                    <a:ln>
                      <a:noFill/>
                    </a:ln>
                    <a:extLst>
                      <a:ext uri="{53640926-AAD7-44D8-BBD7-CCE9431645EC}">
                        <a14:shadowObscured xmlns:a14="http://schemas.microsoft.com/office/drawing/2010/main"/>
                      </a:ext>
                    </a:extLst>
                  </pic:spPr>
                </pic:pic>
              </a:graphicData>
            </a:graphic>
          </wp:inline>
        </w:drawing>
      </w:r>
    </w:p>
    <w:p w14:paraId="206D4FFF" w14:textId="47528830" w:rsidR="00F50CBA" w:rsidRPr="00F50CBA" w:rsidRDefault="00F50CBA" w:rsidP="007565C9">
      <w:pPr>
        <w:pStyle w:val="Titulek"/>
        <w:jc w:val="left"/>
      </w:pPr>
      <w:bookmarkStart w:id="17" w:name="_Toc98830619"/>
      <w:r>
        <w:t xml:space="preserve">Obr. </w:t>
      </w:r>
      <w:fldSimple w:instr=" SEQ Obr. \* ARABIC ">
        <w:r w:rsidR="00EE700B">
          <w:rPr>
            <w:noProof/>
          </w:rPr>
          <w:t>8</w:t>
        </w:r>
      </w:fldSimple>
      <w:r>
        <w:t xml:space="preserve"> Histogram v podobě sloupcového grafu s kategoriemi intervalů (červený) </w:t>
      </w:r>
      <w:r w:rsidR="003E51EC">
        <w:t>a</w:t>
      </w:r>
      <w:r>
        <w:t xml:space="preserve"> s proměnlivou šířkou sloupce (modrý)</w:t>
      </w:r>
      <w:bookmarkEnd w:id="17"/>
    </w:p>
    <w:p w14:paraId="66C2BC8E" w14:textId="652695B2" w:rsidR="003845B8" w:rsidRDefault="00F44759" w:rsidP="00F44759">
      <w:r>
        <w:t xml:space="preserve">Zdroj: vlastní zpracování – knihovna </w:t>
      </w:r>
      <w:proofErr w:type="spellStart"/>
      <w:r>
        <w:t>Pygal</w:t>
      </w:r>
      <w:proofErr w:type="spellEnd"/>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49523968" w14:textId="7C587D2B" w:rsidR="00F50CBA" w:rsidRPr="00F50CBA" w:rsidRDefault="00F50CBA" w:rsidP="00F50CBA">
      <w:pPr>
        <w:pStyle w:val="Titulek"/>
        <w:jc w:val="left"/>
      </w:pPr>
      <w:bookmarkStart w:id="18" w:name="_Toc98830620"/>
      <w:r>
        <w:t xml:space="preserve">Obr. </w:t>
      </w:r>
      <w:fldSimple w:instr=" SEQ Obr. \* ARABIC ">
        <w:r w:rsidR="00EE700B">
          <w:rPr>
            <w:noProof/>
          </w:rPr>
          <w:t>9</w:t>
        </w:r>
      </w:fldSimple>
      <w:r>
        <w:t xml:space="preserve"> Krabicový graf doplněný o popis součástí</w:t>
      </w:r>
      <w:bookmarkEnd w:id="18"/>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5EFE5A58" w:rsidR="00CF17F3" w:rsidRDefault="0053677A" w:rsidP="00F44759">
      <w:r>
        <w:t>Zajímavou kombinací krabicového grafu s křivkou ukazující hustotu</w:t>
      </w:r>
      <w:r w:rsidR="004A3DF1">
        <w:t xml:space="preserve"> </w:t>
      </w:r>
      <w:r>
        <w:t xml:space="preserve">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60A81FEB" w14:textId="21F486D9" w:rsidR="00F50CBA" w:rsidRPr="00F50CBA" w:rsidRDefault="00F50CBA" w:rsidP="00F50CBA">
      <w:pPr>
        <w:pStyle w:val="Titulek"/>
        <w:jc w:val="left"/>
      </w:pPr>
      <w:bookmarkStart w:id="19" w:name="_Toc98830621"/>
      <w:r>
        <w:t xml:space="preserve">Obr. </w:t>
      </w:r>
      <w:fldSimple w:instr=" SEQ Obr. \* ARABIC ">
        <w:r w:rsidR="00EE700B">
          <w:rPr>
            <w:noProof/>
          </w:rPr>
          <w:t>10</w:t>
        </w:r>
      </w:fldSimple>
      <w:r>
        <w:t xml:space="preserve"> Houslový graf s nesymetrickým rozdělením podle skupin</w:t>
      </w:r>
      <w:bookmarkEnd w:id="19"/>
    </w:p>
    <w:p w14:paraId="7AB5AA12" w14:textId="570D7CC2" w:rsidR="00A77D94" w:rsidRDefault="00CF17F3" w:rsidP="00A77D94">
      <w:r>
        <w:t xml:space="preserve">Zdroj: vlastní zpracování – knihovna </w:t>
      </w:r>
      <w:proofErr w:type="spellStart"/>
      <w:r>
        <w:t>Seaborn</w:t>
      </w:r>
      <w:proofErr w:type="spellEnd"/>
    </w:p>
    <w:p w14:paraId="310E8C95" w14:textId="646978B1" w:rsidR="007E2F7E" w:rsidRDefault="007E2F7E" w:rsidP="007E2F7E">
      <w:pPr>
        <w:pStyle w:val="Nadpis2"/>
      </w:pPr>
      <w:bookmarkStart w:id="20" w:name="_Toc98830560"/>
      <w:r>
        <w:t>Jazyk Python</w:t>
      </w:r>
      <w:bookmarkEnd w:id="20"/>
    </w:p>
    <w:p w14:paraId="13ABBA28" w14:textId="733B8300" w:rsidR="00960AFB" w:rsidRDefault="00CC49E9" w:rsidP="00CC49E9">
      <w:r>
        <w:t>Jazyk Python je interpretovaný objektově orientovaný</w:t>
      </w:r>
      <w:r w:rsidR="00660CF1">
        <w:t xml:space="preserve"> programovací</w:t>
      </w:r>
      <w:r>
        <w:t xml:space="preserve"> jazyk</w:t>
      </w:r>
      <w:r w:rsidR="00660CF1">
        <w:t>, který</w:t>
      </w:r>
      <w:r w:rsidR="00B6035C">
        <w:t> </w:t>
      </w:r>
      <w:r w:rsidR="00660CF1">
        <w:t xml:space="preserve">v dnešní době </w:t>
      </w:r>
      <w:proofErr w:type="gramStart"/>
      <w:r w:rsidR="00660CF1">
        <w:t>patří</w:t>
      </w:r>
      <w:proofErr w:type="gramEnd"/>
      <w:r w:rsidR="00660CF1">
        <w:t xml:space="preserve"> mezi </w:t>
      </w:r>
      <w:r w:rsidR="00CF1744">
        <w:t>jeden</w:t>
      </w:r>
      <w:r w:rsidR="00660CF1">
        <w:t xml:space="preserve"> z nejpoužívanějších. V listopadu roku 2021 byl na</w:t>
      </w:r>
      <w:r w:rsidR="00D56B71">
        <w:t> </w:t>
      </w:r>
      <w:r w:rsidR="00660CF1">
        <w:t xml:space="preserve">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w:t>
      </w:r>
      <w:r w:rsidR="00F165E7">
        <w:t xml:space="preserve">využívajících </w:t>
      </w:r>
      <w:r w:rsidR="00660CF1">
        <w:t xml:space="preserve">daný jazyk.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365778DC"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Nevýhodou jazyk</w:t>
      </w:r>
      <w:r w:rsidR="00F4496F">
        <w:t>a</w:t>
      </w:r>
      <w:r w:rsidR="00CC3EF6">
        <w:t xml:space="preserve"> Python je především jeho rychlost, </w:t>
      </w:r>
      <w:r w:rsidR="00950C4C">
        <w:t xml:space="preserve">která je oproti kompilovaným jazykům </w:t>
      </w:r>
      <w:r w:rsidR="00AC4D4C">
        <w:t>nižší, což</w:t>
      </w:r>
      <w:r w:rsidR="00B6035C">
        <w:t> </w:t>
      </w:r>
      <w:r w:rsidR="00AC4D4C">
        <w:t xml:space="preserve">však nemusí být problémem při </w:t>
      </w:r>
      <w:r w:rsidR="00455F81">
        <w:t xml:space="preserve">mnoha využitích </w:t>
      </w:r>
      <w:r w:rsidR="009457EB">
        <w:t xml:space="preserve">tohoto </w:t>
      </w:r>
      <w:r w:rsidR="00455F81">
        <w:t xml:space="preserve">jazyka. </w:t>
      </w:r>
      <w:r w:rsidR="00A72FD4">
        <w:t xml:space="preserve">Problém s rychlostí lze také řešit oddělením náročnějších částí programu do kompilovaných </w:t>
      </w:r>
      <w:r w:rsidR="00A72FD4">
        <w:lastRenderedPageBreak/>
        <w:t>rozšíření, následně volaných z hlavního interpretovaného programu.</w:t>
      </w:r>
      <w:r w:rsidR="00C40D43">
        <w:t xml:space="preserve"> [29]</w:t>
      </w:r>
      <w:r w:rsidR="00A72FD4">
        <w:t xml:space="preserve"> </w:t>
      </w:r>
      <w:r w:rsidR="00BE236B">
        <w:t>Další</w:t>
      </w:r>
      <w:r w:rsidR="004E1FB9">
        <w:t> </w:t>
      </w:r>
      <w:r w:rsidR="00BE236B">
        <w:t xml:space="preserve">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r w:rsidR="008B646E">
        <w:t>.</w:t>
      </w:r>
    </w:p>
    <w:p w14:paraId="03F2901D" w14:textId="6CC6B2D5" w:rsidR="005B6DAF" w:rsidRDefault="0042242F" w:rsidP="005B6DAF">
      <w:pPr>
        <w:pStyle w:val="Nadpis2"/>
      </w:pPr>
      <w:bookmarkStart w:id="21" w:name="_Toc98830561"/>
      <w:r>
        <w:t>Knihovny</w:t>
      </w:r>
      <w:r w:rsidR="003233A7">
        <w:t xml:space="preserve"> jazyka Python</w:t>
      </w:r>
      <w:r>
        <w:t xml:space="preserve"> pro</w:t>
      </w:r>
      <w:r w:rsidR="005B6DAF">
        <w:t xml:space="preserve"> zpracování dat</w:t>
      </w:r>
      <w:bookmarkEnd w:id="21"/>
    </w:p>
    <w:p w14:paraId="0772BCE7" w14:textId="3BB80362" w:rsidR="00C10357" w:rsidRDefault="00C3718D" w:rsidP="00C10357">
      <w:pPr>
        <w:pStyle w:val="Nadpis3"/>
      </w:pPr>
      <w:bookmarkStart w:id="22" w:name="_Toc98830562"/>
      <w:proofErr w:type="spellStart"/>
      <w:r>
        <w:t>Num</w:t>
      </w:r>
      <w:r w:rsidR="00C10357">
        <w:t>P</w:t>
      </w:r>
      <w:r>
        <w:t>y</w:t>
      </w:r>
      <w:bookmarkEnd w:id="22"/>
      <w:proofErr w:type="spellEnd"/>
    </w:p>
    <w:p w14:paraId="52FCE148" w14:textId="0EC6A7C1" w:rsidR="00C10357" w:rsidRDefault="00C10357" w:rsidP="00C10357">
      <w:r>
        <w:t xml:space="preserve">Asi nejčastěji používanou rozšiřující knihovnou jazyka Python je </w:t>
      </w:r>
      <w:proofErr w:type="spellStart"/>
      <w:r>
        <w:t>NumPy</w:t>
      </w:r>
      <w:proofErr w:type="spellEnd"/>
      <w:r>
        <w:t>. Jedná se</w:t>
      </w:r>
      <w:r w:rsidR="004E1FB9">
        <w:t> </w:t>
      </w:r>
      <w:r>
        <w:t>o</w:t>
      </w:r>
      <w:r w:rsidR="0065140D">
        <w:t> </w:t>
      </w:r>
      <w:r>
        <w:t>knihovnu přidávající podporu n-dimenzionálních polí a práce s nimi. Na rozdíl od seznamů jazyka Python mají tato pole definovanou velikost</w:t>
      </w:r>
      <w:r w:rsidR="000552AA">
        <w:t xml:space="preserve"> a datový typ, tento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w:t>
      </w:r>
      <w:r w:rsidR="0065140D">
        <w:t> </w:t>
      </w:r>
      <w:r w:rsidR="00127AF8">
        <w:t>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w:t>
      </w:r>
      <w:r w:rsidR="009969D0">
        <w:t> </w:t>
      </w:r>
      <w:r w:rsidR="006D5C4A">
        <w:t>generování 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23" w:name="_Toc98830563"/>
      <w:r>
        <w:t>SciPy</w:t>
      </w:r>
      <w:bookmarkEnd w:id="23"/>
    </w:p>
    <w:p w14:paraId="15E03775" w14:textId="08B0173A" w:rsidR="00FD7D18" w:rsidRPr="00C10357" w:rsidRDefault="00DA4FEB" w:rsidP="00C10357">
      <w:r>
        <w:t xml:space="preserve">SciPy je rozšířením knihovny </w:t>
      </w:r>
      <w:proofErr w:type="spellStart"/>
      <w:r>
        <w:t>NumPy</w:t>
      </w:r>
      <w:proofErr w:type="spellEnd"/>
      <w:r>
        <w:t xml:space="preserve">, zaměřujícím se převážně na efektivní </w:t>
      </w:r>
      <w:r w:rsidR="00BB13BA">
        <w:t>implementaci</w:t>
      </w:r>
      <w:r>
        <w:t xml:space="preserve"> složitějších matematických algoritmů v oblastech lineární algebry</w:t>
      </w:r>
      <w:r w:rsidR="00533BB0">
        <w:t xml:space="preserve">, </w:t>
      </w:r>
      <w:r>
        <w:t>včetně řešení rovnic</w:t>
      </w:r>
      <w:r w:rsidR="00825FCB">
        <w:t>,</w:t>
      </w:r>
      <w:r w:rsidR="00CE4E0D">
        <w:t xml:space="preserve"> statistiky,</w:t>
      </w:r>
      <w:r w:rsidR="00825FCB">
        <w:t xml:space="preserve"> optimalizačních úloh, </w:t>
      </w:r>
      <w:r w:rsidR="00CE4E0D">
        <w:t>interpolace</w:t>
      </w:r>
      <w:r w:rsidR="004C2F6F">
        <w:t xml:space="preserve"> nebo</w:t>
      </w:r>
      <w:r w:rsidR="00CE4E0D">
        <w:t xml:space="preserve"> výpočtu určitých integrálů</w:t>
      </w:r>
      <w:r w:rsidR="005B719A">
        <w:t>. Krom toho umí</w:t>
      </w:r>
      <w:r w:rsidR="00036472">
        <w:t xml:space="preserve"> SciPy</w:t>
      </w:r>
      <w:r w:rsidR="005B719A">
        <w:t xml:space="preserve"> také pracovat se signály a obrazovými daty </w:t>
      </w:r>
      <w:r w:rsidR="00E83CD8">
        <w:t xml:space="preserve">a provádět operace jako </w:t>
      </w:r>
      <w:r w:rsidR="005B719A">
        <w:t>filtrování, konvoluce</w:t>
      </w:r>
      <w:r w:rsidR="00E83CD8">
        <w:t xml:space="preserve"> nebo</w:t>
      </w:r>
      <w:r w:rsidR="005B719A">
        <w:t xml:space="preserve"> gradientní operátory</w:t>
      </w:r>
      <w:r w:rsidR="006D7A43">
        <w:t xml:space="preserve"> </w:t>
      </w:r>
      <w:r w:rsidR="00B339C2">
        <w:t xml:space="preserve">a nabízí </w:t>
      </w:r>
      <w:r w:rsidR="00BB5055">
        <w:t>i</w:t>
      </w:r>
      <w:r w:rsidR="00CD7501">
        <w:t> </w:t>
      </w:r>
      <w:r w:rsidR="00B339C2">
        <w:t xml:space="preserve">možnost </w:t>
      </w:r>
      <w:r w:rsidR="00BB5055">
        <w:t>práce se</w:t>
      </w:r>
      <w:r w:rsidR="003D6EC6">
        <w:t> </w:t>
      </w:r>
      <w:r w:rsidR="00BB5055">
        <w:t>soubory programu MATLAB</w:t>
      </w:r>
      <w:r w:rsidR="005B719A">
        <w:t xml:space="preserve">. </w:t>
      </w:r>
      <w:r w:rsidR="00520ED7">
        <w:t>[32]</w:t>
      </w:r>
    </w:p>
    <w:p w14:paraId="3C65D7A1" w14:textId="3886B9C7" w:rsidR="00C3718D" w:rsidRDefault="00C9783C" w:rsidP="00C3718D">
      <w:pPr>
        <w:pStyle w:val="Nadpis3"/>
      </w:pPr>
      <w:bookmarkStart w:id="24" w:name="_Toc98830564"/>
      <w:proofErr w:type="spellStart"/>
      <w:r>
        <w:t>p</w:t>
      </w:r>
      <w:r w:rsidR="00C3718D">
        <w:t>andas</w:t>
      </w:r>
      <w:bookmarkEnd w:id="24"/>
      <w:proofErr w:type="spellEnd"/>
    </w:p>
    <w:p w14:paraId="4C33FEC8" w14:textId="0A2CE189"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w:t>
      </w:r>
      <w:r w:rsidR="004E1FB9">
        <w:t> </w:t>
      </w:r>
      <w:r w:rsidR="004437C5">
        <w:t xml:space="preserve">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w:t>
      </w:r>
      <w:r w:rsidR="00395036">
        <w:lastRenderedPageBreak/>
        <w:t xml:space="preserve">nebo </w:t>
      </w:r>
      <w:r w:rsidR="00306A3F">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B0AE5">
      <w:pPr>
        <w:pStyle w:val="Nadpis2"/>
      </w:pPr>
      <w:bookmarkStart w:id="25" w:name="_Toc98830565"/>
      <w:r>
        <w:t>Vizualizační knihovny jazyka Python</w:t>
      </w:r>
      <w:bookmarkEnd w:id="25"/>
    </w:p>
    <w:p w14:paraId="343A5506" w14:textId="2B32205E" w:rsidR="004B0AE5" w:rsidRDefault="00206960" w:rsidP="004B0AE5">
      <w:pPr>
        <w:pStyle w:val="Nadpis3"/>
      </w:pPr>
      <w:bookmarkStart w:id="26" w:name="_Toc98830566"/>
      <w:proofErr w:type="spellStart"/>
      <w:r>
        <w:t>Mat</w:t>
      </w:r>
      <w:r w:rsidR="00FB2716">
        <w:t>p</w:t>
      </w:r>
      <w:r>
        <w:t>lot</w:t>
      </w:r>
      <w:r w:rsidR="00FB2716">
        <w:t>l</w:t>
      </w:r>
      <w:r>
        <w:t>ib</w:t>
      </w:r>
      <w:bookmarkEnd w:id="26"/>
      <w:proofErr w:type="spellEnd"/>
    </w:p>
    <w:p w14:paraId="3D108426" w14:textId="0DDE2011" w:rsidR="0051769B" w:rsidRDefault="00FD7F1C" w:rsidP="0051769B">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456AFA">
        <w:t xml:space="preserve"> a</w:t>
      </w:r>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například i EEG a</w:t>
      </w:r>
      <w:r w:rsidR="004B16AB">
        <w:t> </w:t>
      </w:r>
      <w:r w:rsidR="00614F72">
        <w:t xml:space="preserve">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která</w:t>
      </w:r>
      <w:r w:rsidR="004E1FB9">
        <w:t xml:space="preserve"> </w:t>
      </w:r>
      <w:r w:rsidR="000E5D59">
        <w:t>se</w:t>
      </w:r>
      <w:r w:rsidR="004E1FB9">
        <w:t> </w:t>
      </w:r>
      <w:r w:rsidR="000E5D59">
        <w:t xml:space="preserve">postupem času změnila v dnešní knihovnu </w:t>
      </w:r>
      <w:proofErr w:type="spellStart"/>
      <w:r w:rsidR="008D795F">
        <w:t>M</w:t>
      </w:r>
      <w:r w:rsidR="000E5D59">
        <w:t>atplotlib</w:t>
      </w:r>
      <w:proofErr w:type="spellEnd"/>
      <w:r w:rsidR="00BB257C">
        <w:t xml:space="preserve">. </w:t>
      </w:r>
      <w:r w:rsidR="0009037B">
        <w:t>[5]</w:t>
      </w:r>
    </w:p>
    <w:p w14:paraId="4BA5D308" w14:textId="2F8BF3FB"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95D52">
        <w:t xml:space="preserve">, </w:t>
      </w:r>
      <w:r w:rsidR="00127C98">
        <w:t xml:space="preserve">knihovna však podporuje i trojrozměrné vizualizace. </w:t>
      </w:r>
      <w:r w:rsidR="0009037B">
        <w:t>[6]</w:t>
      </w:r>
    </w:p>
    <w:p w14:paraId="2AB95FA3" w14:textId="080C5235" w:rsidR="00206960" w:rsidRDefault="00F657EE" w:rsidP="00206960">
      <w:pPr>
        <w:pStyle w:val="Nadpis3"/>
      </w:pPr>
      <w:bookmarkStart w:id="27" w:name="_Toc98830567"/>
      <w:proofErr w:type="spellStart"/>
      <w:r>
        <w:t>Seaborn</w:t>
      </w:r>
      <w:bookmarkEnd w:id="27"/>
      <w:proofErr w:type="spellEnd"/>
    </w:p>
    <w:p w14:paraId="5BBA7579" w14:textId="66B72FE7" w:rsidR="001321BD" w:rsidRPr="001321BD" w:rsidRDefault="00F80B34" w:rsidP="001321BD">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672DB6">
        <w:t>M</w:t>
      </w:r>
      <w:r w:rsidR="00514745">
        <w:t>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8458C8">
        <w:t>M</w:t>
      </w:r>
      <w:r w:rsidR="00605544">
        <w:t>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6DAEB5CB" w:rsidR="00397BD6" w:rsidRDefault="00451D4B" w:rsidP="00C87AB8">
      <w:proofErr w:type="spellStart"/>
      <w:r>
        <w:t>Seaborn</w:t>
      </w:r>
      <w:proofErr w:type="spellEnd"/>
      <w:r>
        <w:t xml:space="preserve"> </w:t>
      </w:r>
      <w:r w:rsidR="00C95634">
        <w:t>buduje</w:t>
      </w:r>
      <w:r>
        <w:t xml:space="preserve"> na základech knihovny </w:t>
      </w:r>
      <w:proofErr w:type="spellStart"/>
      <w:r w:rsidR="003F1FEA">
        <w:t>M</w:t>
      </w:r>
      <w:r w:rsidR="0017549B">
        <w:t>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w:t>
      </w:r>
      <w:r w:rsidR="00B26F37">
        <w:lastRenderedPageBreak/>
        <w:t xml:space="preserve">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8" w:name="_Toc98830568"/>
      <w:proofErr w:type="spellStart"/>
      <w:r>
        <w:t>Bokeh</w:t>
      </w:r>
      <w:bookmarkEnd w:id="28"/>
      <w:proofErr w:type="spellEnd"/>
    </w:p>
    <w:p w14:paraId="6CDAC92B" w14:textId="5CDFC3FE" w:rsidR="00244B7E" w:rsidRDefault="00835678" w:rsidP="00244B7E">
      <w:r>
        <w:t xml:space="preserve">Stejně jako </w:t>
      </w:r>
      <w:proofErr w:type="spellStart"/>
      <w:r w:rsidR="00F73818">
        <w:t>M</w:t>
      </w:r>
      <w:r w:rsidR="00405C81">
        <w:t>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89391E">
        <w:t>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532BF0EB" w:rsidR="00BF3C1D" w:rsidRDefault="000D044A" w:rsidP="00244B7E">
      <w:r>
        <w:t xml:space="preserve">Oproti knihovnám </w:t>
      </w:r>
      <w:proofErr w:type="spellStart"/>
      <w:r w:rsidR="009F2A87">
        <w:t>M</w:t>
      </w:r>
      <w:r>
        <w:t>atplotlib</w:t>
      </w:r>
      <w:proofErr w:type="spellEnd"/>
      <w:r>
        <w:t xml:space="preserve"> a </w:t>
      </w:r>
      <w:proofErr w:type="spellStart"/>
      <w:r w:rsidR="009F2A87">
        <w:t>S</w:t>
      </w:r>
      <w:r>
        <w:t>eaborn</w:t>
      </w:r>
      <w:proofErr w:type="spellEnd"/>
      <w:r>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72310BA9" w14:textId="61E6AD7D" w:rsidR="001F7869" w:rsidRPr="00244B7E" w:rsidRDefault="001F7869" w:rsidP="00244B7E">
      <w:r>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50203A51" w14:textId="5A0C1EA2" w:rsidR="00206960" w:rsidRDefault="00206960" w:rsidP="00206960">
      <w:pPr>
        <w:pStyle w:val="Nadpis3"/>
      </w:pPr>
      <w:bookmarkStart w:id="29" w:name="_Toc98830569"/>
      <w:proofErr w:type="spellStart"/>
      <w:r>
        <w:t>Plotly</w:t>
      </w:r>
      <w:bookmarkEnd w:id="29"/>
      <w:proofErr w:type="spellEnd"/>
    </w:p>
    <w:p w14:paraId="664E37E7" w14:textId="30BF25FD" w:rsidR="001C1544"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19131E">
        <w:t xml:space="preserve"> .NET</w:t>
      </w:r>
      <w:r w:rsidR="00C364C0">
        <w:t xml:space="preserve"> frameworku</w:t>
      </w:r>
      <w:r w:rsidR="00C61B36">
        <w: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w:t>
      </w:r>
      <w:r w:rsidR="00134D18">
        <w:t> </w:t>
      </w:r>
      <w:r w:rsidR="001E55F6">
        <w:t>existují zde dvě možnosti</w:t>
      </w:r>
      <w:r w:rsidR="00266970">
        <w:t>,</w:t>
      </w:r>
      <w:r w:rsidR="001E55F6">
        <w:t xml:space="preserve"> </w:t>
      </w:r>
      <w:r w:rsidR="00C54589">
        <w:t>jak</w:t>
      </w:r>
      <w:r w:rsidR="001E55F6">
        <w:t xml:space="preserve"> </w:t>
      </w:r>
      <w:r w:rsidR="00C54589">
        <w:t>knihovnu používat</w:t>
      </w:r>
      <w:r w:rsidR="001E55F6">
        <w:t xml:space="preserve">.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 xml:space="preserve">který </w:t>
      </w:r>
      <w:r w:rsidR="00EC4DC6">
        <w:t>uživateli poskytuje</w:t>
      </w:r>
      <w:r w:rsidR="005A3F98">
        <w:t xml:space="preserv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1FBFBF2B" w:rsidR="00225002" w:rsidRPr="006361BA" w:rsidRDefault="00830D69" w:rsidP="006361BA">
      <w:r>
        <w:lastRenderedPageBreak/>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B5084C" w:rsidRPr="00CB637A">
        <w:t>Enterprise</w:t>
      </w:r>
      <w:proofErr w:type="spellEnd"/>
      <w:r w:rsidR="00B5084C">
        <w:t xml:space="preserve"> – platforma</w:t>
      </w:r>
      <w:r w:rsidR="006722BD">
        <w:t xml:space="preserve"> </w:t>
      </w:r>
      <w:r w:rsidR="00642237">
        <w:t>pro analýzu trhu, datové vědy a výzkum v oblasti umělé inteligence a</w:t>
      </w:r>
      <w:r w:rsidR="002A4B69">
        <w:t>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30" w:name="_Toc98830570"/>
      <w:proofErr w:type="spellStart"/>
      <w:r>
        <w:t>Holoviews</w:t>
      </w:r>
      <w:bookmarkEnd w:id="30"/>
      <w:proofErr w:type="spellEnd"/>
    </w:p>
    <w:p w14:paraId="00E74C0E" w14:textId="0A863831"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Tyto objekty je také možné skládat do</w:t>
      </w:r>
      <w:r w:rsidR="004E1FB9">
        <w:t> </w:t>
      </w:r>
      <w:r w:rsidR="005231FB">
        <w:t xml:space="preserve">složitějších vizualizací pomocí seznamů a jednoduchých operátorů jako + (pro </w:t>
      </w:r>
      <w:r w:rsidR="001D0722">
        <w:t>rozložení grafů vedle sebe) nebo * (pro překrytí grafů).</w:t>
      </w:r>
      <w:r w:rsidR="004A1FA1">
        <w:t xml:space="preserve"> </w:t>
      </w:r>
      <w:r w:rsidR="00922490">
        <w:t>Práce s</w:t>
      </w:r>
      <w:r w:rsidR="00144E89">
        <w:t> </w:t>
      </w:r>
      <w:r w:rsidR="00922490">
        <w:t>daty</w:t>
      </w:r>
      <w:r w:rsidR="00144E89">
        <w:t xml:space="preserve"> </w:t>
      </w:r>
      <w:r w:rsidR="00922490">
        <w:t>je</w:t>
      </w:r>
      <w:r w:rsidR="00144E89">
        <w:t> </w:t>
      </w:r>
      <w:r w:rsidR="00922490">
        <w:t xml:space="preserve">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31" w:name="_Toc98830571"/>
      <w:proofErr w:type="spellStart"/>
      <w:r>
        <w:t>Pygal</w:t>
      </w:r>
      <w:bookmarkEnd w:id="31"/>
      <w:proofErr w:type="spellEnd"/>
    </w:p>
    <w:p w14:paraId="7FE9384B" w14:textId="498A70AC" w:rsidR="0096567C" w:rsidRPr="0096567C" w:rsidRDefault="00330D8B" w:rsidP="0096567C">
      <w:r>
        <w:t xml:space="preserve">Knihovna </w:t>
      </w:r>
      <w:proofErr w:type="spellStart"/>
      <w:r>
        <w:t>Pygal</w:t>
      </w:r>
      <w:proofErr w:type="spellEnd"/>
      <w:r>
        <w:t xml:space="preserve"> </w:t>
      </w:r>
      <w:r w:rsidR="008727C5">
        <w:t>je poslední z </w:t>
      </w:r>
      <w:r w:rsidR="008B6C84">
        <w:t>obecných</w:t>
      </w:r>
      <w:r w:rsidR="008727C5">
        <w:t xml:space="preserve"> vizualizačních knihoven</w:t>
      </w:r>
      <w:r w:rsidR="00067BBF">
        <w:t xml:space="preserve"> jazyka Python</w:t>
      </w:r>
      <w:r w:rsidR="008B6C84">
        <w:t xml:space="preserve"> popisovaných v této práci</w:t>
      </w:r>
      <w:r w:rsidR="00067BBF">
        <w:t xml:space="preserve">.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možnosti přizpůsobení </w:t>
      </w:r>
      <w:r w:rsidR="00F578F8">
        <w:t>v podobě</w:t>
      </w:r>
      <w:r w:rsidR="00BB2490">
        <w:t xml:space="preserve"> vestavěných stylů a</w:t>
      </w:r>
      <w:r w:rsidR="00D23A1C">
        <w:t> </w:t>
      </w:r>
      <w:r w:rsidR="00BB2490">
        <w:t xml:space="preserve">možnosti definovat vlastní styly. </w:t>
      </w:r>
      <w:r w:rsidR="002A201A">
        <w:t>[14]</w:t>
      </w:r>
    </w:p>
    <w:p w14:paraId="004EEED8" w14:textId="28BA362F" w:rsidR="004150D1" w:rsidRDefault="004150D1" w:rsidP="004150D1">
      <w:pPr>
        <w:pStyle w:val="Nadpis3"/>
      </w:pPr>
      <w:bookmarkStart w:id="32" w:name="_Toc98830572"/>
      <w:proofErr w:type="spellStart"/>
      <w:r>
        <w:t>MidiTime</w:t>
      </w:r>
      <w:bookmarkEnd w:id="32"/>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 xml:space="preserve">v roce 2015 za účelem znázornění počtu zemětřesení v americkém státě </w:t>
      </w:r>
      <w:r w:rsidR="001A5670">
        <w:lastRenderedPageBreak/>
        <w:t>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33" w:name="_Toc98830573"/>
      <w:proofErr w:type="spellStart"/>
      <w:r>
        <w:t>Geoplotlib</w:t>
      </w:r>
      <w:bookmarkEnd w:id="33"/>
      <w:proofErr w:type="spellEnd"/>
    </w:p>
    <w:p w14:paraId="17DE0004" w14:textId="2A2A92B1"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A7F6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34" w:name="_Toc98830574"/>
      <w:proofErr w:type="spellStart"/>
      <w:r>
        <w:t>WordCloud</w:t>
      </w:r>
      <w:bookmarkEnd w:id="34"/>
      <w:proofErr w:type="spellEnd"/>
    </w:p>
    <w:p w14:paraId="373023B0" w14:textId="2C648A57" w:rsidR="00B41131"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ím</w:t>
      </w:r>
      <w:r w:rsidR="00903387">
        <w:t> </w:t>
      </w:r>
      <w:r w:rsidR="00E52D37">
        <w:t xml:space="preserve">častěji se slovo v textu vyskytuje, tím větší bude ve výsledném „mraku“. </w:t>
      </w:r>
      <w:r w:rsidR="009D6C15">
        <w:t>Kromě</w:t>
      </w:r>
      <w:r w:rsidR="00A27F10">
        <w:t> </w:t>
      </w:r>
      <w:r w:rsidR="009D6C15">
        <w:t xml:space="preserve">velikosti slov dovoluje knihovna </w:t>
      </w:r>
      <w:proofErr w:type="spellStart"/>
      <w:r w:rsidR="009D6C15">
        <w:t>WordCloud</w:t>
      </w:r>
      <w:proofErr w:type="spellEnd"/>
      <w:r w:rsidR="009D6C15">
        <w:t xml:space="preserve"> manipulovat s barvou slov (ať</w:t>
      </w:r>
      <w:r w:rsidR="00A27F10">
        <w:t> </w:t>
      </w:r>
      <w:r w:rsidR="009D6C15">
        <w:t>už na základě četnosti, délky, či jiného</w:t>
      </w:r>
      <w:r w:rsidR="00E10D1F">
        <w:t xml:space="preserve"> uživatelem definovaného</w:t>
      </w:r>
      <w:r w:rsidR="009D6C15">
        <w:t xml:space="preserve"> pravidla) a</w:t>
      </w:r>
      <w:r w:rsidR="00A27F10">
        <w:t> </w:t>
      </w:r>
      <w:r w:rsidR="009D6C15">
        <w:t xml:space="preserve">s celkovým rozvržením „mraku“ pomocí </w:t>
      </w:r>
      <w:r w:rsidR="00E836B1">
        <w:t>masky</w:t>
      </w:r>
      <w:r w:rsidR="00E10D1F">
        <w:t xml:space="preserve"> založené na libovolném obrázku. </w:t>
      </w:r>
      <w:r w:rsidR="00402B09">
        <w:t>[17]</w:t>
      </w:r>
    </w:p>
    <w:p w14:paraId="0648A813" w14:textId="52DC3CAF" w:rsidR="00855762" w:rsidRPr="00855762" w:rsidRDefault="00B41131" w:rsidP="00B41131">
      <w:pPr>
        <w:spacing w:line="240" w:lineRule="auto"/>
        <w:jc w:val="left"/>
      </w:pPr>
      <w:r>
        <w:br w:type="page"/>
      </w:r>
    </w:p>
    <w:p w14:paraId="1636EE83" w14:textId="79FA11C5" w:rsidR="00BD69C8" w:rsidRDefault="0022019C" w:rsidP="00BD69C8">
      <w:pPr>
        <w:pStyle w:val="Nadpis1"/>
      </w:pPr>
      <w:bookmarkStart w:id="35" w:name="_Toc98830575"/>
      <w:r>
        <w:lastRenderedPageBreak/>
        <w:t>Metodika zpracování</w:t>
      </w:r>
      <w:bookmarkEnd w:id="35"/>
    </w:p>
    <w:p w14:paraId="0D8C6447" w14:textId="6FBCBDBB" w:rsidR="0022019C" w:rsidRDefault="00D14DB8" w:rsidP="00D14DB8">
      <w:pPr>
        <w:pStyle w:val="Nadpis2"/>
      </w:pPr>
      <w:bookmarkStart w:id="36" w:name="_Toc98830576"/>
      <w:r>
        <w:t>Hodnocení knihoven</w:t>
      </w:r>
      <w:bookmarkEnd w:id="36"/>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19B204D3" w:rsidR="004713DD" w:rsidRDefault="004713DD" w:rsidP="004713DD">
      <w:pPr>
        <w:pStyle w:val="Titulek"/>
        <w:keepNext/>
        <w:jc w:val="left"/>
      </w:pPr>
      <w:bookmarkStart w:id="37" w:name="_Toc98586098"/>
      <w:r>
        <w:t xml:space="preserve">Tabulka </w:t>
      </w:r>
      <w:fldSimple w:instr=" SEQ Tabulka \* ARABIC ">
        <w:r w:rsidR="00EE700B">
          <w:rPr>
            <w:noProof/>
          </w:rPr>
          <w:t>1</w:t>
        </w:r>
      </w:fldSimple>
      <w:r>
        <w:t xml:space="preserve"> Ukázková tabulka hodnocení</w:t>
      </w:r>
      <w:bookmarkEnd w:id="37"/>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238B834A" w:rsidR="00F46DBE" w:rsidRDefault="00F46DBE" w:rsidP="00D14DB8">
            <w:r>
              <w:t xml:space="preserve">Jakým způsobem </w:t>
            </w:r>
            <w:r w:rsidR="002F4F29">
              <w:t>může uživatel s vytvořenou vizualizací interagovat</w:t>
            </w:r>
            <w:r w:rsidR="00BC00AA">
              <w: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1CE8536E" w:rsidR="0032446F" w:rsidRDefault="004E6F33" w:rsidP="00D14DB8">
      <w:r>
        <w:t>Pro každou obecnou vizualizační knihovnu bude vytvořeno několik skriptů podle společného vzoru (</w:t>
      </w:r>
      <w:r w:rsidR="00BC00AA">
        <w:t>složka</w:t>
      </w:r>
      <w:r>
        <w:t xml:space="preserve"> </w:t>
      </w:r>
      <w:proofErr w:type="spellStart"/>
      <w:r>
        <w:t>Templates</w:t>
      </w:r>
      <w:proofErr w:type="spellEnd"/>
      <w:r w:rsidR="00772436">
        <w:t xml:space="preserve"> v kódech práce</w:t>
      </w:r>
      <w:r>
        <w:t>). Budou otestovány podporované vstupní formáty, způsoby exportu vizualizace, nabízené možnosti přizpůsobení a hodnocení schopnosti rozlišit větší množství dat v jednom grafu.</w:t>
      </w:r>
      <w:r w:rsidR="007152E2">
        <w:t xml:space="preserve"> </w:t>
      </w:r>
      <w:r w:rsidR="004B3EE3">
        <w:t>Aby</w:t>
      </w:r>
      <w:r w:rsidR="002639CF">
        <w:t> </w:t>
      </w:r>
      <w:r w:rsidR="004B3EE3">
        <w:t xml:space="preserve">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38" w:name="_Toc98830577"/>
      <w:r>
        <w:lastRenderedPageBreak/>
        <w:t>Kvantifikace hodnocení</w:t>
      </w:r>
      <w:bookmarkEnd w:id="38"/>
    </w:p>
    <w:p w14:paraId="691908A3" w14:textId="51286133" w:rsidR="00C36F28" w:rsidRDefault="00F95E12" w:rsidP="00F95E12">
      <w:r>
        <w:t>Aby bylo možné porovnání knihoven vizualizovat, je nutné převést</w:t>
      </w:r>
      <w:r w:rsidR="00C47358">
        <w:t xml:space="preserve"> některé aspekty do číselného formátu. </w:t>
      </w:r>
      <w:r w:rsidR="005A4679">
        <w:t>Velmi s</w:t>
      </w:r>
      <w:r w:rsidR="00403493">
        <w:t>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Body</w:t>
      </w:r>
      <w:r w:rsidR="00DB75B6">
        <w:t> budou</w:t>
      </w:r>
      <w:r w:rsidR="00103D30">
        <w:t> </w:t>
      </w:r>
      <w:r w:rsidR="00217E02">
        <w:t>zaznamenány do následující tabulky:</w:t>
      </w:r>
    </w:p>
    <w:p w14:paraId="773F3318" w14:textId="3EA34FEA" w:rsidR="0032446F" w:rsidRDefault="0032446F" w:rsidP="0032446F">
      <w:pPr>
        <w:pStyle w:val="Titulek"/>
        <w:keepNext/>
        <w:jc w:val="left"/>
      </w:pPr>
      <w:bookmarkStart w:id="39" w:name="_Toc98586099"/>
      <w:r>
        <w:t xml:space="preserve">Tabulka </w:t>
      </w:r>
      <w:fldSimple w:instr=" SEQ Tabulka \* ARABIC ">
        <w:r w:rsidR="00EE700B">
          <w:rPr>
            <w:noProof/>
          </w:rPr>
          <w:t>2</w:t>
        </w:r>
      </w:fldSimple>
      <w:r>
        <w:t xml:space="preserve"> Ukázková tabulka kvantifikovaného hodnocení</w:t>
      </w:r>
      <w:bookmarkEnd w:id="39"/>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7A66471E" w:rsidR="00F72D6B" w:rsidRPr="00F72D6B" w:rsidRDefault="00F72D6B" w:rsidP="00F72D6B">
      <w:pPr>
        <w:pStyle w:val="Odstavecseseznamem"/>
        <w:numPr>
          <w:ilvl w:val="0"/>
          <w:numId w:val="44"/>
        </w:numPr>
        <w:rPr>
          <w:b/>
          <w:bCs/>
        </w:rPr>
      </w:pPr>
      <w:r>
        <w:t xml:space="preserve">Export v rastrovém formátu </w:t>
      </w:r>
      <w:r w:rsidR="003E7A5B">
        <w:t>+</w:t>
      </w:r>
      <w:r>
        <w:t xml:space="preserve"> </w:t>
      </w:r>
      <w:r w:rsidR="00BC3FF7">
        <w:t>1</w:t>
      </w:r>
      <w:r>
        <w:t xml:space="preserve"> bod</w:t>
      </w:r>
    </w:p>
    <w:p w14:paraId="1AD79127" w14:textId="1EEA7A06" w:rsidR="00F72D6B" w:rsidRPr="00F72D6B" w:rsidRDefault="00F72D6B" w:rsidP="00F72D6B">
      <w:pPr>
        <w:pStyle w:val="Odstavecseseznamem"/>
        <w:numPr>
          <w:ilvl w:val="0"/>
          <w:numId w:val="44"/>
        </w:numPr>
        <w:rPr>
          <w:b/>
          <w:bCs/>
        </w:rPr>
      </w:pPr>
      <w:r>
        <w:t xml:space="preserve">Export ve vektorovém formátu </w:t>
      </w:r>
      <w:r w:rsidR="003E7A5B">
        <w:t>+</w:t>
      </w:r>
      <w:r>
        <w:t xml:space="preserve"> </w:t>
      </w:r>
      <w:r w:rsidR="00BC3FF7">
        <w:t>1</w:t>
      </w:r>
      <w:r>
        <w:t xml:space="preserve"> bod</w:t>
      </w:r>
    </w:p>
    <w:p w14:paraId="00D023F8" w14:textId="6039CCB0" w:rsidR="00F72D6B" w:rsidRPr="00BC3FF7" w:rsidRDefault="00F72D6B" w:rsidP="00F72D6B">
      <w:pPr>
        <w:pStyle w:val="Odstavecseseznamem"/>
        <w:numPr>
          <w:ilvl w:val="0"/>
          <w:numId w:val="44"/>
        </w:numPr>
        <w:rPr>
          <w:b/>
          <w:bCs/>
        </w:rPr>
      </w:pPr>
      <w:r>
        <w:t>Export ve formátu .</w:t>
      </w:r>
      <w:proofErr w:type="spellStart"/>
      <w:r>
        <w:t>pdf</w:t>
      </w:r>
      <w:proofErr w:type="spellEnd"/>
      <w:r>
        <w:t xml:space="preserve"> </w:t>
      </w:r>
      <w:r w:rsidR="003E7A5B">
        <w:t>+</w:t>
      </w:r>
      <w:r>
        <w:t xml:space="preserve"> </w:t>
      </w:r>
      <w:r w:rsidR="00BC3FF7">
        <w:t>1</w:t>
      </w:r>
      <w:r>
        <w:t xml:space="preserve"> bod</w:t>
      </w:r>
    </w:p>
    <w:p w14:paraId="2DE059B8" w14:textId="6C232D2F" w:rsidR="00BC3FF7" w:rsidRDefault="00BC3FF7" w:rsidP="00BC3FF7">
      <w:pPr>
        <w:rPr>
          <w:b/>
          <w:bCs/>
        </w:rPr>
      </w:pPr>
      <w:r>
        <w:rPr>
          <w:b/>
          <w:bCs/>
        </w:rPr>
        <w:t>Typy grafů</w:t>
      </w:r>
    </w:p>
    <w:p w14:paraId="1C894BDA" w14:textId="3972D2BB" w:rsidR="00C75E32" w:rsidRPr="006B0AFE" w:rsidRDefault="00C75E32" w:rsidP="00C75E32">
      <w:pPr>
        <w:pStyle w:val="Odstavecseseznamem"/>
        <w:numPr>
          <w:ilvl w:val="0"/>
          <w:numId w:val="48"/>
        </w:numPr>
        <w:rPr>
          <w:b/>
          <w:bCs/>
        </w:rPr>
      </w:pPr>
      <w:r>
        <w:t xml:space="preserve">Pouze základní typy grafů </w:t>
      </w:r>
      <w:r w:rsidR="003E7A5B">
        <w:t>=</w:t>
      </w:r>
      <w:r>
        <w:t xml:space="preserve"> 0 bodů</w:t>
      </w:r>
    </w:p>
    <w:p w14:paraId="2552A12E" w14:textId="17658D14" w:rsidR="00C75E32" w:rsidRPr="006B0AFE" w:rsidRDefault="00D11959" w:rsidP="00C75E32">
      <w:pPr>
        <w:pStyle w:val="Odstavecseseznamem"/>
        <w:numPr>
          <w:ilvl w:val="0"/>
          <w:numId w:val="48"/>
        </w:numPr>
        <w:rPr>
          <w:b/>
          <w:bCs/>
        </w:rPr>
      </w:pPr>
      <w:r>
        <w:t xml:space="preserve">Některé specializované typy grafů </w:t>
      </w:r>
      <w:r w:rsidR="003E7A5B">
        <w:t>=</w:t>
      </w:r>
      <w:r>
        <w:t xml:space="preserve"> 1 bod</w:t>
      </w:r>
    </w:p>
    <w:p w14:paraId="3CE3AD76" w14:textId="53145C0B" w:rsidR="00BC674D" w:rsidRDefault="00D11959" w:rsidP="00C75E32">
      <w:pPr>
        <w:pStyle w:val="Odstavecseseznamem"/>
        <w:numPr>
          <w:ilvl w:val="0"/>
          <w:numId w:val="48"/>
        </w:numPr>
      </w:pPr>
      <w:r>
        <w:t xml:space="preserve">Široký výběr různých typů grafů </w:t>
      </w:r>
      <w:r w:rsidR="003E7A5B">
        <w:t>=</w:t>
      </w:r>
      <w:r>
        <w:t xml:space="preserve"> 2 body</w:t>
      </w:r>
    </w:p>
    <w:p w14:paraId="6440F39D" w14:textId="7B3C3E7F" w:rsidR="00D11959" w:rsidRPr="00BC674D" w:rsidRDefault="00F3179E" w:rsidP="00BC674D">
      <w:pPr>
        <w:spacing w:line="240" w:lineRule="auto"/>
        <w:jc w:val="left"/>
      </w:pPr>
      <w:r>
        <w:br w:type="page"/>
      </w:r>
    </w:p>
    <w:p w14:paraId="60180E47" w14:textId="3C01B04D" w:rsidR="00BC3FF7" w:rsidRDefault="00BC3FF7" w:rsidP="00BC3FF7">
      <w:pPr>
        <w:rPr>
          <w:b/>
          <w:bCs/>
        </w:rPr>
      </w:pPr>
      <w:r w:rsidRPr="00BC3FF7">
        <w:rPr>
          <w:b/>
          <w:bCs/>
        </w:rPr>
        <w:lastRenderedPageBreak/>
        <w:t>Možnosti přizpůsobení</w:t>
      </w:r>
    </w:p>
    <w:p w14:paraId="69F4D094" w14:textId="7D97DDE2" w:rsidR="00942657" w:rsidRPr="00942657" w:rsidRDefault="00BC3FF7" w:rsidP="00942657">
      <w:pPr>
        <w:pStyle w:val="Odstavecseseznamem"/>
        <w:numPr>
          <w:ilvl w:val="0"/>
          <w:numId w:val="45"/>
        </w:numPr>
        <w:rPr>
          <w:b/>
          <w:bCs/>
        </w:rPr>
      </w:pPr>
      <w:r>
        <w:t xml:space="preserve">Žádné možnosti přizpůsobení </w:t>
      </w:r>
      <w:r w:rsidR="003E7A5B">
        <w:t>=</w:t>
      </w:r>
      <w:r>
        <w:t xml:space="preserve">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EC8FDE1" w:rsidR="00BC3FF7" w:rsidRPr="00942657" w:rsidRDefault="00BC3FF7" w:rsidP="00BC3FF7">
      <w:pPr>
        <w:pStyle w:val="Odstavecseseznamem"/>
        <w:numPr>
          <w:ilvl w:val="0"/>
          <w:numId w:val="45"/>
        </w:numPr>
        <w:rPr>
          <w:b/>
          <w:bCs/>
        </w:rPr>
      </w:pPr>
      <w:r>
        <w:t xml:space="preserve">Minimální možnosti přizpůsobení </w:t>
      </w:r>
      <w:r w:rsidR="003E7A5B">
        <w:t>=</w:t>
      </w:r>
      <w:r>
        <w:t xml:space="preserve"> 1 bod</w:t>
      </w:r>
    </w:p>
    <w:p w14:paraId="4A575301" w14:textId="15EA29EB" w:rsidR="00942657" w:rsidRPr="00942657" w:rsidRDefault="00942657" w:rsidP="00942657">
      <w:pPr>
        <w:pStyle w:val="Odstavecseseznamem"/>
      </w:pPr>
      <w:r>
        <w:t>Knihovna nabízí základní možnosti přizpůsobení, jako jsou barevné palety, či</w:t>
      </w:r>
      <w:r w:rsidR="00DF1B38">
        <w:t> </w:t>
      </w:r>
      <w:r>
        <w:t>přiřazení barvy datové řadě</w:t>
      </w:r>
    </w:p>
    <w:p w14:paraId="08E480E9" w14:textId="22D597D9" w:rsidR="00BC3FF7" w:rsidRPr="00942657" w:rsidRDefault="00BC3FF7" w:rsidP="00BC3FF7">
      <w:pPr>
        <w:pStyle w:val="Odstavecseseznamem"/>
        <w:numPr>
          <w:ilvl w:val="0"/>
          <w:numId w:val="45"/>
        </w:numPr>
        <w:rPr>
          <w:b/>
          <w:bCs/>
        </w:rPr>
      </w:pPr>
      <w:r>
        <w:t xml:space="preserve">Pokročilé možnosti přizpůsobení </w:t>
      </w:r>
      <w:r w:rsidR="003E7A5B">
        <w:t>=</w:t>
      </w:r>
      <w:r>
        <w:t xml:space="preserve">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076F1E7A" w:rsidR="00BC3FF7" w:rsidRPr="00983BF9" w:rsidRDefault="00BC3FF7" w:rsidP="00BC3FF7">
      <w:pPr>
        <w:pStyle w:val="Odstavecseseznamem"/>
        <w:numPr>
          <w:ilvl w:val="0"/>
          <w:numId w:val="46"/>
        </w:numPr>
        <w:rPr>
          <w:b/>
          <w:bCs/>
        </w:rPr>
      </w:pPr>
      <w:r>
        <w:t xml:space="preserve">Žádné možnosti interaktivity </w:t>
      </w:r>
      <w:r w:rsidR="00BE63FB">
        <w:t>=</w:t>
      </w:r>
      <w:r>
        <w:t xml:space="preserve"> 0 bodů</w:t>
      </w:r>
    </w:p>
    <w:p w14:paraId="2B3EF6F0" w14:textId="2BA6B098" w:rsidR="00983BF9" w:rsidRPr="00BC3FF7" w:rsidRDefault="00983BF9" w:rsidP="00983BF9">
      <w:pPr>
        <w:pStyle w:val="Odstavecseseznamem"/>
        <w:rPr>
          <w:b/>
          <w:bCs/>
        </w:rPr>
      </w:pPr>
      <w:r>
        <w:t>Nelze interagovat s vytvořenou vizualizací</w:t>
      </w:r>
    </w:p>
    <w:p w14:paraId="319FE174" w14:textId="4E4CF537" w:rsidR="00BC3FF7" w:rsidRPr="00983BF9" w:rsidRDefault="00BC3FF7" w:rsidP="00BC3FF7">
      <w:pPr>
        <w:pStyle w:val="Odstavecseseznamem"/>
        <w:numPr>
          <w:ilvl w:val="0"/>
          <w:numId w:val="46"/>
        </w:numPr>
        <w:rPr>
          <w:b/>
          <w:bCs/>
        </w:rPr>
      </w:pPr>
      <w:r>
        <w:t xml:space="preserve">Minimální možnosti interaktivity </w:t>
      </w:r>
      <w:r w:rsidR="00BE63FB">
        <w:t>=</w:t>
      </w:r>
      <w:r>
        <w:t xml:space="preserve">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2953848D" w:rsidR="00BC3FF7" w:rsidRPr="00983BF9" w:rsidRDefault="00BC3FF7" w:rsidP="00BC3FF7">
      <w:pPr>
        <w:pStyle w:val="Odstavecseseznamem"/>
        <w:numPr>
          <w:ilvl w:val="0"/>
          <w:numId w:val="46"/>
        </w:numPr>
        <w:rPr>
          <w:b/>
          <w:bCs/>
        </w:rPr>
      </w:pPr>
      <w:r>
        <w:t xml:space="preserve">Pokročilé možnosti interaktivity </w:t>
      </w:r>
      <w:r w:rsidR="00BE63FB">
        <w:t>=</w:t>
      </w:r>
      <w:r>
        <w:t xml:space="preserve"> 2 body</w:t>
      </w:r>
    </w:p>
    <w:p w14:paraId="730C54AD" w14:textId="6AC0E8FF" w:rsidR="00C36F28" w:rsidRDefault="00983BF9" w:rsidP="00BE63FB">
      <w:pPr>
        <w:pStyle w:val="Odstavecseseznamem"/>
      </w:pPr>
      <w:r>
        <w:t xml:space="preserve">Lze definovat vlastní chování pomocí uživatelského rozhraní, či událostí kliknutí, </w:t>
      </w:r>
      <w:proofErr w:type="gramStart"/>
      <w:r>
        <w:t>tažení</w:t>
      </w:r>
      <w:r w:rsidR="00645688">
        <w:t>,</w:t>
      </w:r>
      <w:proofErr w:type="gramEnd"/>
      <w:r>
        <w:t xml:space="preserve"> apod.</w:t>
      </w:r>
    </w:p>
    <w:p w14:paraId="46EA05F3" w14:textId="65A2C377" w:rsidR="00636E8D" w:rsidRPr="00636E8D" w:rsidRDefault="00636E8D" w:rsidP="00636E8D">
      <w:pPr>
        <w:spacing w:line="240" w:lineRule="auto"/>
        <w:jc w:val="left"/>
      </w:pPr>
      <w:r>
        <w:br w:type="page"/>
      </w:r>
    </w:p>
    <w:p w14:paraId="5CEC26E9" w14:textId="13CB82C3" w:rsidR="00FE0293" w:rsidRDefault="00FE0293" w:rsidP="00FE0293">
      <w:pPr>
        <w:pStyle w:val="Nadpis1"/>
      </w:pPr>
      <w:bookmarkStart w:id="40" w:name="_Toc98830578"/>
      <w:r>
        <w:lastRenderedPageBreak/>
        <w:t>Praktická část</w:t>
      </w:r>
      <w:bookmarkEnd w:id="40"/>
    </w:p>
    <w:p w14:paraId="7DADFA19" w14:textId="7D9D4738" w:rsidR="00763AA6" w:rsidRDefault="00763AA6" w:rsidP="00763AA6">
      <w:pPr>
        <w:pStyle w:val="Nadpis2"/>
      </w:pPr>
      <w:bookmarkStart w:id="41" w:name="_Toc98830579"/>
      <w:r>
        <w:t>Způsoby získávání dat pomocí jazyka Python</w:t>
      </w:r>
      <w:bookmarkEnd w:id="41"/>
    </w:p>
    <w:p w14:paraId="08BD7101" w14:textId="20B24DE6" w:rsidR="005C00B4" w:rsidRPr="007968B4" w:rsidRDefault="005C00B4" w:rsidP="007968B4">
      <w:r>
        <w:t xml:space="preserve">Tato kapitola popisuje různé způsoby získávání dat pomocí jazyka Python. Ke všem příkladům jsou zároveň vytvořeny soubory </w:t>
      </w:r>
      <w:proofErr w:type="spellStart"/>
      <w:r>
        <w:t>Jupyter</w:t>
      </w:r>
      <w:proofErr w:type="spellEnd"/>
      <w:r>
        <w:t xml:space="preserve"> Notebook, které jsou pro snadné prohlížení výsledků vyexportovány do formátu .</w:t>
      </w:r>
      <w:proofErr w:type="spellStart"/>
      <w:r>
        <w:t>pdf</w:t>
      </w:r>
      <w:proofErr w:type="spellEnd"/>
      <w:r>
        <w:t xml:space="preserve">. Není tedy nutné zakládat vlastní </w:t>
      </w:r>
      <w:proofErr w:type="spellStart"/>
      <w:r>
        <w:t>MySQL</w:t>
      </w:r>
      <w:proofErr w:type="spellEnd"/>
      <w:r>
        <w:t xml:space="preserve"> či </w:t>
      </w:r>
      <w:proofErr w:type="spellStart"/>
      <w:r>
        <w:t>MongoDB</w:t>
      </w:r>
      <w:proofErr w:type="spellEnd"/>
      <w:r>
        <w:t xml:space="preserve"> databáze.</w:t>
      </w:r>
    </w:p>
    <w:p w14:paraId="16608ED1" w14:textId="6CD6CED8" w:rsidR="00763AA6" w:rsidRDefault="00763AA6" w:rsidP="00763AA6">
      <w:pPr>
        <w:pStyle w:val="Nadpis3"/>
      </w:pPr>
      <w:bookmarkStart w:id="42" w:name="_Toc98830580"/>
      <w:r>
        <w:t>Načtení dat ze souboru</w:t>
      </w:r>
      <w:bookmarkEnd w:id="42"/>
    </w:p>
    <w:p w14:paraId="07CA2850" w14:textId="5E851293"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35AF35A4" w:rsidR="00C15ACD" w:rsidRDefault="00A62533" w:rsidP="00D678CE">
      <w:r>
        <w:t>Soubory</w:t>
      </w:r>
      <w:r w:rsidR="00227B1D">
        <w:t xml:space="preserve"> s příponou .</w:t>
      </w:r>
      <w:proofErr w:type="spellStart"/>
      <w:r w:rsidR="00227B1D">
        <w:t>csv</w:t>
      </w:r>
      <w:proofErr w:type="spellEnd"/>
      <w:r w:rsidR="00227B1D">
        <w:t xml:space="preserve"> (</w:t>
      </w:r>
      <w:proofErr w:type="spellStart"/>
      <w:r w:rsidR="00227B1D">
        <w:t>comma</w:t>
      </w:r>
      <w:r w:rsidR="006A53D2">
        <w:t>-</w:t>
      </w:r>
      <w:r w:rsidR="00227B1D">
        <w:t>separated</w:t>
      </w:r>
      <w:proofErr w:type="spellEnd"/>
      <w:r w:rsidR="00227B1D">
        <w:t xml:space="preserve"> </w:t>
      </w:r>
      <w:proofErr w:type="spellStart"/>
      <w:r w:rsidR="00227B1D">
        <w:t>values</w:t>
      </w:r>
      <w:proofErr w:type="spellEnd"/>
      <w:r w:rsidR="00227B1D">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w:t>
      </w:r>
      <w:r w:rsidR="00506D47">
        <w:t> </w:t>
      </w:r>
      <w:r w:rsidR="0031416A">
        <w:t>zveřejňování takzvaných „Otevřených dat“</w:t>
      </w:r>
      <w:r w:rsidR="00666FC8">
        <w:t xml:space="preserve">. </w:t>
      </w:r>
      <w:r w:rsidR="0054475F">
        <w:t>Pro jejich na</w:t>
      </w:r>
      <w:r w:rsidR="009B1E2F">
        <w:t>čtení a zpracování je možné využ</w:t>
      </w:r>
      <w:r w:rsidR="00C15ACD">
        <w:t xml:space="preserve">ít </w:t>
      </w:r>
      <w:r w:rsidR="00D157B4">
        <w:t xml:space="preserve">modul </w:t>
      </w:r>
      <w:proofErr w:type="spellStart"/>
      <w:r w:rsidR="00D157B4" w:rsidRPr="00EB36E2">
        <w:rPr>
          <w:rStyle w:val="CodeChar"/>
        </w:rPr>
        <w:t>csv</w:t>
      </w:r>
      <w:proofErr w:type="spellEnd"/>
      <w:r w:rsidR="00D157B4">
        <w:t xml:space="preserve"> jazyka Python</w:t>
      </w:r>
      <w:r w:rsidR="00393B46">
        <w:t xml:space="preserve">. Pomocí </w:t>
      </w:r>
      <w:proofErr w:type="spellStart"/>
      <w:r w:rsidR="00393B46" w:rsidRPr="00EB36E2">
        <w:rPr>
          <w:rStyle w:val="CodeChar"/>
          <w:rFonts w:eastAsia="MS Mincho"/>
        </w:rPr>
        <w:t>csv.reader</w:t>
      </w:r>
      <w:proofErr w:type="spellEnd"/>
      <w:r w:rsidR="00393B46" w:rsidRPr="00EB36E2">
        <w:rPr>
          <w:rStyle w:val="CodeChar"/>
          <w:rFonts w:eastAsia="MS Mincho"/>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je</w:t>
      </w:r>
      <w:r w:rsidR="004E1FB9">
        <w:t> </w:t>
      </w:r>
      <w:r w:rsidR="00E26ACA">
        <w:t xml:space="preserve">tedy poměrně náročné na </w:t>
      </w:r>
      <w:r w:rsidR="00182BFC">
        <w:t>množství potřebného kódu a při velkém množství dat i</w:t>
      </w:r>
      <w:r w:rsidR="00EB36E2">
        <w:t> </w:t>
      </w:r>
      <w:r w:rsidR="00182BFC">
        <w:t>na</w:t>
      </w:r>
      <w:r w:rsidR="00EB36E2">
        <w:t>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sidRPr="00CE3A06">
        <w:rPr>
          <w:rStyle w:val="CodeChar"/>
          <w:rFonts w:eastAsia="MS Mincho"/>
        </w:rPr>
        <w:t>pd.read_csv</w:t>
      </w:r>
      <w:proofErr w:type="spellEnd"/>
      <w:r w:rsidR="007F2F68" w:rsidRPr="00CE3A06">
        <w:rPr>
          <w:rStyle w:val="CodeChar"/>
          <w:rFonts w:eastAsia="MS Mincho"/>
        </w:rPr>
        <w:t>()</w:t>
      </w:r>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sidRPr="00CE3A06">
        <w:rPr>
          <w:rStyle w:val="CodeChar"/>
          <w:rFonts w:eastAsia="MS Mincho"/>
        </w:rPr>
        <w:t>sep</w:t>
      </w:r>
      <w:proofErr w:type="spellEnd"/>
      <w:r w:rsidR="00041482" w:rsidRPr="00CE3A06">
        <w:rPr>
          <w:rStyle w:val="CodeChar"/>
          <w:rFonts w:eastAsia="MS Mincho"/>
        </w:rPr>
        <w:t>='</w:t>
      </w:r>
      <w:r w:rsidR="00B8138C" w:rsidRPr="00CE3A06">
        <w:rPr>
          <w:rStyle w:val="CodeChar"/>
          <w:rFonts w:eastAsia="MS Mincho"/>
        </w:rPr>
        <w:t>&lt;</w:t>
      </w:r>
      <w:r w:rsidR="00041482" w:rsidRPr="00CE3A06">
        <w:rPr>
          <w:rStyle w:val="CodeChar"/>
          <w:rFonts w:eastAsia="MS Mincho"/>
        </w:rPr>
        <w:t>znak</w:t>
      </w:r>
      <w:r w:rsidR="00B8138C" w:rsidRPr="00CE3A06">
        <w:rPr>
          <w:rStyle w:val="CodeChar"/>
          <w:rFonts w:eastAsia="MS Mincho"/>
        </w:rPr>
        <w:t>&gt;</w:t>
      </w:r>
      <w:r w:rsidR="00041482" w:rsidRPr="00CE3A06">
        <w:rPr>
          <w:rStyle w:val="CodeChar"/>
          <w:rFonts w:eastAsia="MS Mincho"/>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0EC950C0"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sidRPr="006C34D0">
        <w:rPr>
          <w:rStyle w:val="CodeChar"/>
          <w:rFonts w:eastAsia="MS Mincho"/>
        </w:rPr>
        <w:t>PIL.Image.open</w:t>
      </w:r>
      <w:proofErr w:type="spellEnd"/>
      <w:r w:rsidR="00EB28ED" w:rsidRPr="006C34D0">
        <w:rPr>
          <w:rStyle w:val="CodeChar"/>
          <w:rFonts w:eastAsia="MS Mincho"/>
        </w:rPr>
        <w:t>()</w:t>
      </w:r>
      <w:r w:rsidR="0070703A">
        <w:t xml:space="preserve"> </w:t>
      </w:r>
      <w:r w:rsidR="00EB28ED">
        <w:t>získáme objekt typu Image, který lze dále zpracovávat.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sidRPr="006C34D0">
        <w:rPr>
          <w:rStyle w:val="CodeChar"/>
          <w:rFonts w:eastAsia="MS Mincho"/>
        </w:rPr>
        <w:t>.</w:t>
      </w:r>
      <w:proofErr w:type="spellStart"/>
      <w:r w:rsidR="00F44E75" w:rsidRPr="006C34D0">
        <w:rPr>
          <w:rStyle w:val="CodeChar"/>
          <w:rFonts w:eastAsia="MS Mincho"/>
        </w:rPr>
        <w:t>convert</w:t>
      </w:r>
      <w:proofErr w:type="spellEnd"/>
      <w:r w:rsidR="00F44E75" w:rsidRPr="006C34D0">
        <w:rPr>
          <w:rStyle w:val="CodeChar"/>
          <w:rFonts w:eastAsia="MS Mincho"/>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w:t>
      </w:r>
      <w:r w:rsidR="00506D47">
        <w:t> </w:t>
      </w:r>
      <w:r w:rsidR="00915E16">
        <w:t>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sidRPr="006C34D0">
        <w:rPr>
          <w:rStyle w:val="CodeChar"/>
          <w:rFonts w:eastAsia="MS Mincho"/>
        </w:rPr>
        <w:t>np.array</w:t>
      </w:r>
      <w:proofErr w:type="spellEnd"/>
      <w:r w:rsidR="00F44E75" w:rsidRPr="006C34D0">
        <w:rPr>
          <w:rStyle w:val="CodeChar"/>
          <w:rFonts w:eastAsia="MS Mincho"/>
        </w:rPr>
        <w:t>()</w:t>
      </w:r>
      <w:r w:rsidR="00F44E75" w:rsidRPr="006C34D0">
        <w:rPr>
          <w:rStyle w:val="CodeChar"/>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u</w:t>
      </w:r>
      <w:r w:rsidR="006C34D0">
        <w:t>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sidRPr="006C34D0">
        <w:rPr>
          <w:rStyle w:val="CodeChar"/>
          <w:rFonts w:eastAsia="MS Mincho"/>
        </w:rPr>
        <w:t>PIL.Image.fromarray</w:t>
      </w:r>
      <w:proofErr w:type="spellEnd"/>
      <w:r w:rsidR="00A05CC9" w:rsidRPr="006C34D0">
        <w:rPr>
          <w:rStyle w:val="CodeChar"/>
          <w:rFonts w:eastAsia="MS Mincho"/>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49F908D7"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sidRPr="00DC0E53">
        <w:rPr>
          <w:rStyle w:val="CodeChar"/>
          <w:rFonts w:eastAsia="MS Mincho"/>
        </w:rPr>
        <w:t>librosa.load</w:t>
      </w:r>
      <w:proofErr w:type="spellEnd"/>
      <w:r w:rsidR="00666867" w:rsidRPr="00DC0E53">
        <w:rPr>
          <w:rStyle w:val="CodeChar"/>
          <w:rFonts w:eastAsia="MS Mincho"/>
        </w:rPr>
        <w:t>()</w:t>
      </w:r>
      <w:r w:rsidR="00592CD0">
        <w:t xml:space="preserve"> </w:t>
      </w:r>
      <w:r w:rsidR="00666867">
        <w:t xml:space="preserve">umí také provádět operace s načtenými daty, jako krátkodobé Fourierovy transformace, nebo dokonce generovat nové signály. </w:t>
      </w:r>
      <w:r w:rsidR="004E65AD">
        <w:t>Krom</w:t>
      </w:r>
      <w:r w:rsidR="007B0F1B">
        <w:t> </w:t>
      </w:r>
      <w:r w:rsidR="004E65AD">
        <w:t xml:space="preserve">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sidRPr="00DC0E53">
        <w:rPr>
          <w:rStyle w:val="CodeChar"/>
          <w:rFonts w:eastAsia="MS Mincho"/>
        </w:rPr>
        <w:t>librosa.display.waveshow</w:t>
      </w:r>
      <w:proofErr w:type="spellEnd"/>
      <w:r w:rsidR="005C4CF2" w:rsidRPr="00DC0E53">
        <w:rPr>
          <w:rStyle w:val="CodeChar"/>
          <w:rFonts w:eastAsia="MS Mincho"/>
        </w:rPr>
        <w:t>()</w:t>
      </w:r>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r w:rsidR="005C4CF2" w:rsidRPr="00DC0E53">
        <w:rPr>
          <w:rStyle w:val="CodeChar"/>
          <w:rFonts w:eastAsia="MS Mincho"/>
        </w:rPr>
        <w:t>.</w:t>
      </w:r>
      <w:proofErr w:type="spellStart"/>
      <w:r w:rsidR="005C4CF2" w:rsidRPr="00DC0E53">
        <w:rPr>
          <w:rStyle w:val="CodeChar"/>
          <w:rFonts w:eastAsia="MS Mincho"/>
        </w:rPr>
        <w:t>specshow</w:t>
      </w:r>
      <w:proofErr w:type="spellEnd"/>
      <w:r w:rsidR="005C4CF2" w:rsidRPr="00DC0E53">
        <w:rPr>
          <w:rStyle w:val="CodeChar"/>
          <w:rFonts w:eastAsia="MS Mincho"/>
        </w:rPr>
        <w:t>()</w:t>
      </w:r>
      <w:r w:rsidR="005C4CF2" w:rsidRPr="007B6FB4">
        <w:t xml:space="preserve">. </w:t>
      </w:r>
    </w:p>
    <w:p w14:paraId="5AE9D2C7" w14:textId="7E74F6E9" w:rsidR="005C4CF2" w:rsidRPr="00992CA2" w:rsidRDefault="005C4CF2" w:rsidP="00992CA2">
      <w:r w:rsidRPr="007B6FB4">
        <w:t xml:space="preserve">Krom této knihovny lze také využít </w:t>
      </w:r>
      <w:r w:rsidR="007007CB">
        <w:t xml:space="preserve">SciPy, konkrétně </w:t>
      </w:r>
      <w:proofErr w:type="spellStart"/>
      <w:r w:rsidR="007007CB" w:rsidRPr="00DC0E53">
        <w:rPr>
          <w:rStyle w:val="CodeChar"/>
          <w:rFonts w:eastAsia="MS Mincho"/>
        </w:rPr>
        <w:t>scipy.io.wavfile.read</w:t>
      </w:r>
      <w:proofErr w:type="spellEnd"/>
      <w:r w:rsidR="007007CB" w:rsidRPr="00DC0E53">
        <w:rPr>
          <w:rStyle w:val="CodeChar"/>
          <w:rFonts w:eastAsia="MS Mincho"/>
        </w:rPr>
        <w:t>()</w:t>
      </w:r>
      <w:r w:rsidR="009A1795">
        <w:rPr>
          <w:rStyle w:val="CodeChar"/>
          <w:rFonts w:eastAsia="MS Mincho"/>
        </w:rPr>
        <w:t>,</w:t>
      </w:r>
      <w:r w:rsidR="007007CB">
        <w:rPr>
          <w:rFonts w:ascii="Consolas" w:eastAsia="MS Mincho" w:hAnsi="Consolas" w:cs="Consolas"/>
          <w:color w:val="6F008A"/>
          <w:sz w:val="19"/>
          <w:szCs w:val="19"/>
          <w:lang w:eastAsia="cs-CZ" w:bidi="ar-SA"/>
        </w:rPr>
        <w:t xml:space="preserve"> </w:t>
      </w:r>
      <w:r w:rsidR="007007CB">
        <w:t>který</w:t>
      </w:r>
      <w:r w:rsidR="004A785F">
        <w:t> </w:t>
      </w:r>
      <w:r w:rsidR="007007CB">
        <w:t>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3" w:name="_Toc98830581"/>
      <w:r>
        <w:lastRenderedPageBreak/>
        <w:t>Načtení dat z webové stránky</w:t>
      </w:r>
      <w:bookmarkEnd w:id="43"/>
    </w:p>
    <w:p w14:paraId="35E06BEA" w14:textId="0626E7D4" w:rsidR="00DD1A1B" w:rsidRDefault="000E5287" w:rsidP="00DD1A1B">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Díky</w:t>
      </w:r>
      <w:r w:rsidR="00F84E38">
        <w:t> </w:t>
      </w:r>
      <w:r w:rsidR="002A0EEF">
        <w:t xml:space="preserve">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elementu odkazu</w:t>
      </w:r>
      <w:r w:rsidR="00F877F7">
        <w:t xml:space="preserve"> může být užitečný pro další automatické procházení stránky</w:t>
      </w:r>
      <w:r w:rsidR="00F724AA">
        <w:t xml:space="preserve">). </w:t>
      </w:r>
    </w:p>
    <w:p w14:paraId="178A74EE" w14:textId="4F102621" w:rsidR="00FC7BD4" w:rsidRPr="00DD1A1B" w:rsidRDefault="00FC7BD4" w:rsidP="00DD1A1B">
      <w:r>
        <w:t xml:space="preserve">V případě načítání tabulky z webové stránky není nutné </w:t>
      </w:r>
      <w:r w:rsidR="00A43620">
        <w:t>procházet</w:t>
      </w:r>
      <w:r>
        <w:t xml:space="preserve"> jednotlivé řádky a</w:t>
      </w:r>
      <w:r w:rsidR="00A43620">
        <w:t> </w:t>
      </w:r>
      <w:r>
        <w:t xml:space="preserve">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sidRPr="00A43620">
        <w:rPr>
          <w:rStyle w:val="CodeChar"/>
          <w:rFonts w:eastAsia="MS Mincho"/>
        </w:rPr>
        <w:t>pd.read_html</w:t>
      </w:r>
      <w:proofErr w:type="spellEnd"/>
      <w:r w:rsidR="001C4DF9" w:rsidRPr="00A43620">
        <w:rPr>
          <w:rStyle w:val="CodeChar"/>
          <w:rFonts w:eastAsia="MS Mincho"/>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4" w:name="_Toc98830582"/>
      <w:r>
        <w:t>Načtení dat z</w:t>
      </w:r>
      <w:r w:rsidR="006F2B39">
        <w:t> </w:t>
      </w:r>
      <w:r>
        <w:t>databáze</w:t>
      </w:r>
      <w:bookmarkEnd w:id="44"/>
    </w:p>
    <w:p w14:paraId="10967816" w14:textId="4AE86A34" w:rsidR="006F2B39" w:rsidRDefault="003E6AED" w:rsidP="006F2B39">
      <w:r>
        <w:t xml:space="preserve">Způsoby získání dat z databáze se pochopitelně </w:t>
      </w:r>
      <w:proofErr w:type="gramStart"/>
      <w:r>
        <w:t>liší</w:t>
      </w:r>
      <w:proofErr w:type="gramEnd"/>
      <w:r>
        <w:t xml:space="preserve"> dle použitých technologií. Pro</w:t>
      </w:r>
      <w:r w:rsidR="00940B11">
        <w:t> </w:t>
      </w:r>
      <w:r>
        <w:t xml:space="preserve">ukázku byly zvolena </w:t>
      </w:r>
      <w:proofErr w:type="spellStart"/>
      <w:r>
        <w:t>MySQL</w:t>
      </w:r>
      <w:proofErr w:type="spellEnd"/>
      <w:r>
        <w:t xml:space="preserve"> databáze, jako reprezentace relační databáze a</w:t>
      </w:r>
      <w:r w:rsidR="00B153A6">
        <w:t> </w:t>
      </w:r>
      <w:r>
        <w:t>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8B55234"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Dalším krokem po importu ovladače je vytvoření spojení s databází, zde</w:t>
      </w:r>
      <w:r w:rsidR="00506D47">
        <w:t> </w:t>
      </w:r>
      <w:r w:rsidR="00985927">
        <w:t xml:space="preserve">pomocí </w:t>
      </w:r>
      <w:proofErr w:type="spellStart"/>
      <w:r w:rsidR="00985927" w:rsidRPr="00040E97">
        <w:rPr>
          <w:rStyle w:val="CodeChar"/>
          <w:rFonts w:eastAsia="MS Mincho"/>
        </w:rPr>
        <w:t>mysql.connector.connect</w:t>
      </w:r>
      <w:proofErr w:type="spellEnd"/>
      <w:r w:rsidR="00985927" w:rsidRPr="00040E97">
        <w:rPr>
          <w:rStyle w:val="CodeChar"/>
          <w:rFonts w:eastAsia="MS Mincho"/>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sidRPr="00040E97">
        <w:rPr>
          <w:rStyle w:val="CodeChar"/>
          <w:rFonts w:eastAsia="MS Mincho"/>
        </w:rPr>
        <w:t>%s</w:t>
      </w:r>
      <w:r w:rsidR="000B6959">
        <w:rPr>
          <w:rFonts w:ascii="Consolas" w:eastAsia="MS Mincho" w:hAnsi="Consolas" w:cs="Consolas"/>
          <w:color w:val="A31515"/>
          <w:sz w:val="19"/>
          <w:szCs w:val="19"/>
          <w:lang w:eastAsia="cs-CZ" w:bidi="ar-SA"/>
        </w:rPr>
        <w:t xml:space="preserve"> </w:t>
      </w:r>
      <w:r w:rsidR="000B6959">
        <w:t xml:space="preserve">pro pozdější doplnění parametrů, 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7A6C4539" w:rsidR="00241683" w:rsidRPr="00A316C1" w:rsidRDefault="00144DAE" w:rsidP="006F2B39">
      <w:r>
        <w:t>Pro připojení k </w:t>
      </w:r>
      <w:proofErr w:type="spellStart"/>
      <w:r>
        <w:t>MongoDB</w:t>
      </w:r>
      <w:proofErr w:type="spellEnd"/>
      <w:r>
        <w:t xml:space="preserve"> databázi je vhodné využít ovladače </w:t>
      </w:r>
      <w:proofErr w:type="spellStart"/>
      <w:r w:rsidRPr="00544EA3">
        <w:rPr>
          <w:rStyle w:val="CodeChar"/>
          <w:rFonts w:eastAsia="MS Mincho"/>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sidRPr="00544EA3">
        <w:rPr>
          <w:rStyle w:val="CodeChar"/>
          <w:rFonts w:eastAsia="MS Mincho"/>
        </w:rPr>
        <w:t>pymongo.MongoClient</w:t>
      </w:r>
      <w:proofErr w:type="spellEnd"/>
      <w:r w:rsidRPr="00544EA3">
        <w:rPr>
          <w:rStyle w:val="CodeChar"/>
          <w:rFonts w:eastAsia="MS Mincho"/>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w:t>
      </w:r>
      <w:r w:rsidR="0025321A">
        <w:lastRenderedPageBreak/>
        <w:t>z mnoha kolekcí</w:t>
      </w:r>
      <w:r w:rsidR="00A65995">
        <w:t>. Výběr databáze i kolekce lze provádět buď pomocí tečkové notace (</w:t>
      </w:r>
      <w:proofErr w:type="spellStart"/>
      <w:r w:rsidR="00A65995" w:rsidRPr="00B0287E">
        <w:rPr>
          <w:rStyle w:val="CodeChar"/>
          <w:rFonts w:eastAsia="MS Mincho"/>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sidRPr="00B0287E">
        <w:rPr>
          <w:rStyle w:val="CodeChar"/>
          <w:rFonts w:eastAsia="MS Mincho"/>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sidRPr="00B0287E">
        <w:rPr>
          <w:rStyle w:val="CodeChar"/>
          <w:rFonts w:eastAsia="MS Mincho"/>
        </w:rPr>
        <w:t>client</w:t>
      </w:r>
      <w:proofErr w:type="spellEnd"/>
      <w:r w:rsidR="00233A83" w:rsidRPr="00B0287E">
        <w:rPr>
          <w:rStyle w:val="CodeChar"/>
          <w:rFonts w:eastAsia="MS Mincho"/>
        </w:rPr>
        <w:t>["</w:t>
      </w:r>
      <w:proofErr w:type="spellStart"/>
      <w:r w:rsidR="00233A83" w:rsidRPr="00B0287E">
        <w:rPr>
          <w:rStyle w:val="CodeChar"/>
          <w:rFonts w:eastAsia="MS Mincho"/>
        </w:rPr>
        <w:t>nazev_datanaze</w:t>
      </w:r>
      <w:proofErr w:type="spellEnd"/>
      <w:r w:rsidR="00233A83" w:rsidRPr="00B0287E">
        <w:rPr>
          <w:rStyle w:val="CodeChar"/>
          <w:rFonts w:eastAsia="MS Mincho"/>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sidRPr="00282946">
        <w:rPr>
          <w:rStyle w:val="CodeChar"/>
          <w:rFonts w:eastAsia="MS Mincho"/>
        </w:rPr>
        <w:t>.</w:t>
      </w:r>
      <w:proofErr w:type="spellStart"/>
      <w:r w:rsidR="000F3248" w:rsidRPr="00282946">
        <w:rPr>
          <w:rStyle w:val="CodeChar"/>
          <w:rFonts w:eastAsia="MS Mincho"/>
        </w:rPr>
        <w:t>find</w:t>
      </w:r>
      <w:proofErr w:type="spellEnd"/>
      <w:r w:rsidR="000F3248" w:rsidRPr="00282946">
        <w:rPr>
          <w:rStyle w:val="CodeChar"/>
          <w:rFonts w:eastAsia="MS Mincho"/>
        </w:rPr>
        <w:t>()</w:t>
      </w:r>
      <w:r w:rsidR="000F3248">
        <w:rPr>
          <w:rFonts w:ascii="Consolas" w:eastAsia="MS Mincho" w:hAnsi="Consolas" w:cs="Consolas"/>
          <w:color w:val="000000"/>
          <w:sz w:val="19"/>
          <w:szCs w:val="19"/>
          <w:lang w:eastAsia="cs-CZ" w:bidi="ar-SA"/>
        </w:rPr>
        <w:t xml:space="preserve">, </w:t>
      </w:r>
      <w:r w:rsidR="000F3248" w:rsidRPr="00282946">
        <w:rPr>
          <w:rStyle w:val="CodeChar"/>
          <w:rFonts w:eastAsia="MS Mincho"/>
        </w:rPr>
        <w:t>.</w:t>
      </w:r>
      <w:proofErr w:type="spellStart"/>
      <w:r w:rsidR="000F3248" w:rsidRPr="00282946">
        <w:rPr>
          <w:rStyle w:val="CodeChar"/>
          <w:rFonts w:eastAsia="MS Mincho"/>
        </w:rPr>
        <w:t>insert_one</w:t>
      </w:r>
      <w:proofErr w:type="spellEnd"/>
      <w:r w:rsidR="000F3248" w:rsidRPr="00282946">
        <w:rPr>
          <w:rStyle w:val="CodeChar"/>
          <w:rFonts w:eastAsia="MS Mincho"/>
        </w:rPr>
        <w:t>()</w:t>
      </w:r>
      <w:r w:rsidR="000F3248">
        <w:t xml:space="preserve">. </w:t>
      </w:r>
      <w:r w:rsidR="00E0431C">
        <w:t>Záznamy z databáze vrácené</w:t>
      </w:r>
      <w:r w:rsidR="00E57CE8">
        <w:t xml:space="preserve"> po vyhledání </w:t>
      </w:r>
      <w:r w:rsidR="00CE436C">
        <w:t>se chovají jako slovníky, lze</w:t>
      </w:r>
      <w:r w:rsidR="0060285A">
        <w:t> </w:t>
      </w:r>
      <w:r w:rsidR="00CE436C">
        <w:t xml:space="preserve">tedy snadno přistupovat k jejich atributům. </w:t>
      </w:r>
    </w:p>
    <w:p w14:paraId="4C41767F" w14:textId="03F679C0" w:rsidR="00763AA6" w:rsidRDefault="00763AA6" w:rsidP="00763AA6">
      <w:pPr>
        <w:pStyle w:val="Nadpis3"/>
      </w:pPr>
      <w:bookmarkStart w:id="45" w:name="_Toc98830583"/>
      <w:r>
        <w:t>Načtení dat pomocí API</w:t>
      </w:r>
      <w:bookmarkEnd w:id="45"/>
    </w:p>
    <w:p w14:paraId="21A9793E" w14:textId="3949F7DD"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w:t>
      </w:r>
      <w:r w:rsidR="0050213B">
        <w:t>HTTP</w:t>
      </w:r>
      <w:r>
        <w:t xml:space="preserve"> protokol </w:t>
      </w:r>
      <w:proofErr w:type="gramStart"/>
      <w:r>
        <w:t>slouží</w:t>
      </w:r>
      <w:proofErr w:type="gramEnd"/>
      <w:r>
        <w:t xml:space="preserve"> modul jazyka Python </w:t>
      </w:r>
      <w:proofErr w:type="spellStart"/>
      <w:r w:rsidRPr="00820B40">
        <w:rPr>
          <w:rStyle w:val="CodeChar"/>
          <w:rFonts w:eastAsia="MS Mincho"/>
        </w:rPr>
        <w:t>requests</w:t>
      </w:r>
      <w:proofErr w:type="spellEnd"/>
      <w:r>
        <w:t xml:space="preserve">. </w:t>
      </w:r>
      <w:r w:rsidR="00BA5857">
        <w:t xml:space="preserve">Získání dat pak probíhá pomocí metody </w:t>
      </w:r>
      <w:proofErr w:type="spellStart"/>
      <w:r w:rsidR="00BA5857" w:rsidRPr="00820B40">
        <w:rPr>
          <w:rStyle w:val="CodeChar"/>
          <w:rFonts w:eastAsia="MS Mincho"/>
        </w:rPr>
        <w:t>requests.get</w:t>
      </w:r>
      <w:proofErr w:type="spellEnd"/>
      <w:r w:rsidR="00BA5857" w:rsidRPr="00820B40">
        <w:rPr>
          <w:rStyle w:val="CodeChar"/>
          <w:rFonts w:eastAsia="MS Mincho"/>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Vrácen je objekt Response, který nese data, a</w:t>
      </w:r>
      <w:r w:rsidR="003F6AC4">
        <w:t> </w:t>
      </w:r>
      <w:r w:rsidR="00F40CB5">
        <w:t>některé</w:t>
      </w:r>
      <w:r w:rsidR="00797158">
        <w:t xml:space="preserve"> doplňující</w:t>
      </w:r>
      <w:r w:rsidR="00F40CB5">
        <w:t xml:space="preserve"> informace jako kódování, čas potřebný pro dokončení dotazu a</w:t>
      </w:r>
      <w:r w:rsidR="000D485D">
        <w:t> </w:t>
      </w:r>
      <w:r w:rsidR="00F40CB5">
        <w:t>asi nejdůležitěji</w:t>
      </w:r>
      <w:r w:rsidR="007469FA">
        <w:t xml:space="preserve"> HTTP</w:t>
      </w:r>
      <w:r w:rsidR="00F40CB5">
        <w:t xml:space="preserve">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46" w:name="_Toc98830584"/>
      <w:r>
        <w:t>Ukázkové úlohy</w:t>
      </w:r>
      <w:bookmarkEnd w:id="46"/>
    </w:p>
    <w:p w14:paraId="53FF9D8B" w14:textId="460F307C" w:rsidR="00465657" w:rsidRDefault="00465657" w:rsidP="00465657">
      <w:r>
        <w:t>V následujících kapitolách jsou popsány úlohy kombinující různé druhy získávání, zpracovávání a vizualizace dat a ukázky jejich možného řešení. Některé aspekty jejich zadání jsou ponechány</w:t>
      </w:r>
      <w:r w:rsidR="00674BA7">
        <w:t xml:space="preserve"> jako</w:t>
      </w:r>
      <w:r>
        <w:t xml:space="preserve"> volitelné.</w:t>
      </w:r>
    </w:p>
    <w:p w14:paraId="104BB324" w14:textId="77777777" w:rsidR="00465657" w:rsidRDefault="00465657" w:rsidP="00465657">
      <w:pPr>
        <w:pStyle w:val="Nadpis3"/>
      </w:pPr>
      <w:bookmarkStart w:id="47" w:name="_Toc98830585"/>
      <w:r>
        <w:t xml:space="preserve">Vizualizace dat získaných pomocí REST API knihovnou </w:t>
      </w:r>
      <w:proofErr w:type="spellStart"/>
      <w:r>
        <w:t>Matplotlib</w:t>
      </w:r>
      <w:bookmarkEnd w:id="47"/>
      <w:proofErr w:type="spellEnd"/>
    </w:p>
    <w:p w14:paraId="43243728" w14:textId="77777777"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Vámi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FC82601"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hyperlink r:id="rId22" w:history="1">
        <w:r w:rsidRPr="00EA1C78">
          <w:t>https://trackmania.exchange/</w:t>
        </w:r>
      </w:hyperlink>
      <w:r>
        <w:t xml:space="preserve">). Pomocí jednoduchého rozhraní je od uživatele </w:t>
      </w:r>
      <w:r>
        <w:lastRenderedPageBreak/>
        <w:t>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w:t>
      </w:r>
      <w:r w:rsidR="00284834">
        <w:t> </w:t>
      </w:r>
      <w:r>
        <w:t>vizualizovat více tratí.</w:t>
      </w:r>
    </w:p>
    <w:p w14:paraId="1779793F" w14:textId="77777777" w:rsidR="00465657" w:rsidRDefault="00465657" w:rsidP="00465657">
      <w:pPr>
        <w:pStyle w:val="Nadpis3"/>
      </w:pPr>
      <w:bookmarkStart w:id="48" w:name="_Toc98830586"/>
      <w:r>
        <w:t xml:space="preserve">Vizualizace EXIF metadat knihovnou </w:t>
      </w:r>
      <w:proofErr w:type="spellStart"/>
      <w:r>
        <w:t>Matplotlib</w:t>
      </w:r>
      <w:bookmarkEnd w:id="48"/>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0B9581D1"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r w:rsidR="005A1DE3">
        <w:t>EXIF</w:t>
      </w:r>
      <w:r>
        <w:t xml:space="preserve"> informací. K přečtení je</w:t>
      </w:r>
      <w:r w:rsidR="004F349E">
        <w:t> </w:t>
      </w:r>
      <w:r>
        <w:t xml:space="preserve">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ten však přizpůsobuje šířku sloupců dle velikosti intervalu na ose, to znamená, že některé sloupce jsou velmi úzké</w:t>
      </w:r>
      <w:r w:rsidR="005E02E7">
        <w:t xml:space="preserve"> a </w:t>
      </w:r>
      <w:r w:rsidR="00D972E0">
        <w:t>těžko</w:t>
      </w:r>
      <w:r w:rsidR="005E02E7">
        <w:t xml:space="preserve"> čitelné</w:t>
      </w:r>
      <w:r>
        <w:t xml:space="preserve">.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49" w:name="_Toc98830587"/>
      <w:r>
        <w:t>Získání textu z webové stránky a jeho vizualizace</w:t>
      </w:r>
      <w:bookmarkEnd w:id="49"/>
    </w:p>
    <w:p w14:paraId="554B4665" w14:textId="77777777" w:rsidR="00E65596" w:rsidRDefault="00465657" w:rsidP="00465657">
      <w:r>
        <w:rPr>
          <w:b/>
          <w:bCs/>
        </w:rPr>
        <w:t xml:space="preserve">Zadání: </w:t>
      </w:r>
      <w:r>
        <w:t xml:space="preserve">„Pomocí </w:t>
      </w:r>
      <w:proofErr w:type="spellStart"/>
      <w:r w:rsidRPr="00EE6F1E">
        <w:t>BeautifulSoup</w:t>
      </w:r>
      <w:proofErr w:type="spellEnd"/>
      <w:r>
        <w:t xml:space="preserve">, nebo jiné knihovny pro čtení webových stránek získejte text ze stránky a vizualizujte četnost slov ve formě „mraku“. </w:t>
      </w:r>
    </w:p>
    <w:p w14:paraId="470F2F0B" w14:textId="33155ADB" w:rsidR="00465657" w:rsidRDefault="00465657" w:rsidP="00465657">
      <w:r>
        <w:t>V datech by se neměly vyskytovat části stránky jako menu, nebo zápatí</w:t>
      </w:r>
      <w:r w:rsidR="00D577E0">
        <w:t>. Volitelně uspořádejte vizualizaci pomocí masky.</w:t>
      </w:r>
      <w:r>
        <w:t>“</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3C5ABE61" w:rsidR="00465657" w:rsidRDefault="00465657" w:rsidP="00465657">
      <w:r>
        <w:t>Při tvorbě vizualizace obsahu</w:t>
      </w:r>
      <w:r w:rsidR="009A4494">
        <w:t xml:space="preserve"> oficiálních</w:t>
      </w:r>
      <w:r>
        <w:t xml:space="preserve"> stránek Nového Města nad Metují jsou nejprve nalezeny všechny odkazy pomocí knihovny </w:t>
      </w:r>
      <w:proofErr w:type="spellStart"/>
      <w:r>
        <w:t>BeautifulSoup</w:t>
      </w:r>
      <w:proofErr w:type="spellEnd"/>
      <w:r>
        <w:t>. Poté je na</w:t>
      </w:r>
      <w:r w:rsidR="00506D47">
        <w:t> </w:t>
      </w:r>
      <w:r>
        <w:t xml:space="preserve">každé takto nalezené stránce vybrán element typu div s obsahem. </w:t>
      </w:r>
      <w:r>
        <w:lastRenderedPageBreak/>
        <w:t>Takto</w:t>
      </w:r>
      <w:r w:rsidR="00506D47">
        <w:t> </w:t>
      </w:r>
      <w:r>
        <w:t>je</w:t>
      </w:r>
      <w:r w:rsidR="00506D47">
        <w:t> </w:t>
      </w:r>
      <w:r>
        <w:t xml:space="preserve">odfiltrován obsah záhlaví, zápatí, menu a jiných součástí stránky, které by se ve výsledném textu 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w:t>
      </w:r>
      <w:r w:rsidR="007C7586">
        <w:t>grafického manuálu města</w:t>
      </w:r>
      <w:r>
        <w:t>.</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470C1190" w14:textId="53CF4D6B" w:rsidR="00465657" w:rsidRPr="00F50CBA" w:rsidRDefault="00465657" w:rsidP="008A38EA">
      <w:pPr>
        <w:pStyle w:val="Titulek"/>
        <w:jc w:val="left"/>
      </w:pPr>
      <w:bookmarkStart w:id="50" w:name="_Toc98830622"/>
      <w:r>
        <w:t xml:space="preserve">Obr. </w:t>
      </w:r>
      <w:fldSimple w:instr=" SEQ Obr. \* ARABIC ">
        <w:r w:rsidR="00EE700B">
          <w:rPr>
            <w:noProof/>
          </w:rPr>
          <w:t>11</w:t>
        </w:r>
      </w:fldSimple>
      <w:r>
        <w:t xml:space="preserve"> Výsledná vizualizace byla využita jako náhled pro záznam zasedání zastupitelstva města</w:t>
      </w:r>
      <w:bookmarkEnd w:id="50"/>
    </w:p>
    <w:p w14:paraId="350A923D" w14:textId="77777777" w:rsidR="00465657" w:rsidRDefault="00465657" w:rsidP="00465657">
      <w:r>
        <w:t xml:space="preserve">Zdroj: </w:t>
      </w:r>
      <w:hyperlink r:id="rId24"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1" w:name="_Toc98830588"/>
      <w:r>
        <w:t>Geografická vizualizace pro bodová data</w:t>
      </w:r>
      <w:bookmarkEnd w:id="51"/>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5879A9E4" w:rsidR="00465657" w:rsidRDefault="00465657" w:rsidP="00465657">
      <w:r>
        <w:lastRenderedPageBreak/>
        <w:t xml:space="preserve">Tato vizualizace využívá volně dostupných dat poskytovaných agenturou NASA [34] ve formátu </w:t>
      </w:r>
      <w:r w:rsidR="00B06292">
        <w:t>.</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w:t>
      </w:r>
      <w:r w:rsidR="004B068A">
        <w:t> </w:t>
      </w:r>
      <w:r>
        <w:t>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2" w:name="_Toc98830589"/>
      <w:r>
        <w:t>Vizualizace dat z SQL databáze zákazníků</w:t>
      </w:r>
      <w:bookmarkEnd w:id="52"/>
    </w:p>
    <w:p w14:paraId="46781927" w14:textId="2D8DFEA5"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w:t>
      </w:r>
      <w:r w:rsidR="00D32442">
        <w:t> </w:t>
      </w:r>
      <w:r>
        <w:t>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5A3E2F1D"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w:t>
      </w:r>
      <w:r w:rsidRPr="006872C2">
        <w:t>se</w:t>
      </w:r>
      <w:r w:rsidR="006872C2">
        <w:t> </w:t>
      </w:r>
      <w:r w:rsidRPr="006872C2">
        <w:t>nevyskytuje</w:t>
      </w:r>
      <w:r>
        <w:t xml:space="preserve"> ve variantě programů bez databáze).  Následné zpracování těchto seznamů již závisí na použité vizualizační knihovně. V případě </w:t>
      </w:r>
      <w:proofErr w:type="spellStart"/>
      <w:r>
        <w:t>Matplotlib</w:t>
      </w:r>
      <w:proofErr w:type="spellEnd"/>
      <w:r>
        <w:t xml:space="preserve"> stačí jen 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Výsledné seznamy jsou pak použity při volání funkcí pro samotnou tvorbu grafů. Obdobně je tomu u</w:t>
      </w:r>
      <w:r w:rsidR="006872C2">
        <w:t> </w:t>
      </w:r>
      <w:r>
        <w:t xml:space="preserve">knihovny </w:t>
      </w:r>
      <w:proofErr w:type="spellStart"/>
      <w:r w:rsidR="00B545B2">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w:t>
      </w:r>
      <w:r>
        <w:lastRenderedPageBreak/>
        <w:t>pro</w:t>
      </w:r>
      <w:r w:rsidR="000D316F">
        <w:t> </w:t>
      </w:r>
      <w:r>
        <w:t xml:space="preserve">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3" w:name="_Toc98830590"/>
      <w:r>
        <w:t>Geografické vizualizace pro státy</w:t>
      </w:r>
      <w:bookmarkEnd w:id="53"/>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26EC84F1" w:rsidR="00465657" w:rsidRDefault="00465657" w:rsidP="00465657">
      <w:r>
        <w:t xml:space="preserve">V případě </w:t>
      </w:r>
      <w:proofErr w:type="spellStart"/>
      <w:r>
        <w:t>GeoPlotCars</w:t>
      </w:r>
      <w:proofErr w:type="spellEnd"/>
      <w:r>
        <w:t xml:space="preserve"> je využito knihovny </w:t>
      </w:r>
      <w:proofErr w:type="spellStart"/>
      <w:r>
        <w:t>GeoPlotLib</w:t>
      </w:r>
      <w:proofErr w:type="spellEnd"/>
      <w:r>
        <w:t>, dat ve formátu JSON a</w:t>
      </w:r>
      <w:r w:rsidR="006413EC">
        <w:t> </w:t>
      </w:r>
      <w:r>
        <w:t xml:space="preserve">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w:t>
      </w:r>
      <w:r w:rsidR="00506D47">
        <w:t> </w:t>
      </w:r>
      <w:r>
        <w:t>v knihovně samotné</w:t>
      </w:r>
      <w:r w:rsidR="001642B1">
        <w:t>.</w:t>
      </w:r>
      <w:r>
        <w:t xml:space="preserve"> </w:t>
      </w:r>
      <w:r w:rsidR="001642B1">
        <w:t>P</w:t>
      </w:r>
      <w:r>
        <w:t>okud nejsou území vyplněna a jsou zobrazeny pouze hranice</w:t>
      </w:r>
      <w:r w:rsidR="001642B1">
        <w:t>,</w:t>
      </w:r>
      <w:r>
        <w:t xml:space="preserve"> nedochází k žádným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4" w:name="_Toc98830591"/>
      <w:r>
        <w:t>Vizualizace využití hardware v reálném čase</w:t>
      </w:r>
      <w:bookmarkEnd w:id="54"/>
    </w:p>
    <w:p w14:paraId="5C95A155" w14:textId="4E140AE7" w:rsidR="00465657" w:rsidRPr="00C316D5" w:rsidRDefault="00465657" w:rsidP="00465657">
      <w:r>
        <w:rPr>
          <w:b/>
          <w:bCs/>
        </w:rPr>
        <w:t xml:space="preserve">Zadání: </w:t>
      </w:r>
      <w:r>
        <w:t>„Vizualizujte využití hardwarových zdrojů, jako je procesor, či paměť v reálném čase pomocí vhodně zvolené knihovny</w:t>
      </w:r>
      <w:r w:rsidR="00815893">
        <w:t>.</w:t>
      </w:r>
      <w:r>
        <w:t>“</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64AB5901" w:rsidR="00465657" w:rsidRDefault="00465657" w:rsidP="00465657">
      <w:pPr>
        <w:pStyle w:val="Nadpis3"/>
      </w:pPr>
      <w:bookmarkStart w:id="55" w:name="_Toc98830592"/>
      <w:r>
        <w:t xml:space="preserve">Vizualizace zvuku ve formátu </w:t>
      </w:r>
      <w:proofErr w:type="spellStart"/>
      <w:r w:rsidR="008702BB">
        <w:t>wave</w:t>
      </w:r>
      <w:bookmarkEnd w:id="55"/>
      <w:proofErr w:type="spellEnd"/>
    </w:p>
    <w:p w14:paraId="4557B0D0" w14:textId="7039D764" w:rsidR="00465657" w:rsidRDefault="00465657" w:rsidP="00465657">
      <w:r>
        <w:rPr>
          <w:b/>
          <w:bCs/>
        </w:rPr>
        <w:t xml:space="preserve">Zadání: </w:t>
      </w:r>
      <w:r>
        <w:t xml:space="preserve">„Vizualizujte zvukový soubor ve formátu </w:t>
      </w:r>
      <w:proofErr w:type="spellStart"/>
      <w:r w:rsidR="006A56BC">
        <w:t>wave</w:t>
      </w:r>
      <w:proofErr w:type="spellEnd"/>
      <w:r>
        <w:t>. Výsledný graf může být jak</w:t>
      </w:r>
      <w:r w:rsidR="00BB3AA0">
        <w:t> </w:t>
      </w:r>
      <w:r>
        <w:t>spektrogram, tak průběh signálu (</w:t>
      </w:r>
      <w:proofErr w:type="spellStart"/>
      <w:r>
        <w:t>waveform</w:t>
      </w:r>
      <w:proofErr w:type="spellEnd"/>
      <w:r>
        <w:t>)</w:t>
      </w:r>
      <w:r w:rsidR="00DC72FF">
        <w:t>.</w:t>
      </w:r>
      <w:r>
        <w:t>“</w:t>
      </w:r>
    </w:p>
    <w:p w14:paraId="5026E990" w14:textId="77777777" w:rsidR="00465657" w:rsidRDefault="00465657" w:rsidP="00465657">
      <w:r>
        <w:rPr>
          <w:b/>
          <w:bCs/>
        </w:rPr>
        <w:t xml:space="preserve">Ukázkové řešení: </w:t>
      </w:r>
      <w:r w:rsidRPr="00FD58FE">
        <w:t>LibrosaMusicVisualisation.py</w:t>
      </w:r>
    </w:p>
    <w:p w14:paraId="7FDB1685" w14:textId="12CD07EC"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r w:rsidR="008269EE">
        <w:t>měřítkem</w:t>
      </w:r>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56" w:name="_Toc98830593"/>
      <w:r>
        <w:t>Vizualizace struktury složek na pevném disku</w:t>
      </w:r>
      <w:bookmarkEnd w:id="56"/>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57" w:name="_Toc98830594"/>
      <w:r>
        <w:t>Interaktivní vizualizace matematické funkce</w:t>
      </w:r>
      <w:bookmarkEnd w:id="57"/>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39C70662"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pro</w:t>
      </w:r>
      <w:r w:rsidR="00506D47">
        <w:t> </w:t>
      </w:r>
      <w:r>
        <w:t xml:space="preserve">úpravu hodnoty r a x. Pokud je uživatelem změněna hodnota jednoho ze </w:t>
      </w:r>
      <w:proofErr w:type="spellStart"/>
      <w:r>
        <w:t>sliderů</w:t>
      </w:r>
      <w:proofErr w:type="spellEnd"/>
      <w:r>
        <w:t>, je</w:t>
      </w:r>
      <w:r w:rsidR="00506D47">
        <w:t> </w:t>
      </w:r>
      <w:r>
        <w:t xml:space="preserve">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58" w:name="_Toc98830595"/>
      <w:r>
        <w:t>Vizualizace dat získaných z aplikace pro sledování aktivity</w:t>
      </w:r>
      <w:bookmarkEnd w:id="58"/>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11210063" w:rsidR="00465657" w:rsidRDefault="00465657" w:rsidP="00465657">
      <w:r>
        <w:t xml:space="preserve">Pro vizualizaci jsou využita data vyexportovaná z aplikace Samsung </w:t>
      </w:r>
      <w:proofErr w:type="spellStart"/>
      <w:r>
        <w:t>Health</w:t>
      </w:r>
      <w:proofErr w:type="spellEnd"/>
      <w:r>
        <w:t>. Prvním krokem je získání cesty ke složce s daty od uživatele. Program předpokládá, že</w:t>
      </w:r>
      <w:r w:rsidR="00B76385">
        <w:t> </w:t>
      </w:r>
      <w:r>
        <w:t xml:space="preserve">získaný .zip </w:t>
      </w:r>
      <w:r w:rsidR="00763205">
        <w:t>archiv</w:t>
      </w:r>
      <w:r>
        <w:t xml:space="preserve">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w:t>
      </w:r>
      <w:r>
        <w:lastRenderedPageBreak/>
        <w:t xml:space="preserve">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59" w:name="_Toc98830596"/>
      <w:r>
        <w:t xml:space="preserve">Vizualizace stavu českých řek pomocí </w:t>
      </w:r>
      <w:proofErr w:type="spellStart"/>
      <w:r>
        <w:t>Jupyter</w:t>
      </w:r>
      <w:proofErr w:type="spellEnd"/>
      <w:r>
        <w:t xml:space="preserve"> Notebook</w:t>
      </w:r>
      <w:bookmarkEnd w:id="59"/>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3FAB2BFE"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w:t>
      </w:r>
      <w:r w:rsidR="00B369D6">
        <w:t> </w:t>
      </w:r>
      <w:r>
        <w:t xml:space="preserve">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neoznačený sloupec obsahující datum a čas je přejmenován a převeden do</w:t>
      </w:r>
      <w:r w:rsidR="00506D47">
        <w:t> </w:t>
      </w:r>
      <w:r>
        <w:t xml:space="preserve">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A9FC202" w14:textId="776A81F2" w:rsidR="00465657" w:rsidRDefault="00976B06" w:rsidP="00976B06">
      <w:pPr>
        <w:pStyle w:val="Nadpis3"/>
        <w:ind w:left="851" w:hanging="851"/>
      </w:pPr>
      <w:r>
        <w:t>Vizualizace dat pomocí zvuku</w:t>
      </w:r>
    </w:p>
    <w:p w14:paraId="4C080ED5" w14:textId="3CE2B2EB" w:rsidR="001F093F" w:rsidRDefault="001F093F" w:rsidP="001F093F">
      <w:r>
        <w:rPr>
          <w:b/>
          <w:bCs/>
        </w:rPr>
        <w:t xml:space="preserve">Zadání: </w:t>
      </w:r>
      <w:r>
        <w:t>„Pokuste se navrhnout a implementovat způsob datové vizualizace pro uživatele se zrakovým postižením.“</w:t>
      </w:r>
    </w:p>
    <w:p w14:paraId="67355D4C" w14:textId="641F227A" w:rsidR="00095694" w:rsidRPr="005560F1" w:rsidRDefault="005560F1" w:rsidP="001F093F">
      <w:r>
        <w:rPr>
          <w:b/>
          <w:bCs/>
        </w:rPr>
        <w:t>Ukázkové řešení:</w:t>
      </w:r>
      <w:r>
        <w:t xml:space="preserve"> TemperatureMIDI_Pygame.py a TemperatureMIDI_Timidity.py</w:t>
      </w:r>
      <w:r w:rsidR="00527EEA">
        <w:br/>
        <w:t xml:space="preserve">Tento program využívá knihovny </w:t>
      </w:r>
      <w:proofErr w:type="spellStart"/>
      <w:r w:rsidR="00527EEA" w:rsidRPr="00527EEA">
        <w:t>MIDITime</w:t>
      </w:r>
      <w:proofErr w:type="spellEnd"/>
      <w:r w:rsidR="00527EEA">
        <w:t xml:space="preserve"> pro převedení dat </w:t>
      </w:r>
      <w:r w:rsidR="0020676C">
        <w:t xml:space="preserve">předpovědi počasí </w:t>
      </w:r>
      <w:r w:rsidR="00527EEA">
        <w:t>získaných z</w:t>
      </w:r>
      <w:r w:rsidR="0020676C">
        <w:t xml:space="preserve"> webového rozhraní </w:t>
      </w:r>
      <w:r w:rsidR="00060729">
        <w:t>na noty,</w:t>
      </w:r>
      <w:r w:rsidR="00DD70C7">
        <w:t xml:space="preserve"> které</w:t>
      </w:r>
      <w:r w:rsidR="00060729">
        <w:t xml:space="preserve"> následně </w:t>
      </w:r>
      <w:r w:rsidR="00DD70C7">
        <w:t>zapíše</w:t>
      </w:r>
      <w:r w:rsidR="00060729">
        <w:t xml:space="preserve"> do </w:t>
      </w:r>
      <w:r w:rsidR="00A66E61">
        <w:t xml:space="preserve">formátu </w:t>
      </w:r>
      <w:r w:rsidR="00060729">
        <w:t xml:space="preserve">MIDI. </w:t>
      </w:r>
      <w:r w:rsidR="00527EEA">
        <w:t xml:space="preserve">Ukázková řešení se v tomto případě </w:t>
      </w:r>
      <w:proofErr w:type="gramStart"/>
      <w:r w:rsidR="00527EEA">
        <w:t>liší</w:t>
      </w:r>
      <w:proofErr w:type="gramEnd"/>
      <w:r w:rsidR="00527EEA">
        <w:t xml:space="preserve"> jen způsobem</w:t>
      </w:r>
      <w:r w:rsidR="00C13AD6">
        <w:t xml:space="preserve"> následného přehrání tohoto souboru. </w:t>
      </w:r>
      <w:r w:rsidR="006C5451">
        <w:t xml:space="preserve">Kromě knihoven </w:t>
      </w:r>
      <w:proofErr w:type="spellStart"/>
      <w:r w:rsidR="006C5451">
        <w:t>P</w:t>
      </w:r>
      <w:r w:rsidR="006C5451" w:rsidRPr="006C5451">
        <w:t>ygame</w:t>
      </w:r>
      <w:proofErr w:type="spellEnd"/>
      <w:r w:rsidR="006C5451">
        <w:t xml:space="preserve"> a Timidity b</w:t>
      </w:r>
      <w:r w:rsidR="00DD70C7">
        <w:t>y bylo možné výsledný soubor využít i pro tvorbu hudby ve specializovaném software.</w:t>
      </w:r>
    </w:p>
    <w:p w14:paraId="31CF1EA0" w14:textId="273E94E3" w:rsidR="00465657" w:rsidRPr="001A582D" w:rsidRDefault="00465657" w:rsidP="001A582D">
      <w:r>
        <w:br w:type="page"/>
      </w:r>
    </w:p>
    <w:p w14:paraId="228CEA49" w14:textId="6127E51B" w:rsidR="00447CEB" w:rsidRDefault="00097B32" w:rsidP="00447CEB">
      <w:pPr>
        <w:pStyle w:val="Nadpis2"/>
      </w:pPr>
      <w:bookmarkStart w:id="60" w:name="_Toc98830597"/>
      <w:r>
        <w:lastRenderedPageBreak/>
        <w:t>Porovnání vizualizačních knihoven</w:t>
      </w:r>
      <w:bookmarkEnd w:id="60"/>
    </w:p>
    <w:p w14:paraId="07865E9E" w14:textId="170C446C" w:rsidR="00A903FB" w:rsidRPr="00A903FB" w:rsidRDefault="0051612A" w:rsidP="00A903FB">
      <w:pPr>
        <w:pStyle w:val="Nadpis3"/>
      </w:pPr>
      <w:bookmarkStart w:id="61" w:name="_Toc98830598"/>
      <w:proofErr w:type="spellStart"/>
      <w:r>
        <w:t>Matplotlib</w:t>
      </w:r>
      <w:bookmarkEnd w:id="61"/>
      <w:proofErr w:type="spellEnd"/>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89B905F"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6E224C">
        <w:t>p</w:t>
      </w:r>
      <w:r w:rsidR="002D2E8C">
        <w:t>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0DE0B0FA"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r w:rsidR="00E24294">
        <w:t>.</w:t>
      </w:r>
      <w:proofErr w:type="spellStart"/>
      <w:r w:rsidR="008A6CCD">
        <w:t>png</w:t>
      </w:r>
      <w:proofErr w:type="spellEnd"/>
      <w:r w:rsidR="008A6CCD">
        <w:t xml:space="preserve">, </w:t>
      </w:r>
      <w:r w:rsidR="00E24294">
        <w:t>.</w:t>
      </w:r>
      <w:proofErr w:type="spellStart"/>
      <w:r w:rsidR="008A6CCD">
        <w:t>jpeg</w:t>
      </w:r>
      <w:proofErr w:type="spellEnd"/>
      <w:r w:rsidR="008A6CCD">
        <w:t xml:space="preserve">, </w:t>
      </w:r>
      <w:r w:rsidR="00E24294">
        <w:t>.</w:t>
      </w:r>
      <w:proofErr w:type="spellStart"/>
      <w:r w:rsidR="008A6CCD">
        <w:t>svg</w:t>
      </w:r>
      <w:proofErr w:type="spellEnd"/>
      <w:r w:rsidR="008A6CCD">
        <w:t xml:space="preserve">, </w:t>
      </w:r>
      <w:r w:rsidR="00E24294">
        <w:t>.</w:t>
      </w:r>
      <w:proofErr w:type="spellStart"/>
      <w:r w:rsidR="008A6CCD">
        <w:t>pdg</w:t>
      </w:r>
      <w:proofErr w:type="spellEnd"/>
      <w:r w:rsidR="008A6CCD">
        <w:t xml:space="preserve"> až po vzácnější formáty</w:t>
      </w:r>
      <w:r w:rsidR="00E85960">
        <w:t xml:space="preserve">, například </w:t>
      </w:r>
      <w:r w:rsidR="00E24294">
        <w:t>.</w:t>
      </w:r>
      <w:proofErr w:type="spellStart"/>
      <w:r w:rsidR="008A6CCD">
        <w:t>raw</w:t>
      </w:r>
      <w:proofErr w:type="spellEnd"/>
      <w:r w:rsidR="008A6CCD">
        <w:t xml:space="preserve">, </w:t>
      </w:r>
      <w:r w:rsidR="00E24294">
        <w:t>.</w:t>
      </w:r>
      <w:proofErr w:type="spellStart"/>
      <w:r w:rsidR="008A6CCD">
        <w:t>rgba</w:t>
      </w:r>
      <w:proofErr w:type="spellEnd"/>
      <w:r w:rsidR="008A6CCD">
        <w:t xml:space="preserve"> a </w:t>
      </w:r>
      <w:r w:rsidR="00E24294">
        <w:t>.</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65993D3" w14:textId="326379A5"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w:t>
      </w:r>
      <w:r w:rsidR="00ED3E70">
        <w:t> </w:t>
      </w:r>
      <w:r w:rsidR="00002155">
        <w:t xml:space="preserve">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p>
    <w:p w14:paraId="4E01BCEA" w14:textId="56D8559A" w:rsidR="00155FB3" w:rsidRDefault="0080127A" w:rsidP="00C04ECB">
      <w:r>
        <w:t>Možnosti přizpůsobení mohou být někdy mírně nekonzistentní ve způsobu jejich použití, například při vytváření sloupcového grafu, lze nastavit barvy jednoduchým doplněním seznamu barev do argumentu „</w:t>
      </w:r>
      <w:proofErr w:type="spellStart"/>
      <w:r>
        <w:t>color</w:t>
      </w:r>
      <w:proofErr w:type="spellEnd"/>
      <w:r>
        <w:t>“, stejným způsobem však nelze použít seznam šrafování pro argument „</w:t>
      </w:r>
      <w:proofErr w:type="spellStart"/>
      <w:r>
        <w:t>hatch</w:t>
      </w:r>
      <w:proofErr w:type="spellEnd"/>
      <w:r>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7ABD9A60" w14:textId="1E5DC28E" w:rsidR="00C04ECB" w:rsidRDefault="00155FB3" w:rsidP="00155FB3">
      <w:pPr>
        <w:spacing w:line="240" w:lineRule="auto"/>
        <w:jc w:val="left"/>
      </w:pPr>
      <w:r>
        <w:br w:type="page"/>
      </w:r>
    </w:p>
    <w:p w14:paraId="474FB2D8" w14:textId="3958FA2A" w:rsidR="006B232C" w:rsidRDefault="006B232C" w:rsidP="00C04ECB">
      <w:r>
        <w:rPr>
          <w:noProof/>
        </w:rPr>
        <w:lastRenderedPageBreak/>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21BA9871" w14:textId="425C5A24" w:rsidR="00F50CBA" w:rsidRPr="00F50CBA" w:rsidRDefault="00F50CBA" w:rsidP="00E82539">
      <w:pPr>
        <w:pStyle w:val="Titulek"/>
        <w:jc w:val="left"/>
      </w:pPr>
      <w:bookmarkStart w:id="62" w:name="_Toc98830623"/>
      <w:r>
        <w:t xml:space="preserve">Obr. </w:t>
      </w:r>
      <w:fldSimple w:instr=" SEQ Obr. \* ARABIC ">
        <w:r w:rsidR="00EE700B">
          <w:rPr>
            <w:noProof/>
          </w:rPr>
          <w:t>12</w:t>
        </w:r>
      </w:fldSimple>
      <w:r>
        <w:t xml:space="preserve"> Možnosti rozlišení hodnot v knihovně </w:t>
      </w:r>
      <w:proofErr w:type="spellStart"/>
      <w:r>
        <w:t>Matplotlib</w:t>
      </w:r>
      <w:bookmarkEnd w:id="62"/>
      <w:proofErr w:type="spellEnd"/>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3A729A7A" w:rsidR="00F44DA5" w:rsidRPr="00F44DA5" w:rsidRDefault="002B71F6" w:rsidP="00F44DA5">
      <w:r>
        <w:t>Jak již bylo zmíněno</w:t>
      </w:r>
      <w:r w:rsidR="0079069A">
        <w:t>,</w:t>
      </w:r>
      <w:r>
        <w:t xml:space="preserve">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opakovaně volat „animační funkci“</w:t>
      </w:r>
      <w:r w:rsidR="0079069A">
        <w:t>,</w:t>
      </w:r>
      <w:r w:rsidR="00D46D5B">
        <w:t xml:space="preserve">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F41AC5F"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je</w:t>
      </w:r>
      <w:r w:rsidR="00ED3E70">
        <w:t> </w:t>
      </w:r>
      <w:r w:rsidR="00A27FB8">
        <w:t xml:space="preserve">dostupná obsáhlá a velmi </w:t>
      </w:r>
      <w:r w:rsidR="00706E71">
        <w:t>detailně</w:t>
      </w:r>
      <w:r w:rsidR="00A27FB8">
        <w:t xml:space="preserve"> zpracovaná dokumentace </w:t>
      </w:r>
      <w:r w:rsidR="00706E71">
        <w:t xml:space="preserve">popisující všechny </w:t>
      </w:r>
      <w:r w:rsidR="00706E71">
        <w:lastRenderedPageBreak/>
        <w:t>její součásti, od grafů jako celku až po vlastnosti a metody jednotlivých částí grafu a</w:t>
      </w:r>
      <w:r w:rsidR="00ED3E70">
        <w:t> </w:t>
      </w:r>
      <w:r w:rsidR="00706E71">
        <w:t xml:space="preserve">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5A033091" w:rsidR="00F50CBA" w:rsidRPr="00F50CBA" w:rsidRDefault="00F50CBA" w:rsidP="00F50CBA">
      <w:pPr>
        <w:pStyle w:val="Titulek"/>
        <w:jc w:val="left"/>
      </w:pPr>
      <w:bookmarkStart w:id="63" w:name="_Toc98830624"/>
      <w:r>
        <w:t xml:space="preserve">Obr. </w:t>
      </w:r>
      <w:fldSimple w:instr=" SEQ Obr. \* ARABIC ">
        <w:r w:rsidR="00EE700B">
          <w:rPr>
            <w:noProof/>
          </w:rPr>
          <w:t>13</w:t>
        </w:r>
      </w:fldSimple>
      <w:r>
        <w:t xml:space="preserve"> Výchozí vzhled grafů knihovny </w:t>
      </w:r>
      <w:proofErr w:type="spellStart"/>
      <w:r>
        <w:t>Matplotlib</w:t>
      </w:r>
      <w:bookmarkEnd w:id="63"/>
      <w:proofErr w:type="spellEnd"/>
    </w:p>
    <w:p w14:paraId="477AD655" w14:textId="088E92AC" w:rsidR="006E10CC" w:rsidRDefault="00CD16F7" w:rsidP="009614FC">
      <w:r>
        <w:t>Zdroj: vlastní zpracování</w:t>
      </w:r>
    </w:p>
    <w:p w14:paraId="52AB5403" w14:textId="11C2EB9B" w:rsidR="00CD16F7" w:rsidRPr="009614FC" w:rsidRDefault="00155FB3" w:rsidP="006E10CC">
      <w:pPr>
        <w:spacing w:line="240" w:lineRule="auto"/>
        <w:jc w:val="left"/>
      </w:pPr>
      <w:r>
        <w:br w:type="page"/>
      </w:r>
    </w:p>
    <w:p w14:paraId="2EAF4F9D" w14:textId="65245F68" w:rsidR="007D1980" w:rsidRDefault="007D1980" w:rsidP="007D1980">
      <w:pPr>
        <w:pStyle w:val="Nadpis4"/>
      </w:pPr>
      <w:r>
        <w:lastRenderedPageBreak/>
        <w:t xml:space="preserve"> Shrnutí</w:t>
      </w:r>
    </w:p>
    <w:p w14:paraId="3F6CF911" w14:textId="2B3C4F0D" w:rsidR="00F50CBA" w:rsidRPr="00F50CBA" w:rsidRDefault="00F50CBA" w:rsidP="00F50CBA">
      <w:pPr>
        <w:pStyle w:val="Titulek"/>
        <w:keepNext/>
        <w:jc w:val="left"/>
      </w:pPr>
      <w:bookmarkStart w:id="64" w:name="_Toc98586100"/>
      <w:r>
        <w:t xml:space="preserve">Tabulka </w:t>
      </w:r>
      <w:fldSimple w:instr=" SEQ Tabulka \* ARABIC ">
        <w:r w:rsidR="00EE700B">
          <w:rPr>
            <w:noProof/>
          </w:rPr>
          <w:t>3</w:t>
        </w:r>
      </w:fldSimple>
      <w:r>
        <w:t xml:space="preserve"> Hodnocení knihovny </w:t>
      </w:r>
      <w:proofErr w:type="spellStart"/>
      <w:r>
        <w:t>Matplotlib</w:t>
      </w:r>
      <w:bookmarkEnd w:id="64"/>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w:t>
            </w:r>
            <w:proofErr w:type="spellStart"/>
            <w:r>
              <w:t>tuple</w:t>
            </w:r>
            <w:proofErr w:type="spellEnd"/>
            <w:r>
              <w:t xml:space="preserve">, Numpy pole, </w:t>
            </w:r>
            <w:proofErr w:type="spellStart"/>
            <w:r w:rsidR="00CA2B53">
              <w:t>p</w:t>
            </w:r>
            <w:r>
              <w:t>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5088B388" w:rsidR="00623E01" w:rsidRDefault="00623E01" w:rsidP="00623E01">
      <w:pPr>
        <w:pStyle w:val="Titulek"/>
        <w:keepNext/>
        <w:jc w:val="left"/>
      </w:pPr>
      <w:bookmarkStart w:id="65" w:name="_Toc98586101"/>
      <w:r>
        <w:t xml:space="preserve">Tabulka </w:t>
      </w:r>
      <w:fldSimple w:instr=" SEQ Tabulka \* ARABIC ">
        <w:r w:rsidR="00EE700B">
          <w:rPr>
            <w:noProof/>
          </w:rPr>
          <w:t>4</w:t>
        </w:r>
      </w:fldSimple>
      <w:r>
        <w:t xml:space="preserve"> </w:t>
      </w:r>
      <w:r w:rsidR="002224D9">
        <w:t>K</w:t>
      </w:r>
      <w:r>
        <w:t xml:space="preserve">vantifikované </w:t>
      </w:r>
      <w:r w:rsidR="004A2A53">
        <w:t xml:space="preserve">hodnocení </w:t>
      </w:r>
      <w:r w:rsidR="00C97C93">
        <w:t>knihovny</w:t>
      </w:r>
      <w:r w:rsidR="004A2A53">
        <w:t xml:space="preserve"> </w:t>
      </w:r>
      <w:proofErr w:type="spellStart"/>
      <w:r w:rsidR="004A2A53">
        <w:t>Matplotlib</w:t>
      </w:r>
      <w:bookmarkEnd w:id="65"/>
      <w:proofErr w:type="spellEnd"/>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66" w:name="_Toc98830599"/>
      <w:proofErr w:type="spellStart"/>
      <w:r>
        <w:lastRenderedPageBreak/>
        <w:t>Seaborn</w:t>
      </w:r>
      <w:bookmarkEnd w:id="66"/>
      <w:proofErr w:type="spellEnd"/>
    </w:p>
    <w:p w14:paraId="376EF2AE" w14:textId="4F61CE49" w:rsidR="00CC3220" w:rsidRDefault="00CC3220" w:rsidP="00CC3220">
      <w:pPr>
        <w:pStyle w:val="Nadpis4"/>
      </w:pPr>
      <w:r>
        <w:t xml:space="preserve"> Závislosti</w:t>
      </w:r>
    </w:p>
    <w:p w14:paraId="76339797" w14:textId="4A79AD56" w:rsidR="00562136" w:rsidRDefault="00C34FBD" w:rsidP="00562136">
      <w:proofErr w:type="spellStart"/>
      <w:r>
        <w:t>Seaborn</w:t>
      </w:r>
      <w:proofErr w:type="spellEnd"/>
      <w:r>
        <w:t xml:space="preserve"> je vizualizační knihovna, založená na knihovně </w:t>
      </w:r>
      <w:proofErr w:type="spellStart"/>
      <w:r>
        <w:t>Matplotlib</w:t>
      </w:r>
      <w:proofErr w:type="spellEnd"/>
      <w:r w:rsidR="00D43505">
        <w:t>, má tedy i</w:t>
      </w:r>
      <w:r w:rsidR="00155FB3">
        <w:t> </w:t>
      </w:r>
      <w:r w:rsidR="00D43505">
        <w:t>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7A9B6449"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parametru „data“ a definují se klíče (v</w:t>
      </w:r>
      <w:r w:rsidR="00ED3E70">
        <w:t> </w:t>
      </w:r>
      <w:r w:rsidR="008B6D7A">
        <w:t xml:space="preserve">případu slovníku) nebo názvy sloupců (u </w:t>
      </w:r>
      <w:proofErr w:type="spellStart"/>
      <w:r w:rsidR="008B6D7A">
        <w:t>DataFrame</w:t>
      </w:r>
      <w:proofErr w:type="spellEnd"/>
      <w:r w:rsidR="008B6D7A">
        <w:t xml:space="preserve">) </w:t>
      </w:r>
      <w:r w:rsidR="00DD6585">
        <w:t>do parametrů „x“ a „y“</w:t>
      </w:r>
      <w:r w:rsidR="00975FC4">
        <w:t xml:space="preserve"> pro</w:t>
      </w:r>
      <w:r w:rsidR="00506D47">
        <w:t> </w:t>
      </w:r>
      <w:r w:rsidR="00975FC4">
        <w:t>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w:t>
      </w:r>
      <w:r w:rsidR="00ED3E70">
        <w:t> </w:t>
      </w:r>
      <w:r w:rsidR="00867C55">
        <w:t>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w:t>
      </w:r>
      <w:r w:rsidR="00ED3E70">
        <w:t> </w:t>
      </w:r>
      <w:r w:rsidR="00FE6C6E">
        <w:t>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6D1286BE" w:rsidR="00F50CBA" w:rsidRPr="00F50CBA" w:rsidRDefault="00F50CBA" w:rsidP="00F50CBA">
      <w:pPr>
        <w:pStyle w:val="Titulek"/>
        <w:jc w:val="left"/>
      </w:pPr>
      <w:bookmarkStart w:id="67" w:name="_Toc98830625"/>
      <w:r>
        <w:t xml:space="preserve">Obr. </w:t>
      </w:r>
      <w:fldSimple w:instr=" SEQ Obr. \* ARABIC ">
        <w:r w:rsidR="00EE700B">
          <w:rPr>
            <w:noProof/>
          </w:rPr>
          <w:t>14</w:t>
        </w:r>
      </w:fldSimple>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67"/>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40095007"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w:t>
      </w:r>
      <w:r w:rsidR="00ED3E70">
        <w:t> </w:t>
      </w:r>
      <w:r w:rsidR="008C2651">
        <w:t xml:space="preserve">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250D2893" w:rsidR="00F50CBA" w:rsidRPr="00F50CBA" w:rsidRDefault="00F50CBA" w:rsidP="00F50CBA">
      <w:pPr>
        <w:pStyle w:val="Titulek"/>
        <w:keepNext/>
        <w:jc w:val="left"/>
      </w:pPr>
      <w:bookmarkStart w:id="68" w:name="_Toc98586102"/>
      <w:r>
        <w:t xml:space="preserve">Tabulka </w:t>
      </w:r>
      <w:fldSimple w:instr=" SEQ Tabulka \* ARABIC ">
        <w:r w:rsidR="00EE700B">
          <w:rPr>
            <w:noProof/>
          </w:rPr>
          <w:t>5</w:t>
        </w:r>
      </w:fldSimple>
      <w:r>
        <w:t xml:space="preserve"> Hodnocení knihovny </w:t>
      </w:r>
      <w:proofErr w:type="spellStart"/>
      <w:r w:rsidR="00B545B2">
        <w:t>Seaborn</w:t>
      </w:r>
      <w:bookmarkEnd w:id="68"/>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84E0609" w:rsidR="00CC3220" w:rsidRDefault="00FA3CBA" w:rsidP="009E41F2">
            <w:r>
              <w:t xml:space="preserve">Seznam, slovník, </w:t>
            </w:r>
            <w:proofErr w:type="spellStart"/>
            <w:r>
              <w:t>Num</w:t>
            </w:r>
            <w:r w:rsidR="00987478">
              <w:t>P</w:t>
            </w:r>
            <w:r>
              <w:t>y</w:t>
            </w:r>
            <w:proofErr w:type="spellEnd"/>
            <w:r>
              <w:t xml:space="preserve"> pole, </w:t>
            </w:r>
            <w:proofErr w:type="spellStart"/>
            <w:r w:rsidR="00B545B2">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6FD7C56E" w:rsidR="00CC3220" w:rsidRDefault="00CC3220" w:rsidP="00CC3220"/>
    <w:p w14:paraId="6C0921A4" w14:textId="2E9F1ECD" w:rsidR="006228AF" w:rsidRDefault="006228AF" w:rsidP="006228AF">
      <w:pPr>
        <w:pStyle w:val="Titulek"/>
        <w:keepNext/>
        <w:jc w:val="left"/>
      </w:pPr>
      <w:bookmarkStart w:id="69" w:name="_Toc98586103"/>
      <w:r>
        <w:t xml:space="preserve">Tabulka </w:t>
      </w:r>
      <w:fldSimple w:instr=" SEQ Tabulka \* ARABIC ">
        <w:r w:rsidR="00EE700B">
          <w:rPr>
            <w:noProof/>
          </w:rPr>
          <w:t>6</w:t>
        </w:r>
      </w:fldSimple>
      <w:r>
        <w:t xml:space="preserve"> </w:t>
      </w:r>
      <w:r w:rsidR="009616FB">
        <w:t xml:space="preserve">Kvantifikované hodnocení </w:t>
      </w:r>
      <w:r>
        <w:t xml:space="preserve">knihovny </w:t>
      </w:r>
      <w:proofErr w:type="spellStart"/>
      <w:r w:rsidR="00E73817">
        <w:t>Seaborn</w:t>
      </w:r>
      <w:bookmarkEnd w:id="69"/>
      <w:proofErr w:type="spellEnd"/>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10966CA1" w14:textId="6A7F5A23" w:rsidR="00CC3220" w:rsidRPr="00CC3220" w:rsidRDefault="00CC3220" w:rsidP="00DF7E12">
      <w:pPr>
        <w:spacing w:line="240" w:lineRule="auto"/>
        <w:jc w:val="left"/>
      </w:pPr>
    </w:p>
    <w:p w14:paraId="37E93253" w14:textId="5B24B037" w:rsidR="00F063D0" w:rsidRPr="00F063D0" w:rsidRDefault="004D5B12" w:rsidP="00F063D0">
      <w:pPr>
        <w:pStyle w:val="Nadpis3"/>
      </w:pPr>
      <w:bookmarkStart w:id="70" w:name="_Toc98830600"/>
      <w:proofErr w:type="spellStart"/>
      <w:r>
        <w:lastRenderedPageBreak/>
        <w:t>Bokeh</w:t>
      </w:r>
      <w:bookmarkEnd w:id="70"/>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5472B8E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i</w:t>
      </w:r>
      <w:r w:rsidR="00ED3E70">
        <w:t> </w:t>
      </w:r>
      <w:r w:rsidR="00685467">
        <w:t xml:space="preserve">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2DF9935E" w:rsid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renderování a</w:t>
      </w:r>
      <w:r w:rsidR="00ED3E70">
        <w:t> </w:t>
      </w:r>
      <w:r w:rsidR="000522DC">
        <w:t xml:space="preserve">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31DE5EDC" w:rsidR="000C7799" w:rsidRDefault="004A15A9" w:rsidP="000C7799">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w:t>
      </w:r>
      <w:r w:rsidR="00506D47">
        <w:t> </w:t>
      </w:r>
      <w:r>
        <w:t xml:space="preserve">rychlost tvorby grafů, je </w:t>
      </w:r>
      <w:r w:rsidR="00183E23">
        <w:t>lepší volbou</w:t>
      </w:r>
      <w:r>
        <w:t xml:space="preserve"> využít předpřipravených stylů a palet</w:t>
      </w:r>
      <w:r w:rsidR="00251711">
        <w:t xml:space="preserve"> (lze</w:t>
      </w:r>
      <w:r w:rsidR="00ED3E70">
        <w:t> </w:t>
      </w:r>
      <w:r w:rsidR="00251711">
        <w:t>i</w:t>
      </w:r>
      <w:r w:rsidR="00ED3E70">
        <w:t> </w:t>
      </w:r>
      <w:r w:rsidR="00251711">
        <w:t>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76795293">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5B4DF0DE" w14:textId="42DCEA5F" w:rsidR="00F50CBA" w:rsidRPr="00F50CBA" w:rsidRDefault="00F50CBA" w:rsidP="00F50CBA">
      <w:pPr>
        <w:pStyle w:val="Titulek"/>
        <w:jc w:val="left"/>
      </w:pPr>
      <w:bookmarkStart w:id="71" w:name="_Toc98830626"/>
      <w:r>
        <w:t xml:space="preserve">Obr. </w:t>
      </w:r>
      <w:fldSimple w:instr=" SEQ Obr. \* ARABIC ">
        <w:r w:rsidR="00EE700B">
          <w:rPr>
            <w:noProof/>
          </w:rPr>
          <w:t>15</w:t>
        </w:r>
      </w:fldSimple>
      <w:r>
        <w:t xml:space="preserve"> Pomocí knihovny </w:t>
      </w:r>
      <w:proofErr w:type="spellStart"/>
      <w:r>
        <w:t>Bokeh</w:t>
      </w:r>
      <w:proofErr w:type="spellEnd"/>
      <w:r>
        <w:t xml:space="preserve"> lze vytvářet velmi složité vizualizace</w:t>
      </w:r>
      <w:bookmarkEnd w:id="71"/>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t xml:space="preserve"> Interaktivita</w:t>
      </w:r>
    </w:p>
    <w:p w14:paraId="1AD789D6" w14:textId="73701649"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w:t>
      </w:r>
      <w:r w:rsidR="00ED3E70">
        <w:t> </w:t>
      </w:r>
      <w:r w:rsidR="00244A78">
        <w:t>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443BE3CC" w:rsidR="00E14F25" w:rsidRPr="00E14F25" w:rsidRDefault="00286481" w:rsidP="00E14F25">
      <w:r>
        <w:t xml:space="preserve">Oproti předcházejícím knihovnám </w:t>
      </w:r>
      <w:proofErr w:type="spellStart"/>
      <w:r>
        <w:t>Matplotlib</w:t>
      </w:r>
      <w:proofErr w:type="spellEnd"/>
      <w:r>
        <w:t xml:space="preserve"> a </w:t>
      </w:r>
      <w:proofErr w:type="spellStart"/>
      <w:r w:rsidR="00B545B2">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 xml:space="preserve">Ke každé součásti knihovny </w:t>
      </w:r>
      <w:r w:rsidR="005E7950">
        <w:lastRenderedPageBreak/>
        <w:t>je</w:t>
      </w:r>
      <w:r w:rsidR="00ED3E70">
        <w:t> </w:t>
      </w:r>
      <w:r w:rsidR="005E7950">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32D7817F"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ED3E70">
        <w:t> </w:t>
      </w:r>
      <w:r w:rsidR="0029312F">
        <w:t>je</w:t>
      </w:r>
      <w:r w:rsidR="00ED3E70">
        <w:t> </w:t>
      </w:r>
      <w:r w:rsidR="007D3A8C">
        <w:t>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37E7821B" w14:textId="1C20D6A5" w:rsidR="00F50CBA" w:rsidRPr="00F50CBA" w:rsidRDefault="00F50CBA" w:rsidP="00F50CBA">
      <w:pPr>
        <w:pStyle w:val="Titulek"/>
        <w:jc w:val="left"/>
      </w:pPr>
      <w:bookmarkStart w:id="72" w:name="_Toc98830627"/>
      <w:r>
        <w:t xml:space="preserve">Obr. </w:t>
      </w:r>
      <w:fldSimple w:instr=" SEQ Obr. \* ARABIC ">
        <w:r w:rsidR="00EE700B">
          <w:rPr>
            <w:noProof/>
          </w:rPr>
          <w:t>16</w:t>
        </w:r>
      </w:fldSimple>
      <w:r>
        <w:t xml:space="preserve"> Výchozí nastavení knihovny </w:t>
      </w:r>
      <w:proofErr w:type="spellStart"/>
      <w:r>
        <w:t>Bokeh</w:t>
      </w:r>
      <w:proofErr w:type="spellEnd"/>
      <w:r>
        <w:t xml:space="preserve"> může být nepřehledné</w:t>
      </w:r>
      <w:bookmarkEnd w:id="72"/>
    </w:p>
    <w:p w14:paraId="0684FDC4" w14:textId="77777777" w:rsidR="00A05171" w:rsidRDefault="00A05171" w:rsidP="00A05171">
      <w:r>
        <w:t>Zdroj: vlastní zpracování</w:t>
      </w:r>
    </w:p>
    <w:p w14:paraId="33204DD3" w14:textId="79566AD2" w:rsidR="00A05171" w:rsidRPr="00D179B6" w:rsidRDefault="00616FB1" w:rsidP="00616FB1">
      <w:pPr>
        <w:spacing w:line="240" w:lineRule="auto"/>
        <w:jc w:val="left"/>
      </w:pPr>
      <w:r>
        <w:br w:type="page"/>
      </w:r>
    </w:p>
    <w:p w14:paraId="03FF6F3D" w14:textId="273E65FC" w:rsidR="00F063D0" w:rsidRDefault="00F063D0" w:rsidP="00F063D0">
      <w:pPr>
        <w:pStyle w:val="Nadpis4"/>
      </w:pPr>
      <w:r>
        <w:lastRenderedPageBreak/>
        <w:t xml:space="preserve"> Shrnutí</w:t>
      </w:r>
    </w:p>
    <w:p w14:paraId="1FDB4CBD" w14:textId="5C938DFA" w:rsidR="00BD102C" w:rsidRPr="00BD102C" w:rsidRDefault="00BD102C" w:rsidP="00BD102C">
      <w:pPr>
        <w:pStyle w:val="Titulek"/>
        <w:keepNext/>
        <w:jc w:val="left"/>
      </w:pPr>
      <w:bookmarkStart w:id="73" w:name="_Toc98586104"/>
      <w:r>
        <w:t xml:space="preserve">Tabulka </w:t>
      </w:r>
      <w:fldSimple w:instr=" SEQ Tabulka \* ARABIC ">
        <w:r w:rsidR="00EE700B">
          <w:rPr>
            <w:noProof/>
          </w:rPr>
          <w:t>7</w:t>
        </w:r>
      </w:fldSimple>
      <w:r>
        <w:t xml:space="preserve"> Hodnocení knihovny </w:t>
      </w:r>
      <w:proofErr w:type="spellStart"/>
      <w:r>
        <w:t>Bokeh</w:t>
      </w:r>
      <w:bookmarkEnd w:id="73"/>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66CC6633"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rsidR="00B545B2">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143E6164" w:rsidR="00F063D0" w:rsidRDefault="009D2696" w:rsidP="0088793C">
            <w:r>
              <w:t xml:space="preserve">Mnohem složitější než </w:t>
            </w:r>
            <w:proofErr w:type="spellStart"/>
            <w:r>
              <w:t>Matplotlib</w:t>
            </w:r>
            <w:proofErr w:type="spellEnd"/>
            <w:r>
              <w:t xml:space="preserve">, či </w:t>
            </w:r>
            <w:proofErr w:type="spellStart"/>
            <w:r w:rsidR="00B545B2">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11622F05" w:rsidR="00D86FB3" w:rsidRDefault="00D86FB3" w:rsidP="00D86FB3">
      <w:pPr>
        <w:pStyle w:val="Titulek"/>
        <w:keepNext/>
        <w:jc w:val="left"/>
      </w:pPr>
      <w:bookmarkStart w:id="74" w:name="_Toc98586105"/>
      <w:r>
        <w:t xml:space="preserve">Tabulka </w:t>
      </w:r>
      <w:fldSimple w:instr=" SEQ Tabulka \* ARABIC ">
        <w:r w:rsidR="00EE700B">
          <w:rPr>
            <w:noProof/>
          </w:rPr>
          <w:t>8</w:t>
        </w:r>
      </w:fldSimple>
      <w:r>
        <w:t xml:space="preserve"> </w:t>
      </w:r>
      <w:r w:rsidR="00320C71">
        <w:t xml:space="preserve">Kvantifikované </w:t>
      </w:r>
      <w:r>
        <w:t xml:space="preserve">hodnocení knihovny </w:t>
      </w:r>
      <w:proofErr w:type="spellStart"/>
      <w:r>
        <w:t>Bokeh</w:t>
      </w:r>
      <w:bookmarkEnd w:id="74"/>
      <w:proofErr w:type="spellEnd"/>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75" w:name="_Toc98830601"/>
      <w:proofErr w:type="spellStart"/>
      <w:r>
        <w:lastRenderedPageBreak/>
        <w:t>Plotly</w:t>
      </w:r>
      <w:bookmarkEnd w:id="75"/>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577A4A65" w14:textId="440D5209" w:rsidR="00D634F1" w:rsidRDefault="00061F68" w:rsidP="00D634F1">
      <w:r>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r w:rsidR="005D2DB5">
        <w:t>.</w:t>
      </w:r>
    </w:p>
    <w:p w14:paraId="68166ED6" w14:textId="3EE2FD9B" w:rsidR="001B7012" w:rsidRDefault="001B7012" w:rsidP="001B7012">
      <w:pPr>
        <w:pStyle w:val="Nadpis4"/>
      </w:pPr>
      <w:r>
        <w:t xml:space="preserve"> Vstupní formáty</w:t>
      </w:r>
    </w:p>
    <w:p w14:paraId="25280AF0" w14:textId="3D655EEB" w:rsidR="00916314" w:rsidRDefault="00431EF3" w:rsidP="00916314">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Další aspekty dat lze pak vizualizovat pomocí barvy, velikosti, nebo</w:t>
      </w:r>
      <w:r w:rsidR="00506D47">
        <w:t> </w:t>
      </w:r>
      <w:r w:rsidR="00324DF4">
        <w:t xml:space="preserve">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1972C0">
      <w:pPr>
        <w:pStyle w:val="Nadpis4"/>
      </w:pPr>
      <w:r>
        <w:t xml:space="preserve"> Výstupní formáty</w:t>
      </w:r>
    </w:p>
    <w:p w14:paraId="3B8B8C50" w14:textId="483C64C0" w:rsidR="00DB7AA0" w:rsidRPr="00DB7AA0" w:rsidRDefault="008337F6" w:rsidP="00DB7AA0">
      <w:r>
        <w:t xml:space="preserve">Výstup knihovny </w:t>
      </w:r>
      <w:proofErr w:type="spellStart"/>
      <w:r>
        <w:t>Plotly</w:t>
      </w:r>
      <w:proofErr w:type="spellEnd"/>
      <w:r>
        <w:t xml:space="preserve"> je zobrazován ve webovém prohlížeči</w:t>
      </w:r>
      <w:r w:rsidR="007E3F24">
        <w:t>. Pro export do</w:t>
      </w:r>
      <w:r w:rsidR="00506D47">
        <w:t> </w:t>
      </w:r>
      <w:r w:rsidR="007E3F24">
        <w:t xml:space="preserve">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w:t>
      </w:r>
      <w:r w:rsidR="007E3F24">
        <w:lastRenderedPageBreak/>
        <w:t>ve</w:t>
      </w:r>
      <w:r w:rsidR="005C06E8">
        <w:t> </w:t>
      </w:r>
      <w:r w:rsidR="007E3F24">
        <w:t xml:space="preserve">formátech </w:t>
      </w:r>
      <w:r w:rsidR="009D4E7D">
        <w:t>.</w:t>
      </w:r>
      <w:proofErr w:type="spellStart"/>
      <w:r w:rsidR="007E3F24">
        <w:t>png</w:t>
      </w:r>
      <w:proofErr w:type="spellEnd"/>
      <w:r w:rsidR="007E3F24">
        <w:t xml:space="preserve">, </w:t>
      </w:r>
      <w:r w:rsidR="009D4E7D">
        <w:t>.</w:t>
      </w:r>
      <w:proofErr w:type="spellStart"/>
      <w:r w:rsidR="007E3F24">
        <w:t>jpeg</w:t>
      </w:r>
      <w:proofErr w:type="spellEnd"/>
      <w:r w:rsidR="007E3F24">
        <w:t xml:space="preserve">, </w:t>
      </w:r>
      <w:r w:rsidR="009D4E7D">
        <w:t>.</w:t>
      </w:r>
      <w:proofErr w:type="spellStart"/>
      <w:r w:rsidR="007E3F24">
        <w:t>webp</w:t>
      </w:r>
      <w:proofErr w:type="spellEnd"/>
      <w:r w:rsidR="007E3F24">
        <w:t xml:space="preserve">, </w:t>
      </w:r>
      <w:r w:rsidR="009D4E7D">
        <w:t>.</w:t>
      </w:r>
      <w:proofErr w:type="spellStart"/>
      <w:r w:rsidR="007E3F24">
        <w:t>pdf</w:t>
      </w:r>
      <w:proofErr w:type="spellEnd"/>
      <w:r w:rsidR="007E3F24">
        <w:t xml:space="preserve"> a </w:t>
      </w:r>
      <w:r w:rsidR="009D4E7D">
        <w:t>.</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179B3F49" w:rsid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39D781E7" w14:textId="7EFBED77" w:rsidR="00626BB7" w:rsidRDefault="00626BB7" w:rsidP="00304BD1">
      <w:r w:rsidRPr="00626BB7">
        <w:rPr>
          <w:noProof/>
        </w:rPr>
        <w:drawing>
          <wp:inline distT="0" distB="0" distL="0" distR="0" wp14:anchorId="37081CF5" wp14:editId="15F67613">
            <wp:extent cx="5400040" cy="256921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2"/>
                    <a:stretch>
                      <a:fillRect/>
                    </a:stretch>
                  </pic:blipFill>
                  <pic:spPr>
                    <a:xfrm>
                      <a:off x="0" y="0"/>
                      <a:ext cx="5400040" cy="2569210"/>
                    </a:xfrm>
                    <a:prstGeom prst="rect">
                      <a:avLst/>
                    </a:prstGeom>
                  </pic:spPr>
                </pic:pic>
              </a:graphicData>
            </a:graphic>
          </wp:inline>
        </w:drawing>
      </w:r>
    </w:p>
    <w:p w14:paraId="58E8E012" w14:textId="5587BE81" w:rsidR="00626BB7" w:rsidRPr="00F50CBA" w:rsidRDefault="00626BB7" w:rsidP="00626BB7">
      <w:pPr>
        <w:pStyle w:val="Titulek"/>
        <w:jc w:val="left"/>
      </w:pPr>
      <w:bookmarkStart w:id="76" w:name="_Toc98830628"/>
      <w:r>
        <w:t xml:space="preserve">Obr. </w:t>
      </w:r>
      <w:fldSimple w:instr=" SEQ Obr. \* ARABIC ">
        <w:r w:rsidR="00EE700B">
          <w:rPr>
            <w:noProof/>
          </w:rPr>
          <w:t>17</w:t>
        </w:r>
      </w:fldSimple>
      <w:r>
        <w:t xml:space="preserve"> </w:t>
      </w:r>
      <w:proofErr w:type="spellStart"/>
      <w:r>
        <w:t>Plotly</w:t>
      </w:r>
      <w:proofErr w:type="spellEnd"/>
      <w:r>
        <w:t xml:space="preserve"> nabízí i vizualizace na zjednodušené mapě</w:t>
      </w:r>
      <w:bookmarkEnd w:id="76"/>
    </w:p>
    <w:p w14:paraId="21D1EAB0" w14:textId="11C0385F" w:rsidR="00626BB7" w:rsidRPr="00304BD1" w:rsidRDefault="00626BB7" w:rsidP="00304BD1">
      <w:r>
        <w:t xml:space="preserve">Zdroj: vlastní zpracování – </w:t>
      </w:r>
      <w:proofErr w:type="spellStart"/>
      <w:r>
        <w:t>Plotly</w:t>
      </w:r>
      <w:proofErr w:type="spellEnd"/>
    </w:p>
    <w:p w14:paraId="0AD1C552" w14:textId="3F9283A4" w:rsidR="001B7012" w:rsidRDefault="001B7012" w:rsidP="001B7012">
      <w:pPr>
        <w:pStyle w:val="Nadpis4"/>
      </w:pPr>
      <w:r>
        <w:t xml:space="preserve"> Přizpůsobení vizualizací</w:t>
      </w:r>
    </w:p>
    <w:p w14:paraId="72D0FC19" w14:textId="0EF5FC23"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2EE34317"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w:t>
      </w:r>
      <w:r w:rsidR="002F5C17">
        <w:t>i</w:t>
      </w:r>
      <w:r>
        <w:t xml:space="preserve">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0FD5BCA2" w:rsidR="00FC193F" w:rsidRPr="00FC193F" w:rsidRDefault="00FC193F" w:rsidP="00FC193F">
      <w:r>
        <w:t xml:space="preserve">Tvorba vizualizací knihovnou </w:t>
      </w:r>
      <w:proofErr w:type="spellStart"/>
      <w:r>
        <w:t>Plotly</w:t>
      </w:r>
      <w:proofErr w:type="spellEnd"/>
      <w:r>
        <w:t xml:space="preserve"> Express je opravdu velmi jednoduchá. Za</w:t>
      </w:r>
      <w:r w:rsidR="005C06E8">
        <w:t> </w:t>
      </w:r>
      <w:r>
        <w:t>předpokladu, že data jsou ve vhodném formátu</w:t>
      </w:r>
      <w:r w:rsidR="002F5C17">
        <w:t>,</w:t>
      </w:r>
      <w:r>
        <w:t xml:space="preserve">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w:t>
      </w:r>
      <w:r w:rsidR="00506D47">
        <w:t> </w:t>
      </w:r>
      <w:r>
        <w:t xml:space="preserve">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63A0B36D" w14:textId="120DFCCF" w:rsidR="003E2366"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w:t>
      </w:r>
      <w:r w:rsidR="005C06E8">
        <w:t> </w:t>
      </w:r>
      <w:r>
        <w:t>orientuje, což značně zjednodušuje práci s některými typy grafů.</w:t>
      </w:r>
    </w:p>
    <w:p w14:paraId="4BC2A9C6" w14:textId="05F7F9FC" w:rsidR="00AD3B9B" w:rsidRPr="00FD1087" w:rsidRDefault="00AD3B9B" w:rsidP="00AD3B9B">
      <w:pPr>
        <w:spacing w:line="240" w:lineRule="auto"/>
        <w:jc w:val="left"/>
      </w:pPr>
      <w:r>
        <w:br w:type="page"/>
      </w:r>
    </w:p>
    <w:p w14:paraId="31BDC755" w14:textId="25E0F2A3" w:rsidR="001B7012" w:rsidRDefault="001B7012" w:rsidP="001B7012">
      <w:pPr>
        <w:pStyle w:val="Nadpis4"/>
      </w:pPr>
      <w:r>
        <w:lastRenderedPageBreak/>
        <w:t xml:space="preserve"> Shrnutí</w:t>
      </w:r>
    </w:p>
    <w:p w14:paraId="41C920A5" w14:textId="505837E1" w:rsidR="006B49A9" w:rsidRPr="006B49A9" w:rsidRDefault="006B49A9" w:rsidP="006B49A9">
      <w:pPr>
        <w:pStyle w:val="Titulek"/>
        <w:keepNext/>
        <w:jc w:val="left"/>
      </w:pPr>
      <w:bookmarkStart w:id="77" w:name="_Toc98586106"/>
      <w:r>
        <w:t xml:space="preserve">Tabulka </w:t>
      </w:r>
      <w:fldSimple w:instr=" SEQ Tabulka \* ARABIC ">
        <w:r w:rsidR="00EE700B">
          <w:rPr>
            <w:noProof/>
          </w:rPr>
          <w:t>9</w:t>
        </w:r>
      </w:fldSimple>
      <w:r>
        <w:t xml:space="preserve"> Hodnocení knihovny </w:t>
      </w:r>
      <w:proofErr w:type="spellStart"/>
      <w:r>
        <w:t>Plotly</w:t>
      </w:r>
      <w:bookmarkEnd w:id="77"/>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5562B919" w14:textId="5AAD7F9E" w:rsidR="00297FE2" w:rsidRPr="00297FE2" w:rsidRDefault="00297FE2" w:rsidP="00862791">
            <w:r>
              <w:rPr>
                <w:b/>
                <w:bCs/>
              </w:rPr>
              <w:t xml:space="preserve"> </w:t>
            </w:r>
            <w:r>
              <w:t>pole,</w:t>
            </w:r>
            <w:r w:rsidR="00AD3B9B">
              <w:t xml:space="preserve"> </w:t>
            </w:r>
            <w:r>
              <w:t>seznamy, n-</w:t>
            </w:r>
            <w:proofErr w:type="spellStart"/>
            <w:r>
              <w:t>tice</w:t>
            </w:r>
            <w:proofErr w:type="spellEnd"/>
            <w:r>
              <w:t>, slovníky,</w:t>
            </w:r>
            <w:r w:rsidR="00AD3B9B">
              <w:t xml:space="preserve"> </w:t>
            </w:r>
            <w:proofErr w:type="spellStart"/>
            <w:r>
              <w:t>Data</w:t>
            </w:r>
            <w:r w:rsidR="00AD3B9B">
              <w:t>fr</w:t>
            </w:r>
            <w:r>
              <w:t>ame</w:t>
            </w:r>
            <w:proofErr w:type="spellEnd"/>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332F966D" w:rsidR="001B7012" w:rsidRDefault="008202B2" w:rsidP="00862791">
            <w:r>
              <w:t xml:space="preserve">Mnoho typů </w:t>
            </w:r>
            <w:proofErr w:type="gramStart"/>
            <w:r>
              <w:t>2D</w:t>
            </w:r>
            <w:proofErr w:type="gramEnd"/>
            <w:r>
              <w:t xml:space="preserve"> grafů specializovaných pro různé oblasti</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73743604" w:rsidR="001B7012" w:rsidRDefault="008202B2" w:rsidP="00862791">
            <w:r>
              <w:t xml:space="preserve">Interaktivní vizualizace v prohlížeči, </w:t>
            </w:r>
            <w:r w:rsidR="00AD3B9B">
              <w:t>a </w:t>
            </w:r>
            <w:r>
              <w:t>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2BDE2856" w:rsidR="001B7012" w:rsidRDefault="008202B2" w:rsidP="00862791">
            <w:proofErr w:type="spellStart"/>
            <w:r w:rsidRPr="001773F4">
              <w:rPr>
                <w:b/>
                <w:bCs/>
              </w:rPr>
              <w:t>Plotly</w:t>
            </w:r>
            <w:proofErr w:type="spellEnd"/>
            <w:r>
              <w:rPr>
                <w:b/>
                <w:bCs/>
              </w:rPr>
              <w:t xml:space="preserve"> Express: </w:t>
            </w:r>
            <w:r>
              <w:t>Velmi jednoduchá a</w:t>
            </w:r>
            <w:r w:rsidR="00AD3B9B">
              <w:t> </w:t>
            </w:r>
            <w:r>
              <w:t>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44F79853" w:rsidR="00C74931" w:rsidRDefault="00C74931" w:rsidP="00C74931">
      <w:pPr>
        <w:pStyle w:val="Titulek"/>
        <w:keepNext/>
        <w:jc w:val="left"/>
      </w:pPr>
      <w:bookmarkStart w:id="78" w:name="_Toc98586107"/>
      <w:r>
        <w:t xml:space="preserve">Tabulka </w:t>
      </w:r>
      <w:fldSimple w:instr=" SEQ Tabulka \* ARABIC ">
        <w:r w:rsidR="00EE700B">
          <w:rPr>
            <w:noProof/>
          </w:rPr>
          <w:t>10</w:t>
        </w:r>
      </w:fldSimple>
      <w:r>
        <w:t xml:space="preserve"> </w:t>
      </w:r>
      <w:r w:rsidR="003E53B0">
        <w:t xml:space="preserve">Kvantifikované </w:t>
      </w:r>
      <w:r>
        <w:t xml:space="preserve">hodnocení knihovny </w:t>
      </w:r>
      <w:proofErr w:type="spellStart"/>
      <w:r w:rsidR="00763806">
        <w:t>Plotly</w:t>
      </w:r>
      <w:bookmarkEnd w:id="78"/>
      <w:proofErr w:type="spellEnd"/>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79" w:name="_Toc98830602"/>
      <w:proofErr w:type="spellStart"/>
      <w:r>
        <w:lastRenderedPageBreak/>
        <w:t>Holoviews</w:t>
      </w:r>
      <w:bookmarkEnd w:id="79"/>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57B29CD3" w:rsidR="00720D8B" w:rsidRDefault="00720D8B" w:rsidP="00586BE8">
      <w:pPr>
        <w:ind w:left="360"/>
      </w:pPr>
      <w:r>
        <w:t xml:space="preserve">Dále je </w:t>
      </w:r>
      <w:r w:rsidR="00B31360">
        <w:t xml:space="preserve">stažena knihovna </w:t>
      </w:r>
      <w:proofErr w:type="spellStart"/>
      <w:r w:rsidR="00AB6371">
        <w:t>B</w:t>
      </w:r>
      <w:r w:rsidR="00B31360">
        <w:t>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2D49161F"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w:t>
      </w:r>
      <w:r w:rsidR="00506D47">
        <w:t> </w:t>
      </w:r>
      <w:r w:rsidR="006A2BE7">
        <w:t>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Nejlepším vstupním formátem pro tuto knihovnu jsou pojmenovaná data, tedy slovníky a</w:t>
      </w:r>
      <w:r w:rsidR="00506D47">
        <w:t>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lastRenderedPageBreak/>
        <w:t xml:space="preserve"> Typy grafů</w:t>
      </w:r>
    </w:p>
    <w:p w14:paraId="71EFECDF" w14:textId="0A7F72D4"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w:t>
      </w:r>
      <w:r w:rsidR="005C06E8">
        <w:t> </w:t>
      </w:r>
      <w:r>
        <w:t>stránkách holoviews.org.</w:t>
      </w:r>
    </w:p>
    <w:p w14:paraId="2F430AC9" w14:textId="75F1AE0B" w:rsidR="00E97EC5" w:rsidRDefault="00E97EC5" w:rsidP="00E97EC5">
      <w:pPr>
        <w:pStyle w:val="Nadpis4"/>
      </w:pPr>
      <w:r>
        <w:t xml:space="preserve"> Přizpůsobení vizualizací</w:t>
      </w:r>
    </w:p>
    <w:p w14:paraId="53AEC6C5" w14:textId="5F3A7737"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974E16">
        <w:rPr>
          <w:rStyle w:val="CodeChar"/>
        </w:rPr>
        <w:t>,</w:t>
      </w:r>
      <w:r w:rsidR="00644C3A">
        <w:t xml:space="preserve"> sloužící ke</w:t>
      </w:r>
      <w:r w:rsidR="005C06E8">
        <w:t> </w:t>
      </w:r>
      <w:r w:rsidR="00644C3A">
        <w:t xml:space="preserve">specifikaci šrafování. </w:t>
      </w:r>
    </w:p>
    <w:p w14:paraId="6B4853F6" w14:textId="4D25C5F8" w:rsidR="00E97EC5" w:rsidRDefault="00E97EC5" w:rsidP="00E97EC5">
      <w:pPr>
        <w:pStyle w:val="Nadpis4"/>
      </w:pPr>
      <w:r>
        <w:t xml:space="preserve"> Interaktivita</w:t>
      </w:r>
    </w:p>
    <w:p w14:paraId="3D2889FE" w14:textId="44AB5DC2" w:rsidR="00F51CA3" w:rsidRPr="00F51CA3" w:rsidRDefault="00F51CA3" w:rsidP="00F51CA3">
      <w:r>
        <w:t>Míra interaktivity dostupná ve vizualizacích je daná použitou knihovnou</w:t>
      </w:r>
      <w:r w:rsidR="00FB13F4">
        <w:t xml:space="preserve"> (viz</w:t>
      </w:r>
      <w:r w:rsidR="0045455D">
        <w:t>.</w:t>
      </w:r>
      <w:r w:rsidR="005C06E8">
        <w:t> </w:t>
      </w:r>
      <w:r w:rsidR="00FB13F4">
        <w:t>příslušné kapitoly)</w:t>
      </w:r>
    </w:p>
    <w:p w14:paraId="1183E315" w14:textId="50A94F63" w:rsidR="00E97EC5" w:rsidRDefault="00E97EC5" w:rsidP="00E97EC5">
      <w:pPr>
        <w:pStyle w:val="Nadpis4"/>
      </w:pPr>
      <w:r>
        <w:t xml:space="preserve"> Jednoduchost použití</w:t>
      </w:r>
    </w:p>
    <w:p w14:paraId="0A5768E0" w14:textId="08F7C5D1"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Výpis</w:t>
      </w:r>
      <w:r w:rsidR="00CB6673">
        <w:t> </w:t>
      </w:r>
      <w:r w:rsidR="00F27C7B">
        <w:t xml:space="preserve">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t xml:space="preserve">Dokumentace na webových stránkách knihovny je často nedostačující </w:t>
      </w:r>
      <w:r w:rsidR="0045408B">
        <w:t xml:space="preserve">a v některých případech dokonce nefunkční. 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06C01C4A" w14:textId="702562F3" w:rsidR="00FE0659" w:rsidRDefault="00FE0659" w:rsidP="00FB13F4">
      <w:r w:rsidRPr="00FE0659">
        <w:rPr>
          <w:noProof/>
        </w:rPr>
        <w:lastRenderedPageBreak/>
        <w:drawing>
          <wp:inline distT="0" distB="0" distL="0" distR="0" wp14:anchorId="69E641BE" wp14:editId="202CFB7E">
            <wp:extent cx="5400040" cy="1437005"/>
            <wp:effectExtent l="0" t="0" r="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33"/>
                    <a:stretch>
                      <a:fillRect/>
                    </a:stretch>
                  </pic:blipFill>
                  <pic:spPr>
                    <a:xfrm>
                      <a:off x="0" y="0"/>
                      <a:ext cx="5400040" cy="1437005"/>
                    </a:xfrm>
                    <a:prstGeom prst="rect">
                      <a:avLst/>
                    </a:prstGeom>
                  </pic:spPr>
                </pic:pic>
              </a:graphicData>
            </a:graphic>
          </wp:inline>
        </w:drawing>
      </w:r>
    </w:p>
    <w:p w14:paraId="309DA187" w14:textId="58EB44A5" w:rsidR="00F50CBA" w:rsidRPr="00F50CBA" w:rsidRDefault="00F50CBA" w:rsidP="00F50CBA">
      <w:pPr>
        <w:pStyle w:val="Titulek"/>
        <w:jc w:val="left"/>
      </w:pPr>
      <w:bookmarkStart w:id="80" w:name="_Toc98830629"/>
      <w:r>
        <w:t xml:space="preserve">Obr. </w:t>
      </w:r>
      <w:fldSimple w:instr=" SEQ Obr. \* ARABIC ">
        <w:r w:rsidR="00EE700B">
          <w:rPr>
            <w:noProof/>
          </w:rPr>
          <w:t>18</w:t>
        </w:r>
      </w:fldSimple>
      <w:r>
        <w:t xml:space="preserve"> Některé části dokumentace </w:t>
      </w:r>
      <w:proofErr w:type="spellStart"/>
      <w:r>
        <w:t>Holoviews</w:t>
      </w:r>
      <w:proofErr w:type="spellEnd"/>
      <w:r>
        <w:t xml:space="preserve"> jsou nedostupné</w:t>
      </w:r>
      <w:bookmarkEnd w:id="80"/>
    </w:p>
    <w:p w14:paraId="6551F1E5" w14:textId="69CB3AF1" w:rsidR="00FE0659" w:rsidRPr="00FB13F4" w:rsidRDefault="00FE0659" w:rsidP="00FB13F4">
      <w:r>
        <w:t>Zdroj: vlastní zpracování</w:t>
      </w:r>
      <w:r w:rsidR="001F60EE">
        <w:t xml:space="preserve"> – 7.2.2022</w:t>
      </w:r>
    </w:p>
    <w:p w14:paraId="45E7F096" w14:textId="62812844" w:rsidR="00E97EC5" w:rsidRDefault="00E97EC5" w:rsidP="00E97EC5">
      <w:pPr>
        <w:pStyle w:val="Nadpis4"/>
      </w:pPr>
      <w:r>
        <w:t xml:space="preserve"> Výchozí nastavení</w:t>
      </w:r>
    </w:p>
    <w:p w14:paraId="0FF2970B" w14:textId="1A8DA699" w:rsidR="0099457F" w:rsidRDefault="0099457F" w:rsidP="0099457F">
      <w:r>
        <w:t>Výchozí nastavení odpovídají nastavení použitých knihoven, v</w:t>
      </w:r>
      <w:r w:rsidR="00960355">
        <w:t> mnoha</w:t>
      </w:r>
      <w:r>
        <w:t xml:space="preserve"> případech je</w:t>
      </w:r>
      <w:r w:rsidR="00D910B6">
        <w:t> </w:t>
      </w:r>
      <w:r w:rsidR="00960355">
        <w:t>však změněn poměr stran grafu na 1:1.</w:t>
      </w:r>
    </w:p>
    <w:p w14:paraId="3E3A1E73" w14:textId="57256BF9" w:rsidR="009D293E" w:rsidRDefault="009D293E" w:rsidP="0099457F">
      <w:r w:rsidRPr="009D293E">
        <w:rPr>
          <w:noProof/>
        </w:rPr>
        <w:drawing>
          <wp:inline distT="0" distB="0" distL="0" distR="0" wp14:anchorId="78CA02A0" wp14:editId="67751102">
            <wp:extent cx="5400040" cy="22313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31390"/>
                    </a:xfrm>
                    <a:prstGeom prst="rect">
                      <a:avLst/>
                    </a:prstGeom>
                  </pic:spPr>
                </pic:pic>
              </a:graphicData>
            </a:graphic>
          </wp:inline>
        </w:drawing>
      </w:r>
    </w:p>
    <w:p w14:paraId="7C3B1188" w14:textId="03F9B594" w:rsidR="009D293E" w:rsidRPr="00F50CBA" w:rsidRDefault="009D293E" w:rsidP="009D293E">
      <w:pPr>
        <w:pStyle w:val="Titulek"/>
        <w:jc w:val="left"/>
      </w:pPr>
      <w:bookmarkStart w:id="81" w:name="_Toc98830630"/>
      <w:r>
        <w:t xml:space="preserve">Obr. </w:t>
      </w:r>
      <w:fldSimple w:instr=" SEQ Obr. \* ARABIC ">
        <w:r w:rsidR="00EE700B">
          <w:rPr>
            <w:noProof/>
          </w:rPr>
          <w:t>19</w:t>
        </w:r>
      </w:fldSimple>
      <w:r>
        <w:t xml:space="preserve"> Výchozí nastavení </w:t>
      </w:r>
      <w:proofErr w:type="spellStart"/>
      <w:r>
        <w:t>Holoviews</w:t>
      </w:r>
      <w:proofErr w:type="spellEnd"/>
      <w:r>
        <w:t xml:space="preserve"> při využití </w:t>
      </w:r>
      <w:proofErr w:type="spellStart"/>
      <w:r>
        <w:t>Boke</w:t>
      </w:r>
      <w:r w:rsidR="00123C54">
        <w:t>h</w:t>
      </w:r>
      <w:proofErr w:type="spellEnd"/>
      <w:r>
        <w:t xml:space="preserve"> pro renderování</w:t>
      </w:r>
      <w:bookmarkEnd w:id="81"/>
    </w:p>
    <w:p w14:paraId="011C8DF0" w14:textId="200227CE" w:rsidR="009D293E" w:rsidRPr="00FB13F4" w:rsidRDefault="009D293E" w:rsidP="009D293E">
      <w:r>
        <w:t xml:space="preserve">Zdroj: vlastní zpracování – </w:t>
      </w:r>
      <w:proofErr w:type="spellStart"/>
      <w:r>
        <w:t>Holoviews</w:t>
      </w:r>
      <w:proofErr w:type="spellEnd"/>
    </w:p>
    <w:p w14:paraId="51AC24DE" w14:textId="77777777" w:rsidR="009D293E" w:rsidRDefault="009D293E" w:rsidP="0099457F"/>
    <w:p w14:paraId="3024598B" w14:textId="7D8C062E" w:rsidR="00EB3E55" w:rsidRPr="0099457F" w:rsidRDefault="00EB3E55" w:rsidP="00EB3E55">
      <w:pPr>
        <w:spacing w:line="240" w:lineRule="auto"/>
        <w:jc w:val="left"/>
      </w:pPr>
      <w:r>
        <w:br w:type="page"/>
      </w:r>
    </w:p>
    <w:p w14:paraId="62345F42" w14:textId="51212A06" w:rsidR="00E97EC5" w:rsidRDefault="00E97EC5" w:rsidP="00E97EC5">
      <w:pPr>
        <w:pStyle w:val="Nadpis4"/>
      </w:pPr>
      <w:r>
        <w:lastRenderedPageBreak/>
        <w:t xml:space="preserve"> Shrnutí</w:t>
      </w:r>
    </w:p>
    <w:p w14:paraId="0055F7FC" w14:textId="3859D482" w:rsidR="006B49A9" w:rsidRPr="006B49A9" w:rsidRDefault="006B49A9" w:rsidP="006B49A9">
      <w:pPr>
        <w:pStyle w:val="Titulek"/>
        <w:keepNext/>
        <w:jc w:val="left"/>
      </w:pPr>
      <w:bookmarkStart w:id="82" w:name="_Toc98586108"/>
      <w:r>
        <w:t xml:space="preserve">Tabulka </w:t>
      </w:r>
      <w:fldSimple w:instr=" SEQ Tabulka \* ARABIC ">
        <w:r w:rsidR="00EE700B">
          <w:rPr>
            <w:noProof/>
          </w:rPr>
          <w:t>11</w:t>
        </w:r>
      </w:fldSimple>
      <w:r>
        <w:t xml:space="preserve"> Hodnocení knihovny </w:t>
      </w:r>
      <w:proofErr w:type="spellStart"/>
      <w:r>
        <w:t>Holoviews</w:t>
      </w:r>
      <w:bookmarkEnd w:id="82"/>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43AAA4AC"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2944049B" w:rsidR="00E97EC5" w:rsidRPr="00297FE2" w:rsidRDefault="00305323" w:rsidP="00114C33">
            <w:r>
              <w:t xml:space="preserve">Závislé na grafu, nejčastěji </w:t>
            </w:r>
            <w:proofErr w:type="spellStart"/>
            <w:r>
              <w:t>DataFrame</w:t>
            </w:r>
            <w:proofErr w:type="spellEnd"/>
            <w:r>
              <w:t xml:space="preserve"> a slovníky</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31717711"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68F188F6"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152031A4"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F1D261D" w:rsidR="00EA2702" w:rsidRDefault="00EA2702" w:rsidP="00EA2702">
            <w:r>
              <w:t>Závislé na použité knihovně. Často deformované na čtvercový formát</w:t>
            </w:r>
          </w:p>
        </w:tc>
      </w:tr>
    </w:tbl>
    <w:p w14:paraId="30D66E74" w14:textId="490C918D" w:rsidR="00E97EC5" w:rsidRDefault="00E97EC5" w:rsidP="00E97EC5"/>
    <w:p w14:paraId="548E28B9" w14:textId="01602801" w:rsidR="000A1BB9" w:rsidRDefault="000A1BB9" w:rsidP="000A1BB9">
      <w:pPr>
        <w:pStyle w:val="Titulek"/>
        <w:keepNext/>
        <w:jc w:val="left"/>
      </w:pPr>
      <w:bookmarkStart w:id="83" w:name="_Toc98586109"/>
      <w:r>
        <w:t xml:space="preserve">Tabulka </w:t>
      </w:r>
      <w:fldSimple w:instr=" SEQ Tabulka \* ARABIC ">
        <w:r w:rsidR="00EE700B">
          <w:rPr>
            <w:noProof/>
          </w:rPr>
          <w:t>12</w:t>
        </w:r>
      </w:fldSimple>
      <w:r>
        <w:t xml:space="preserve"> </w:t>
      </w:r>
      <w:r w:rsidR="003D76BE">
        <w:t xml:space="preserve">Kvantifikované </w:t>
      </w:r>
      <w:r>
        <w:t xml:space="preserve">hodnocení knihovny </w:t>
      </w:r>
      <w:proofErr w:type="spellStart"/>
      <w:r>
        <w:t>Holoviews</w:t>
      </w:r>
      <w:bookmarkEnd w:id="83"/>
      <w:proofErr w:type="spellEnd"/>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4" w:name="_Toc98830603"/>
      <w:proofErr w:type="spellStart"/>
      <w:r>
        <w:lastRenderedPageBreak/>
        <w:t>Pygal</w:t>
      </w:r>
      <w:bookmarkEnd w:id="84"/>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409C36D6" w14:textId="77777777" w:rsidR="004E17D7"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791C17FB" w14:textId="7B2B20F4" w:rsidR="004E17D7" w:rsidRPr="00996C56" w:rsidRDefault="004E17D7" w:rsidP="004E17D7">
      <w:r>
        <w:t xml:space="preserve"> </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t xml:space="preserve"> Výstupní formáty</w:t>
      </w:r>
    </w:p>
    <w:p w14:paraId="01C9A262" w14:textId="27F5D114"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w:t>
      </w:r>
      <w:r w:rsidR="00DC057E">
        <w:t> </w:t>
      </w:r>
      <w:r w:rsidR="00665F2E">
        <w:t>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B3C247"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kromě základních jako například sloupcového, či</w:t>
      </w:r>
      <w:r w:rsidR="00DC057E">
        <w:t> </w:t>
      </w:r>
      <w:r w:rsidR="008040A7">
        <w:t>koláčového</w:t>
      </w:r>
      <w:r w:rsidR="00685F5A">
        <w:t>,</w:t>
      </w:r>
      <w:r w:rsidR="008040A7">
        <w:t xml:space="preserve"> </w:t>
      </w:r>
      <w:r w:rsidR="005944E7">
        <w:t xml:space="preserve">jsou v nabídce </w:t>
      </w:r>
      <w:proofErr w:type="spellStart"/>
      <w:r w:rsidR="005944E7">
        <w:t>Pygal</w:t>
      </w:r>
      <w:proofErr w:type="spellEnd"/>
      <w:r w:rsidR="005944E7">
        <w:t xml:space="preserve"> i paprskový graf, stromová mapa, ciferníky a</w:t>
      </w:r>
      <w:r w:rsidR="00DC057E">
        <w:t> </w:t>
      </w:r>
      <w:r w:rsidR="005944E7">
        <w:t>jednoduché geografické vizualizace.</w:t>
      </w:r>
    </w:p>
    <w:p w14:paraId="135D9C78" w14:textId="3535BD14" w:rsidR="001E0B9A" w:rsidRDefault="001E0B9A" w:rsidP="001E0B9A">
      <w:pPr>
        <w:pStyle w:val="Nadpis4"/>
      </w:pPr>
      <w:r>
        <w:t xml:space="preserve"> Přizpůsobení vizualizací</w:t>
      </w:r>
    </w:p>
    <w:p w14:paraId="69A36867" w14:textId="57CCC811" w:rsid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 xml:space="preserve">Součástí knihovny jsou </w:t>
      </w:r>
      <w:r w:rsidR="00B47AAA">
        <w:lastRenderedPageBreak/>
        <w:t>i</w:t>
      </w:r>
      <w:r w:rsidR="00DC057E">
        <w:t> </w:t>
      </w:r>
      <w:r w:rsidR="00B47AAA">
        <w:t xml:space="preserve">předpřipravená schémata, včetně parametrických, která se generují za základě barevného parametru (například postupným ztmavováním odstínu). </w:t>
      </w:r>
      <w:r w:rsidR="00734086">
        <w:t xml:space="preserve">Pokud jsou grafy vkládány do webové stránky, lze na ně také aplikovat kaskádové styly. </w:t>
      </w:r>
    </w:p>
    <w:p w14:paraId="7F3B07FC" w14:textId="3047DA47" w:rsidR="00FE7A99" w:rsidRPr="008B3093" w:rsidRDefault="00FE7A99" w:rsidP="008B3093">
      <w:r>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5692652B" w:rsidR="00655816" w:rsidRPr="00655816" w:rsidRDefault="00655816" w:rsidP="00655816">
      <w:r>
        <w:t xml:space="preserve">Interaktivita spočívá hlavně ve skrývání dat a interakci s popisky. Knihovna nenabízí žádnou hlubší interaktivitu </w:t>
      </w:r>
      <w:r w:rsidR="006266EC">
        <w:t>nebo</w:t>
      </w:r>
      <w:r>
        <w:t xml:space="preserve">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Výchozí nastavení</w:t>
      </w:r>
    </w:p>
    <w:p w14:paraId="26337E62" w14:textId="481480C0" w:rsidR="003F06D2" w:rsidRDefault="009C62E1" w:rsidP="009C62E1">
      <w:r>
        <w:t xml:space="preserve">Výchozí nastavení vizualizací je pro mnoho účelů dostačující, jednotlivým řadám jsou přiřazovány barvy dle schéma stylu, které lze snadno změnit při vytváření objektu grafu. </w:t>
      </w:r>
    </w:p>
    <w:p w14:paraId="78113B15" w14:textId="6215AE49" w:rsidR="009C62E1" w:rsidRPr="009C62E1" w:rsidRDefault="003F06D2" w:rsidP="003F06D2">
      <w:pPr>
        <w:spacing w:line="240" w:lineRule="auto"/>
        <w:jc w:val="left"/>
      </w:pPr>
      <w:r>
        <w:br w:type="page"/>
      </w:r>
    </w:p>
    <w:p w14:paraId="0294B2A3" w14:textId="3A481E17" w:rsidR="001E0B9A" w:rsidRDefault="001E0B9A" w:rsidP="001E0B9A">
      <w:pPr>
        <w:pStyle w:val="Nadpis4"/>
      </w:pPr>
      <w:r>
        <w:lastRenderedPageBreak/>
        <w:t xml:space="preserve"> Shrnutí</w:t>
      </w:r>
    </w:p>
    <w:p w14:paraId="7BB7356A" w14:textId="1741F34B" w:rsidR="0050743A" w:rsidRPr="0050743A" w:rsidRDefault="0050743A" w:rsidP="0050743A">
      <w:pPr>
        <w:pStyle w:val="Titulek"/>
        <w:keepNext/>
        <w:jc w:val="left"/>
      </w:pPr>
      <w:bookmarkStart w:id="85" w:name="_Toc98586110"/>
      <w:r>
        <w:t xml:space="preserve">Tabulka </w:t>
      </w:r>
      <w:fldSimple w:instr=" SEQ Tabulka \* ARABIC ">
        <w:r w:rsidR="00EE700B">
          <w:rPr>
            <w:noProof/>
          </w:rPr>
          <w:t>13</w:t>
        </w:r>
      </w:fldSimple>
      <w:r>
        <w:t xml:space="preserve"> Hodnocení knihovny </w:t>
      </w:r>
      <w:proofErr w:type="spellStart"/>
      <w:r>
        <w:t>Pygal</w:t>
      </w:r>
      <w:bookmarkEnd w:id="85"/>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60B02510" w:rsidR="007B01FE" w:rsidRDefault="007B01FE" w:rsidP="007B01FE">
      <w:pPr>
        <w:pStyle w:val="Titulek"/>
        <w:keepNext/>
        <w:jc w:val="left"/>
      </w:pPr>
      <w:bookmarkStart w:id="86" w:name="_Toc98586111"/>
      <w:r>
        <w:t xml:space="preserve">Tabulka </w:t>
      </w:r>
      <w:fldSimple w:instr=" SEQ Tabulka \* ARABIC ">
        <w:r w:rsidR="00EE700B">
          <w:rPr>
            <w:noProof/>
          </w:rPr>
          <w:t>14</w:t>
        </w:r>
      </w:fldSimple>
      <w:r>
        <w:t xml:space="preserve"> </w:t>
      </w:r>
      <w:r w:rsidR="00E670E1">
        <w:t xml:space="preserve">Kvantifikované </w:t>
      </w:r>
      <w:r>
        <w:t xml:space="preserve">hodnocení knihovny </w:t>
      </w:r>
      <w:proofErr w:type="spellStart"/>
      <w:r w:rsidR="005E4EE8">
        <w:t>Pygal</w:t>
      </w:r>
      <w:bookmarkEnd w:id="86"/>
      <w:proofErr w:type="spellEnd"/>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099CFB46" w:rsidR="003F06D2" w:rsidRDefault="003F06D2" w:rsidP="001E0B9A"/>
    <w:p w14:paraId="7F12A6FC" w14:textId="1C01054C" w:rsidR="007B01FE" w:rsidRDefault="003F06D2" w:rsidP="003F06D2">
      <w:pPr>
        <w:spacing w:line="240" w:lineRule="auto"/>
        <w:jc w:val="left"/>
      </w:pPr>
      <w:r>
        <w:br w:type="page"/>
      </w:r>
    </w:p>
    <w:p w14:paraId="2E9974BA" w14:textId="77777777" w:rsidR="004366F7" w:rsidRDefault="00995861" w:rsidP="0016335D">
      <w:pPr>
        <w:pStyle w:val="Nadpis1"/>
      </w:pPr>
      <w:bookmarkStart w:id="87" w:name="_Toc98830604"/>
      <w:r>
        <w:lastRenderedPageBreak/>
        <w:t>Shrnutí výsledků</w:t>
      </w:r>
      <w:bookmarkEnd w:id="87"/>
    </w:p>
    <w:p w14:paraId="3F42922A" w14:textId="77777777" w:rsidR="000431BD" w:rsidRDefault="000431BD" w:rsidP="00ED29F6">
      <w:pPr>
        <w:pStyle w:val="Nadpis2"/>
      </w:pPr>
      <w:bookmarkStart w:id="88" w:name="_Toc98830605"/>
      <w:r>
        <w:t>Celkové shrnutí knihoven</w:t>
      </w:r>
      <w:bookmarkEnd w:id="88"/>
    </w:p>
    <w:p w14:paraId="77EE2B46" w14:textId="2C8540FC" w:rsidR="000431BD" w:rsidRDefault="000431BD" w:rsidP="000431BD">
      <w:r>
        <w:t>Při tvorbě libovolné vizualizace je důležité dobře zvolit používanou knihovnu. Ačkoliv u mnoha z hodnocených knihoven se ukázalo</w:t>
      </w:r>
      <w:r w:rsidR="003B7181">
        <w:t>,</w:t>
      </w:r>
      <w:r>
        <w:t xml:space="preserve"> že se jedná o poměrně všestranné nástroje, existují situace, ve kterých jsou některé vhodnější.</w:t>
      </w:r>
    </w:p>
    <w:p w14:paraId="06FF0A5A" w14:textId="61445296" w:rsidR="000431BD" w:rsidRDefault="000431BD" w:rsidP="000431BD">
      <w:r>
        <w:t xml:space="preserve">Knihovna </w:t>
      </w:r>
      <w:proofErr w:type="spellStart"/>
      <w:r>
        <w:t>Matplotlib</w:t>
      </w:r>
      <w:proofErr w:type="spellEnd"/>
      <w:r>
        <w:t xml:space="preserve"> vyniká svojí všestranností a relativní jednoduchostí. Jedná se</w:t>
      </w:r>
      <w:r w:rsidR="00992831">
        <w:t> </w:t>
      </w:r>
      <w:r>
        <w:t>o</w:t>
      </w:r>
      <w:r w:rsidR="00DC057E">
        <w:t> </w:t>
      </w:r>
      <w:r>
        <w:t xml:space="preserve">vhodnou knihovnu pro vývojáře, kteří nemají mnoho zkušeností s vizualizací dat. Díky své dlouhé existenci a velké popularitě je také dostupné velké množství materiálů, pro řešení případných problémů. </w:t>
      </w:r>
      <w:proofErr w:type="spellStart"/>
      <w:r w:rsidR="00B545B2">
        <w:t>Seaborn</w:t>
      </w:r>
      <w:proofErr w:type="spellEnd"/>
      <w:r>
        <w:t xml:space="preserve"> dále zjednodušuje některé součásti knihovny </w:t>
      </w:r>
      <w:proofErr w:type="spellStart"/>
      <w:r>
        <w:t>Matplotlib</w:t>
      </w:r>
      <w:proofErr w:type="spellEnd"/>
      <w:r>
        <w:t xml:space="preserve"> a rozšiřuje ji o některé funkcionality, například snadné zpracování </w:t>
      </w:r>
      <w:proofErr w:type="spellStart"/>
      <w:r>
        <w:t>DataFrames</w:t>
      </w:r>
      <w:proofErr w:type="spellEnd"/>
      <w:r>
        <w:t xml:space="preserve"> a tvorba tabulek grafů, dělených dle zvolených kategorií, zároveň je s knihovnou </w:t>
      </w:r>
      <w:proofErr w:type="spellStart"/>
      <w:r>
        <w:t>Matplotlib</w:t>
      </w:r>
      <w:proofErr w:type="spellEnd"/>
      <w:r>
        <w:t xml:space="preserve"> kompatibilní a lze tak v případě potřeby kombinovat vizualizace obou knihoven. </w:t>
      </w:r>
    </w:p>
    <w:p w14:paraId="013CE428" w14:textId="12E266F8" w:rsidR="000431BD" w:rsidRDefault="000431BD" w:rsidP="000431BD">
      <w:r>
        <w:t xml:space="preserve">Na druhé straně mnohem složitější </w:t>
      </w:r>
      <w:proofErr w:type="spellStart"/>
      <w:r>
        <w:t>Bokeh</w:t>
      </w:r>
      <w:proofErr w:type="spellEnd"/>
      <w:r>
        <w:t xml:space="preserve"> dovoluje vývojáři definovat velmi </w:t>
      </w:r>
      <w:r w:rsidR="005244C9">
        <w:t>komplexní</w:t>
      </w:r>
      <w:r>
        <w:t xml:space="preserve"> vizualizace, díky možnosti pracovat na úrovni jednotlivých grafických elementů. Zároveň umožňuje vytvoření serverové aplikace, vhodné pro</w:t>
      </w:r>
      <w:r w:rsidR="00992831">
        <w:t> </w:t>
      </w:r>
      <w:r>
        <w:t xml:space="preserve">streamování a vizualizaci dat v reálném čase a složitější interakce s uživatelem. </w:t>
      </w:r>
      <w:proofErr w:type="spellStart"/>
      <w:r>
        <w:t>Holoviews</w:t>
      </w:r>
      <w:proofErr w:type="spellEnd"/>
      <w:r>
        <w:t xml:space="preserve"> </w:t>
      </w:r>
      <w:r w:rsidRPr="002126B1">
        <w:t>se</w:t>
      </w:r>
      <w:r w:rsidR="002126B1">
        <w:t> </w:t>
      </w:r>
      <w:proofErr w:type="gramStart"/>
      <w:r w:rsidRPr="002126B1">
        <w:t>snaží</w:t>
      </w:r>
      <w:proofErr w:type="gramEnd"/>
      <w:r>
        <w:t xml:space="preserve"> usnadnit použití knihovny </w:t>
      </w:r>
      <w:proofErr w:type="spellStart"/>
      <w:r>
        <w:t>Bokeh</w:t>
      </w:r>
      <w:proofErr w:type="spellEnd"/>
      <w:r>
        <w:t xml:space="preserve"> při tvorbě jednodušších vizualizací a zároveň poskytuje možnost tyto vizualizace převést do knihoven </w:t>
      </w:r>
      <w:proofErr w:type="spellStart"/>
      <w:r>
        <w:t>Matplotlib</w:t>
      </w:r>
      <w:proofErr w:type="spellEnd"/>
      <w:r>
        <w:t xml:space="preserve"> a</w:t>
      </w:r>
      <w:r w:rsidR="002126B1">
        <w:t> </w:t>
      </w:r>
      <w:proofErr w:type="spellStart"/>
      <w:r>
        <w:t>Plotly</w:t>
      </w:r>
      <w:proofErr w:type="spellEnd"/>
      <w:r>
        <w:t xml:space="preserve">. V mnoha případech je však vhodnější použít tyto knihovny přímo, bez této nadstavby. </w:t>
      </w:r>
    </w:p>
    <w:p w14:paraId="1809949F" w14:textId="77777777" w:rsidR="000431BD" w:rsidRDefault="000431BD" w:rsidP="000431BD">
      <w:r>
        <w:t xml:space="preserve">Již zmíněná knihovna </w:t>
      </w:r>
      <w:proofErr w:type="spellStart"/>
      <w:r>
        <w:t>Plotly</w:t>
      </w:r>
      <w:proofErr w:type="spellEnd"/>
      <w:r>
        <w:t xml:space="preserve"> se díky svému dělení na </w:t>
      </w:r>
      <w:proofErr w:type="spellStart"/>
      <w:r>
        <w:t>Plotly</w:t>
      </w:r>
      <w:proofErr w:type="spellEnd"/>
      <w:r>
        <w:t xml:space="preserve"> Express a </w:t>
      </w:r>
      <w:proofErr w:type="spellStart"/>
      <w:r>
        <w:t>Plotly</w:t>
      </w:r>
      <w:proofErr w:type="spellEnd"/>
      <w:r>
        <w:t xml:space="preserve"> </w:t>
      </w:r>
      <w:proofErr w:type="spellStart"/>
      <w:r>
        <w:t>Graph</w:t>
      </w:r>
      <w:proofErr w:type="spellEnd"/>
      <w:r>
        <w:t xml:space="preserve"> </w:t>
      </w:r>
      <w:proofErr w:type="spellStart"/>
      <w:r>
        <w:t>Objects</w:t>
      </w:r>
      <w:proofErr w:type="spellEnd"/>
      <w:r>
        <w:t xml:space="preserve">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w:t>
      </w:r>
      <w:proofErr w:type="spellStart"/>
      <w:r>
        <w:t>Pygal</w:t>
      </w:r>
      <w:proofErr w:type="spellEnd"/>
      <w:r>
        <w:t xml:space="preserve">, která je ve srovnání se ostatními nenabízí zdaleka tolik možností, vyniká však svojí rychlostí a jednoduchostí. Jedná se o ideální nástroj pro velmi rychlou tvorbu jednoduchých vizualizací, které mohou </w:t>
      </w:r>
      <w:r>
        <w:lastRenderedPageBreak/>
        <w:t xml:space="preserve">být následně vloženy do programů, či webových stránek, čemuž napomáhá i absence vnějších závislostí. </w:t>
      </w:r>
    </w:p>
    <w:p w14:paraId="6D55B6E2" w14:textId="79AED90E" w:rsidR="008639B1" w:rsidRDefault="008639B1" w:rsidP="008639B1">
      <w:pPr>
        <w:pStyle w:val="Nadpis2"/>
      </w:pPr>
      <w:bookmarkStart w:id="89" w:name="_Toc98830606"/>
      <w:r>
        <w:t>Shrnutí kvantifikovaného hodnocení</w:t>
      </w:r>
      <w:bookmarkEnd w:id="89"/>
    </w:p>
    <w:p w14:paraId="43C9EC57" w14:textId="0BB928E4" w:rsidR="00FF62BD" w:rsidRPr="00FF62BD" w:rsidRDefault="00FF62BD" w:rsidP="00FF62BD">
      <w:pPr>
        <w:pStyle w:val="Titulek"/>
        <w:keepNext/>
        <w:jc w:val="left"/>
      </w:pPr>
      <w:bookmarkStart w:id="90" w:name="_Toc98586112"/>
      <w:r>
        <w:t xml:space="preserve">Tabulka </w:t>
      </w:r>
      <w:fldSimple w:instr=" SEQ Tabulka \* ARABIC ">
        <w:r w:rsidR="00EE700B">
          <w:rPr>
            <w:noProof/>
          </w:rPr>
          <w:t>15</w:t>
        </w:r>
      </w:fldSimple>
      <w:r>
        <w:t xml:space="preserve"> Celkové výsledky hodnocení knihoven</w:t>
      </w:r>
      <w:bookmarkEnd w:id="90"/>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proofErr w:type="spellStart"/>
            <w:r>
              <w:t>Matplotlib</w:t>
            </w:r>
            <w:proofErr w:type="spellEnd"/>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proofErr w:type="spellStart"/>
            <w:r>
              <w:t>Seaborn</w:t>
            </w:r>
            <w:proofErr w:type="spellEnd"/>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proofErr w:type="spellStart"/>
            <w:r>
              <w:t>Bokeh</w:t>
            </w:r>
            <w:proofErr w:type="spellEnd"/>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proofErr w:type="spellStart"/>
            <w:r>
              <w:t>Plotly</w:t>
            </w:r>
            <w:proofErr w:type="spellEnd"/>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proofErr w:type="spellStart"/>
            <w:r>
              <w:t>Holoviews</w:t>
            </w:r>
            <w:proofErr w:type="spellEnd"/>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proofErr w:type="spellStart"/>
            <w:r>
              <w:t>Pygal</w:t>
            </w:r>
            <w:proofErr w:type="spellEnd"/>
          </w:p>
        </w:tc>
        <w:tc>
          <w:tcPr>
            <w:tcW w:w="4247" w:type="dxa"/>
          </w:tcPr>
          <w:p w14:paraId="6BE431AE" w14:textId="6030F942" w:rsidR="008E6FA8" w:rsidRDefault="00304706" w:rsidP="00C2432E">
            <w:r w:rsidRPr="00304706">
              <w:t>55,3</w:t>
            </w:r>
            <w:r>
              <w:t xml:space="preserve"> %</w:t>
            </w:r>
          </w:p>
        </w:tc>
      </w:tr>
    </w:tbl>
    <w:p w14:paraId="4FE69E17" w14:textId="77777777" w:rsidR="00C95FEA" w:rsidRDefault="00C95FEA" w:rsidP="00172AC6"/>
    <w:p w14:paraId="41711FA8" w14:textId="3E153D8A" w:rsidR="00172AC6" w:rsidRDefault="00172AC6" w:rsidP="00172AC6">
      <w:r>
        <w:rPr>
          <w:noProof/>
        </w:rPr>
        <w:drawing>
          <wp:inline distT="0" distB="0" distL="0" distR="0" wp14:anchorId="7A57D5D4" wp14:editId="61DB478C">
            <wp:extent cx="5391150" cy="385635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856355"/>
                    </a:xfrm>
                    <a:prstGeom prst="rect">
                      <a:avLst/>
                    </a:prstGeom>
                    <a:noFill/>
                    <a:ln>
                      <a:noFill/>
                    </a:ln>
                  </pic:spPr>
                </pic:pic>
              </a:graphicData>
            </a:graphic>
          </wp:inline>
        </w:drawing>
      </w:r>
    </w:p>
    <w:p w14:paraId="2BD84899" w14:textId="276B32FB" w:rsidR="00172AC6" w:rsidRPr="00F50CBA" w:rsidRDefault="00172AC6" w:rsidP="00172AC6">
      <w:pPr>
        <w:pStyle w:val="Titulek"/>
        <w:jc w:val="left"/>
      </w:pPr>
      <w:bookmarkStart w:id="91" w:name="_Toc98830631"/>
      <w:r>
        <w:t xml:space="preserve">Obr. </w:t>
      </w:r>
      <w:fldSimple w:instr=" SEQ Obr. \* ARABIC ">
        <w:r w:rsidR="00EE700B">
          <w:rPr>
            <w:noProof/>
          </w:rPr>
          <w:t>20</w:t>
        </w:r>
      </w:fldSimple>
      <w:r>
        <w:t xml:space="preserve"> </w:t>
      </w:r>
      <w:r w:rsidRPr="00172AC6">
        <w:t xml:space="preserve">Celkový výsledek byl také vizualizován pomocí „vítězné“ knihovny </w:t>
      </w:r>
      <w:proofErr w:type="spellStart"/>
      <w:r w:rsidRPr="00172AC6">
        <w:t>Plotly</w:t>
      </w:r>
      <w:bookmarkEnd w:id="91"/>
      <w:proofErr w:type="spellEnd"/>
    </w:p>
    <w:p w14:paraId="2365E3E2" w14:textId="4D1DE725" w:rsidR="00172AC6" w:rsidRPr="00FB13F4" w:rsidRDefault="00172AC6" w:rsidP="00172AC6">
      <w:r>
        <w:t xml:space="preserve">Zdroj: vlastní zpracování – </w:t>
      </w:r>
      <w:proofErr w:type="spellStart"/>
      <w:r>
        <w:t>Plotly</w:t>
      </w:r>
      <w:proofErr w:type="spellEnd"/>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2" w:name="_Toc98830607"/>
      <w:r>
        <w:lastRenderedPageBreak/>
        <w:t>Závěry a doporučení</w:t>
      </w:r>
      <w:bookmarkEnd w:id="92"/>
    </w:p>
    <w:p w14:paraId="2FD1FDA5" w14:textId="01973610" w:rsidR="0048505D" w:rsidRDefault="00DC6359" w:rsidP="00DC6359">
      <w:pPr>
        <w:pStyle w:val="Nadpis2"/>
      </w:pPr>
      <w:bookmarkStart w:id="93" w:name="_Toc98830608"/>
      <w:r>
        <w:t>Závěry práce</w:t>
      </w:r>
      <w:bookmarkEnd w:id="93"/>
    </w:p>
    <w:p w14:paraId="2101B68B" w14:textId="780C7B77" w:rsidR="00226276" w:rsidRPr="00226276" w:rsidRDefault="00983571" w:rsidP="00226276">
      <w:r>
        <w:t>V rámci této bakalářské práce byly představeny základní teoretické principy vizualizace</w:t>
      </w:r>
      <w:r w:rsidR="000E4B49">
        <w:t xml:space="preserve"> dat</w:t>
      </w:r>
      <w:r w:rsidR="000E3B6F">
        <w:t xml:space="preserve">, některé z nejpoužívanějších, ale také několik méně běžných specializovaných knihoven programovacího jazyka Python. </w:t>
      </w:r>
      <w:r w:rsidR="000E4B49">
        <w:t xml:space="preserve">Praktická část </w:t>
      </w:r>
      <w:r w:rsidR="00A25E54">
        <w:t>popisovala,</w:t>
      </w:r>
      <w:r w:rsidR="000E4B49">
        <w:t xml:space="preserve"> jakým způsobem lze v tomto jazyce získávat data k vizualizaci, s předpokladem, že by tento popis mohl být použit i pro účely výuky. </w:t>
      </w:r>
      <w:r w:rsidR="00A25E54">
        <w:t>Ze stejného důvodu byly vytvořeny kompletní ukázky vizualizačního řetězce, ve kterých lze najít různorodé způsoby získání a zpracování dat a jejich následnou vizualizaci.</w:t>
      </w:r>
      <w:r w:rsidR="00154809">
        <w:t xml:space="preserve"> Užší</w:t>
      </w:r>
      <w:r w:rsidR="00992831">
        <w:t> </w:t>
      </w:r>
      <w:r w:rsidR="00154809">
        <w:t>výběr obecných vizualizačních knihoven byl pak detailněji prozkoumán a</w:t>
      </w:r>
      <w:r w:rsidR="002C2E20">
        <w:t> </w:t>
      </w:r>
      <w:r w:rsidR="00154809">
        <w:t xml:space="preserve">zhodnocen. </w:t>
      </w:r>
      <w:r w:rsidR="00770B0D">
        <w:t>Některé aspekty tohoto hodnocení byly převedeny na číselné hodnoty a vzájemně porovnány</w:t>
      </w:r>
      <w:r w:rsidR="00551AA2">
        <w:t>.</w:t>
      </w:r>
      <w:r w:rsidR="004F0A4A">
        <w:t xml:space="preserve"> „</w:t>
      </w:r>
      <w:r w:rsidR="00551AA2">
        <w:t>V</w:t>
      </w:r>
      <w:r w:rsidR="004F0A4A">
        <w:t xml:space="preserve">ítězem“ tohoto hodnocení se díky své všestrannosti stala vizualizační knihovna </w:t>
      </w:r>
      <w:proofErr w:type="spellStart"/>
      <w:r w:rsidR="004F0A4A">
        <w:t>Plotly</w:t>
      </w:r>
      <w:proofErr w:type="spellEnd"/>
      <w:r w:rsidR="00551AA2">
        <w:t xml:space="preserve">, což </w:t>
      </w:r>
      <w:r w:rsidR="007E2EA3">
        <w:t>ovšem</w:t>
      </w:r>
      <w:r w:rsidR="004F0A4A">
        <w:t xml:space="preserve"> neznamená, že by </w:t>
      </w:r>
      <w:r w:rsidR="00551AA2">
        <w:t>se jednalo o</w:t>
      </w:r>
      <w:r w:rsidR="004F0A4A">
        <w:t xml:space="preserve"> nejlepší </w:t>
      </w:r>
      <w:r w:rsidR="007E2EA3">
        <w:t>volb</w:t>
      </w:r>
      <w:r w:rsidR="00551AA2">
        <w:t>u</w:t>
      </w:r>
      <w:r w:rsidR="004F0A4A">
        <w:t xml:space="preserve"> </w:t>
      </w:r>
      <w:r w:rsidR="00FC1EC1">
        <w:t>pro</w:t>
      </w:r>
      <w:r w:rsidR="004F0A4A">
        <w:t xml:space="preserve"> </w:t>
      </w:r>
      <w:r w:rsidR="00FC1EC1">
        <w:t>všechny</w:t>
      </w:r>
      <w:r w:rsidR="004F0A4A">
        <w:t xml:space="preserve"> případech užití</w:t>
      </w:r>
      <w:r w:rsidR="007E2EA3">
        <w:t>.</w:t>
      </w:r>
      <w:r w:rsidR="00551AA2">
        <w:t xml:space="preserve"> Je také nutné poznamenat, že navzdory všem snahám o objektivnost a nezaujatost</w:t>
      </w:r>
      <w:r w:rsidR="00222114">
        <w:t>,</w:t>
      </w:r>
      <w:r w:rsidR="00F26F9C">
        <w:t xml:space="preserve"> bude </w:t>
      </w:r>
      <w:r w:rsidR="00B75046">
        <w:t>takový typ</w:t>
      </w:r>
      <w:r w:rsidR="00F26F9C">
        <w:t xml:space="preserve"> hodnocení vždy ovlivněn zcela subjektivními názory autora. </w:t>
      </w:r>
    </w:p>
    <w:p w14:paraId="5126305F" w14:textId="2146701B" w:rsidR="00DC6359" w:rsidRDefault="00352FF9" w:rsidP="00DC6359">
      <w:pPr>
        <w:pStyle w:val="Nadpis2"/>
      </w:pPr>
      <w:bookmarkStart w:id="94" w:name="_Toc98830609"/>
      <w:r>
        <w:t>Možná rozšíření práce</w:t>
      </w:r>
      <w:bookmarkEnd w:id="94"/>
    </w:p>
    <w:p w14:paraId="048B4F24" w14:textId="5C551FE4" w:rsidR="004F6D37" w:rsidRPr="004F6D37" w:rsidRDefault="00244525" w:rsidP="004F6D37">
      <w:r>
        <w:t>Nabízí se několik možných rozšíření práce, i námětů na</w:t>
      </w:r>
      <w:r w:rsidR="00917D9F" w:rsidRPr="00917D9F">
        <w:t xml:space="preserve"> </w:t>
      </w:r>
      <w:r w:rsidR="00917D9F">
        <w:t>práce</w:t>
      </w:r>
      <w:r>
        <w:t xml:space="preserve"> navazující.</w:t>
      </w:r>
      <w:r w:rsidR="00C95B14">
        <w:t xml:space="preserve"> Jedním z takových rozšíření by byla demonstrace a porovnání většího množství vizualizačních knihoven, či zhodnocení knihoven specializovaných na určitý obor a</w:t>
      </w:r>
      <w:r w:rsidR="000B4A34">
        <w:t> </w:t>
      </w:r>
      <w:r w:rsidR="00C95B14">
        <w:t>případné srovnání jejich výhod oproti knihovnám obecným.</w:t>
      </w:r>
      <w:r w:rsidR="005E6C47">
        <w:t xml:space="preserve"> </w:t>
      </w:r>
      <w:r>
        <w:t xml:space="preserve"> </w:t>
      </w:r>
      <w:r w:rsidR="00EA5B11">
        <w:t>Dále</w:t>
      </w:r>
      <w:r w:rsidR="00A55E98">
        <w:t xml:space="preserve"> by například</w:t>
      </w:r>
      <w:r w:rsidR="00EA5B11">
        <w:t xml:space="preserve"> mohl</w:t>
      </w:r>
      <w:r w:rsidR="00A55E98">
        <w:t xml:space="preserve"> být vytvořen program pro interaktivní vizualizaci dat ze školního systému STAG, který by napomáhal studentům s výběrem předmětů a organizací jejich studia (například na základě jejich návaznosti, počtu kreditů, </w:t>
      </w:r>
      <w:r w:rsidR="00E31460">
        <w:t>časové náročnosti předmětu apod.)</w:t>
      </w:r>
      <w:r w:rsidR="00142B49">
        <w:t xml:space="preserve">. </w:t>
      </w:r>
      <w:r w:rsidR="00EA5B11">
        <w:t>Zajímavou možností aplikace teoretický</w:t>
      </w:r>
      <w:r w:rsidR="0059715E">
        <w:t>ch</w:t>
      </w:r>
      <w:r w:rsidR="00EA5B11">
        <w:t xml:space="preserve"> znalostí vizualizace by pak byla tvorba vlastní vizualizační knihovny, například s využitím OpenGL a </w:t>
      </w:r>
      <w:proofErr w:type="spellStart"/>
      <w:r w:rsidR="00EA5B11">
        <w:t>shaderového</w:t>
      </w:r>
      <w:proofErr w:type="spellEnd"/>
      <w:r w:rsidR="00EA5B11">
        <w:t xml:space="preserve"> jazyka GLSL.</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95" w:name="_Toc98830610"/>
      <w:r w:rsidRPr="00546C85">
        <w:lastRenderedPageBreak/>
        <w:t>Seznam použité literatury</w:t>
      </w:r>
      <w:bookmarkEnd w:id="95"/>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6"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7"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8"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9"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40"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1"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2"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32CC1218"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rsidR="00B545B2">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3"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Dostupné z: </w:t>
      </w:r>
      <w:hyperlink r:id="rId44"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5"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[cit. 19.09.2021]. Dostupné z: </w:t>
      </w:r>
      <w:hyperlink r:id="rId46"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[cit. 17.10.2021]. Dostupné z: </w:t>
      </w:r>
      <w:hyperlink r:id="rId47"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8"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Dostupné z: </w:t>
      </w:r>
      <w:hyperlink r:id="rId49"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proofErr w:type="gramStart"/>
      <w:r>
        <w:t>Geoplotlib</w:t>
      </w:r>
      <w:proofErr w:type="spellEnd"/>
      <w:r>
        <w:t xml:space="preserve"> - </w:t>
      </w:r>
      <w:proofErr w:type="spellStart"/>
      <w:r>
        <w:t>documentation</w:t>
      </w:r>
      <w:proofErr w:type="spellEnd"/>
      <w:proofErr w:type="gramEnd"/>
      <w:r>
        <w:t>. 5. 9. 2021 [cit. 08.09.2021]. Dostupné z: </w:t>
      </w:r>
      <w:hyperlink r:id="rId50"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Dostupné z: </w:t>
      </w:r>
      <w:hyperlink r:id="rId51"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Dostupné z: </w:t>
      </w:r>
      <w:hyperlink r:id="rId52"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Dostupné z: </w:t>
      </w:r>
      <w:hyperlink r:id="rId53"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4"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Dostupné z: </w:t>
      </w:r>
      <w:hyperlink r:id="rId55"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6"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[online]. 27.2.2020 [cit. 31.09.2021]. Dostupné z: </w:t>
      </w:r>
      <w:hyperlink r:id="rId57"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8"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9"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60"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proofErr w:type="gramStart"/>
      <w:r>
        <w:t>TIOBE - The</w:t>
      </w:r>
      <w:proofErr w:type="gramEnd"/>
      <w:r>
        <w:t xml:space="preserve"> Software </w:t>
      </w:r>
      <w:proofErr w:type="spellStart"/>
      <w:r>
        <w:t>Quality</w:t>
      </w:r>
      <w:proofErr w:type="spellEnd"/>
      <w:r>
        <w:t xml:space="preserve"> </w:t>
      </w:r>
      <w:proofErr w:type="spellStart"/>
      <w:r>
        <w:t>Company</w:t>
      </w:r>
      <w:proofErr w:type="spellEnd"/>
      <w:r>
        <w:t>. [cit. 14.11.2021]. Dostupné z: </w:t>
      </w:r>
      <w:hyperlink r:id="rId61"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2"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Dostupné z: </w:t>
      </w:r>
      <w:hyperlink r:id="rId63"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4"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5"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5942547"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[cit. 20.11.2021]. Dostupné z: </w:t>
      </w:r>
      <w:hyperlink r:id="rId66"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1F66C6B3"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[cit. 20.02.2022]. Dostupné z: </w:t>
      </w:r>
      <w:hyperlink r:id="rId67" w:history="1">
        <w:r>
          <w:rPr>
            <w:rStyle w:val="Hypertextovodkaz"/>
          </w:rPr>
          <w:t>https://data.nasa.gov/Space-Science/Meteorite-Landings/gh4g-9sfh</w:t>
        </w:r>
      </w:hyperlink>
    </w:p>
    <w:p w14:paraId="4488A403" w14:textId="77777777" w:rsidR="008A7BA1" w:rsidRPr="00DA27A4" w:rsidRDefault="008A7BA1" w:rsidP="006A2439">
      <w:pPr>
        <w:pStyle w:val="Bezmezer"/>
        <w:spacing w:after="240"/>
        <w:ind w:left="72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96" w:name="_Toc98830611"/>
      <w:r>
        <w:lastRenderedPageBreak/>
        <w:t>Přílohy</w:t>
      </w:r>
      <w:bookmarkEnd w:id="96"/>
    </w:p>
    <w:p w14:paraId="5CAEC539" w14:textId="7F78F567" w:rsidR="00D57656" w:rsidRDefault="00747504" w:rsidP="008201AF">
      <w:pPr>
        <w:pStyle w:val="Odstavecseseznamem"/>
        <w:numPr>
          <w:ilvl w:val="0"/>
          <w:numId w:val="30"/>
        </w:numPr>
      </w:pPr>
      <w:r>
        <w:t>Zdrojové kódy</w:t>
      </w:r>
      <w:r w:rsidR="00357132">
        <w:t xml:space="preserve"> projektu</w:t>
      </w: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8"/>
          <w:footerReference w:type="default" r:id="rId69"/>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D852FDE" w14:textId="3B50367D" w:rsidR="00357132" w:rsidRDefault="00357132">
      <w:r>
        <w:t>Soubory projektu jsou dostupné v</w:t>
      </w:r>
      <w:r w:rsidR="00EE1707">
        <w:t> </w:t>
      </w:r>
      <w:r>
        <w:t>podobě Git repositáře na adrese:</w:t>
      </w:r>
    </w:p>
    <w:p w14:paraId="198A1877" w14:textId="1AACF79B" w:rsidR="00357132" w:rsidRDefault="00563E5C" w:rsidP="00357132">
      <w:hyperlink r:id="rId70" w:history="1">
        <w:r w:rsidR="00357132" w:rsidRPr="00244E37">
          <w:rPr>
            <w:rStyle w:val="Hypertextovodkaz"/>
          </w:rPr>
          <w:t>https://github.com/Scriptman777/PythonVisualisaton</w:t>
        </w:r>
      </w:hyperlink>
    </w:p>
    <w:p w14:paraId="78A3BC6A" w14:textId="3C8016CF" w:rsidR="00357132" w:rsidRDefault="00357132" w:rsidP="00357132"/>
    <w:p w14:paraId="18F7D70C" w14:textId="0C400D5F" w:rsidR="00357132" w:rsidRDefault="00357132" w:rsidP="00357132">
      <w:r>
        <w:rPr>
          <w:b/>
          <w:bCs/>
        </w:rPr>
        <w:t>Struktura projektu</w:t>
      </w:r>
    </w:p>
    <w:p w14:paraId="104DBCEC" w14:textId="14844862" w:rsidR="00357132" w:rsidRDefault="00EE1707" w:rsidP="00EE1707">
      <w:pPr>
        <w:pStyle w:val="Odstavecseseznamem"/>
        <w:numPr>
          <w:ilvl w:val="0"/>
          <w:numId w:val="50"/>
        </w:numPr>
      </w:pPr>
      <w:r>
        <w:t>!Thesis – složka obsahující elektronickou podobu této práce</w:t>
      </w:r>
    </w:p>
    <w:p w14:paraId="31D9A3A8" w14:textId="33BF54D6" w:rsidR="00EE1707" w:rsidRDefault="00EE1707" w:rsidP="00EE1707">
      <w:pPr>
        <w:pStyle w:val="Odstavecseseznamem"/>
        <w:numPr>
          <w:ilvl w:val="0"/>
          <w:numId w:val="50"/>
        </w:numPr>
      </w:pPr>
      <w:proofErr w:type="spellStart"/>
      <w:r>
        <w:t>Complete</w:t>
      </w:r>
      <w:proofErr w:type="spellEnd"/>
      <w:r>
        <w:t xml:space="preserve"> </w:t>
      </w:r>
      <w:proofErr w:type="spellStart"/>
      <w:r>
        <w:t>examples</w:t>
      </w:r>
      <w:proofErr w:type="spellEnd"/>
      <w:r>
        <w:t xml:space="preserve"> – složka obsahuje zdrojové kódy k úlohám kapitoly 4.2</w:t>
      </w:r>
    </w:p>
    <w:p w14:paraId="5263E591" w14:textId="09D47CA5" w:rsidR="00EE1707" w:rsidRDefault="00EE1707" w:rsidP="00EE1707">
      <w:pPr>
        <w:pStyle w:val="Odstavecseseznamem"/>
        <w:numPr>
          <w:ilvl w:val="0"/>
          <w:numId w:val="50"/>
        </w:numPr>
      </w:pPr>
      <w:proofErr w:type="spellStart"/>
      <w:r>
        <w:t>Library</w:t>
      </w:r>
      <w:proofErr w:type="spellEnd"/>
      <w:r>
        <w:t xml:space="preserve"> testing – složka obsahující zdrojové kódy využité při testování knihoven v kapitole 4.3</w:t>
      </w:r>
    </w:p>
    <w:p w14:paraId="37BE8E06" w14:textId="7B34878F" w:rsidR="00EE1707" w:rsidRPr="00357132" w:rsidRDefault="00EE1707" w:rsidP="00EE1707">
      <w:pPr>
        <w:pStyle w:val="Odstavecseseznamem"/>
        <w:numPr>
          <w:ilvl w:val="0"/>
          <w:numId w:val="50"/>
        </w:numPr>
      </w:pPr>
      <w:proofErr w:type="spellStart"/>
      <w:r>
        <w:t>Loading</w:t>
      </w:r>
      <w:proofErr w:type="spellEnd"/>
      <w:r>
        <w:t xml:space="preserve"> data – složka obsahující zdrojové kódy a dokumenty formátu .</w:t>
      </w:r>
      <w:proofErr w:type="spellStart"/>
      <w:r>
        <w:t>pdf</w:t>
      </w:r>
      <w:proofErr w:type="spellEnd"/>
      <w:r>
        <w:t xml:space="preserve"> demonstrující načítání dat z různých zdrojů</w:t>
      </w:r>
      <w:r w:rsidR="00EF2893">
        <w:t xml:space="preserve"> popisované v kapitole 4.1</w:t>
      </w:r>
    </w:p>
    <w:p w14:paraId="1162CA0B" w14:textId="3518FCF4" w:rsidR="00357132" w:rsidRDefault="00357132">
      <w:pPr>
        <w:sectPr w:rsidR="00357132" w:rsidSect="00FC3E01">
          <w:headerReference w:type="default" r:id="rId71"/>
          <w:footerReference w:type="default" r:id="rId72"/>
          <w:pgSz w:w="11906" w:h="16838"/>
          <w:pgMar w:top="1701" w:right="1701" w:bottom="1701" w:left="1701" w:header="709" w:footer="709" w:gutter="0"/>
          <w:pgNumType w:start="1"/>
          <w:cols w:space="708"/>
          <w:docGrid w:linePitch="360"/>
        </w:sectPr>
      </w:pPr>
      <w:r>
        <w:t xml:space="preserve"> </w:t>
      </w:r>
    </w:p>
    <w:p w14:paraId="15EDD0D4" w14:textId="650F8480" w:rsidR="008201AF" w:rsidRPr="006B1AEC" w:rsidRDefault="00EE700B" w:rsidP="00EE700B">
      <w:pPr>
        <w:rPr>
          <w:i/>
        </w:rPr>
      </w:pPr>
      <w:r w:rsidRPr="00EE700B">
        <w:rPr>
          <w:i/>
          <w:noProof/>
        </w:rPr>
        <w:lastRenderedPageBreak/>
        <w:drawing>
          <wp:anchor distT="0" distB="0" distL="114300" distR="114300" simplePos="0" relativeHeight="251658240" behindDoc="1" locked="0" layoutInCell="1" allowOverlap="1" wp14:anchorId="7F5027D2" wp14:editId="44BFFE13">
            <wp:simplePos x="0" y="0"/>
            <wp:positionH relativeFrom="margin">
              <wp:align>center</wp:align>
            </wp:positionH>
            <wp:positionV relativeFrom="paragraph">
              <wp:posOffset>0</wp:posOffset>
            </wp:positionV>
            <wp:extent cx="7183120" cy="10200640"/>
            <wp:effectExtent l="0" t="0" r="0" b="0"/>
            <wp:wrapTight wrapText="bothSides">
              <wp:wrapPolygon edited="0">
                <wp:start x="0" y="0"/>
                <wp:lineTo x="0" y="21541"/>
                <wp:lineTo x="21539" y="21541"/>
                <wp:lineTo x="21539"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r="839"/>
                    <a:stretch/>
                  </pic:blipFill>
                  <pic:spPr bwMode="auto">
                    <a:xfrm>
                      <a:off x="0" y="0"/>
                      <a:ext cx="7183120" cy="10200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201AF" w:rsidRPr="006B1AEC" w:rsidSect="00EE700B">
      <w:headerReference w:type="default" r:id="rId74"/>
      <w:pgSz w:w="11906" w:h="16838"/>
      <w:pgMar w:top="720" w:right="720" w:bottom="720" w:left="720" w:header="45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CC944" w14:textId="77777777" w:rsidR="00563E5C" w:rsidRDefault="00563E5C" w:rsidP="003A3689">
      <w:pPr>
        <w:spacing w:line="240" w:lineRule="auto"/>
      </w:pPr>
      <w:r>
        <w:separator/>
      </w:r>
    </w:p>
    <w:p w14:paraId="60623C93" w14:textId="77777777" w:rsidR="00563E5C" w:rsidRDefault="00563E5C"/>
  </w:endnote>
  <w:endnote w:type="continuationSeparator" w:id="0">
    <w:p w14:paraId="1B4FF84D" w14:textId="77777777" w:rsidR="00563E5C" w:rsidRDefault="00563E5C" w:rsidP="003A3689">
      <w:pPr>
        <w:spacing w:line="240" w:lineRule="auto"/>
      </w:pPr>
      <w:r>
        <w:continuationSeparator/>
      </w:r>
    </w:p>
    <w:p w14:paraId="65F56B2D" w14:textId="77777777" w:rsidR="00563E5C" w:rsidRDefault="00563E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69DC3" w14:textId="77777777" w:rsidR="00563E5C" w:rsidRDefault="00563E5C" w:rsidP="003A3689">
      <w:pPr>
        <w:spacing w:line="240" w:lineRule="auto"/>
      </w:pPr>
      <w:r>
        <w:separator/>
      </w:r>
    </w:p>
    <w:p w14:paraId="235F0C52" w14:textId="77777777" w:rsidR="00563E5C" w:rsidRDefault="00563E5C"/>
  </w:footnote>
  <w:footnote w:type="continuationSeparator" w:id="0">
    <w:p w14:paraId="115FF2E9" w14:textId="77777777" w:rsidR="00563E5C" w:rsidRDefault="00563E5C" w:rsidP="003A3689">
      <w:pPr>
        <w:spacing w:line="240" w:lineRule="auto"/>
      </w:pPr>
      <w:r>
        <w:continuationSeparator/>
      </w:r>
    </w:p>
    <w:p w14:paraId="28F67C6F" w14:textId="77777777" w:rsidR="00563E5C" w:rsidRDefault="00563E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024D25"/>
    <w:multiLevelType w:val="hybridMultilevel"/>
    <w:tmpl w:val="A94A02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20"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1"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692D2F65"/>
    <w:multiLevelType w:val="hybridMultilevel"/>
    <w:tmpl w:val="34805B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8"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32"/>
  </w:num>
  <w:num w:numId="2">
    <w:abstractNumId w:val="33"/>
  </w:num>
  <w:num w:numId="3">
    <w:abstractNumId w:val="24"/>
  </w:num>
  <w:num w:numId="4">
    <w:abstractNumId w:val="10"/>
  </w:num>
  <w:num w:numId="5">
    <w:abstractNumId w:val="14"/>
  </w:num>
  <w:num w:numId="6">
    <w:abstractNumId w:val="5"/>
  </w:num>
  <w:num w:numId="7">
    <w:abstractNumId w:val="20"/>
  </w:num>
  <w:num w:numId="8">
    <w:abstractNumId w:val="17"/>
  </w:num>
  <w:num w:numId="9">
    <w:abstractNumId w:val="26"/>
  </w:num>
  <w:num w:numId="10">
    <w:abstractNumId w:val="25"/>
  </w:num>
  <w:num w:numId="11">
    <w:abstractNumId w:val="22"/>
  </w:num>
  <w:num w:numId="12">
    <w:abstractNumId w:val="23"/>
  </w:num>
  <w:num w:numId="13">
    <w:abstractNumId w:val="19"/>
  </w:num>
  <w:num w:numId="14">
    <w:abstractNumId w:val="49"/>
  </w:num>
  <w:num w:numId="15">
    <w:abstractNumId w:val="16"/>
  </w:num>
  <w:num w:numId="16">
    <w:abstractNumId w:val="36"/>
  </w:num>
  <w:num w:numId="17">
    <w:abstractNumId w:val="47"/>
  </w:num>
  <w:num w:numId="18">
    <w:abstractNumId w:val="38"/>
  </w:num>
  <w:num w:numId="19">
    <w:abstractNumId w:val="42"/>
  </w:num>
  <w:num w:numId="20">
    <w:abstractNumId w:val="2"/>
  </w:num>
  <w:num w:numId="21">
    <w:abstractNumId w:val="4"/>
  </w:num>
  <w:num w:numId="22">
    <w:abstractNumId w:val="46"/>
  </w:num>
  <w:num w:numId="23">
    <w:abstractNumId w:val="6"/>
  </w:num>
  <w:num w:numId="24">
    <w:abstractNumId w:val="44"/>
  </w:num>
  <w:num w:numId="25">
    <w:abstractNumId w:val="12"/>
  </w:num>
  <w:num w:numId="26">
    <w:abstractNumId w:val="11"/>
  </w:num>
  <w:num w:numId="27">
    <w:abstractNumId w:val="30"/>
  </w:num>
  <w:num w:numId="28">
    <w:abstractNumId w:val="45"/>
  </w:num>
  <w:num w:numId="29">
    <w:abstractNumId w:val="31"/>
  </w:num>
  <w:num w:numId="30">
    <w:abstractNumId w:val="0"/>
  </w:num>
  <w:num w:numId="31">
    <w:abstractNumId w:val="35"/>
  </w:num>
  <w:num w:numId="32">
    <w:abstractNumId w:val="13"/>
  </w:num>
  <w:num w:numId="33">
    <w:abstractNumId w:val="1"/>
  </w:num>
  <w:num w:numId="34">
    <w:abstractNumId w:val="40"/>
  </w:num>
  <w:num w:numId="35">
    <w:abstractNumId w:val="3"/>
  </w:num>
  <w:num w:numId="36">
    <w:abstractNumId w:val="21"/>
  </w:num>
  <w:num w:numId="37">
    <w:abstractNumId w:val="18"/>
  </w:num>
  <w:num w:numId="38">
    <w:abstractNumId w:val="37"/>
  </w:num>
  <w:num w:numId="39">
    <w:abstractNumId w:val="28"/>
  </w:num>
  <w:num w:numId="40">
    <w:abstractNumId w:val="43"/>
  </w:num>
  <w:num w:numId="41">
    <w:abstractNumId w:val="41"/>
  </w:num>
  <w:num w:numId="42">
    <w:abstractNumId w:val="8"/>
  </w:num>
  <w:num w:numId="43">
    <w:abstractNumId w:val="15"/>
  </w:num>
  <w:num w:numId="44">
    <w:abstractNumId w:val="27"/>
  </w:num>
  <w:num w:numId="45">
    <w:abstractNumId w:val="29"/>
  </w:num>
  <w:num w:numId="46">
    <w:abstractNumId w:val="7"/>
  </w:num>
  <w:num w:numId="47">
    <w:abstractNumId w:val="48"/>
  </w:num>
  <w:num w:numId="48">
    <w:abstractNumId w:val="34"/>
  </w:num>
  <w:num w:numId="49">
    <w:abstractNumId w:val="39"/>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5C44"/>
    <w:rsid w:val="000073AC"/>
    <w:rsid w:val="00007B33"/>
    <w:rsid w:val="00010864"/>
    <w:rsid w:val="000117E3"/>
    <w:rsid w:val="000130B6"/>
    <w:rsid w:val="00013927"/>
    <w:rsid w:val="00014881"/>
    <w:rsid w:val="00014A9F"/>
    <w:rsid w:val="000158E2"/>
    <w:rsid w:val="000161A3"/>
    <w:rsid w:val="00016B8D"/>
    <w:rsid w:val="00021055"/>
    <w:rsid w:val="00021D3C"/>
    <w:rsid w:val="00022EFD"/>
    <w:rsid w:val="0002334D"/>
    <w:rsid w:val="00023D77"/>
    <w:rsid w:val="000244A6"/>
    <w:rsid w:val="00025671"/>
    <w:rsid w:val="00025C83"/>
    <w:rsid w:val="00026354"/>
    <w:rsid w:val="000274FB"/>
    <w:rsid w:val="00030884"/>
    <w:rsid w:val="00030A70"/>
    <w:rsid w:val="000318E0"/>
    <w:rsid w:val="00032194"/>
    <w:rsid w:val="0003290B"/>
    <w:rsid w:val="00032976"/>
    <w:rsid w:val="00032B4F"/>
    <w:rsid w:val="00032DCA"/>
    <w:rsid w:val="000330D4"/>
    <w:rsid w:val="00033BE6"/>
    <w:rsid w:val="000350A4"/>
    <w:rsid w:val="00035124"/>
    <w:rsid w:val="00036472"/>
    <w:rsid w:val="0003661D"/>
    <w:rsid w:val="00036B69"/>
    <w:rsid w:val="00037D64"/>
    <w:rsid w:val="0004076A"/>
    <w:rsid w:val="0004078A"/>
    <w:rsid w:val="00040A28"/>
    <w:rsid w:val="00040A70"/>
    <w:rsid w:val="00040E97"/>
    <w:rsid w:val="000411F7"/>
    <w:rsid w:val="00041482"/>
    <w:rsid w:val="000416E5"/>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427A"/>
    <w:rsid w:val="000552AA"/>
    <w:rsid w:val="00055937"/>
    <w:rsid w:val="0005781F"/>
    <w:rsid w:val="000600A3"/>
    <w:rsid w:val="00060729"/>
    <w:rsid w:val="000610E8"/>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37"/>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7206"/>
    <w:rsid w:val="0009037B"/>
    <w:rsid w:val="000907DB"/>
    <w:rsid w:val="00090EBD"/>
    <w:rsid w:val="000910FF"/>
    <w:rsid w:val="0009164F"/>
    <w:rsid w:val="0009300E"/>
    <w:rsid w:val="000931C6"/>
    <w:rsid w:val="000931CF"/>
    <w:rsid w:val="00094853"/>
    <w:rsid w:val="00094B25"/>
    <w:rsid w:val="00095694"/>
    <w:rsid w:val="000956EA"/>
    <w:rsid w:val="00095BFA"/>
    <w:rsid w:val="0009608D"/>
    <w:rsid w:val="00096FD8"/>
    <w:rsid w:val="00097B32"/>
    <w:rsid w:val="000A03FC"/>
    <w:rsid w:val="000A0461"/>
    <w:rsid w:val="000A10A1"/>
    <w:rsid w:val="000A1A81"/>
    <w:rsid w:val="000A1BB9"/>
    <w:rsid w:val="000A2200"/>
    <w:rsid w:val="000A49CD"/>
    <w:rsid w:val="000A5535"/>
    <w:rsid w:val="000A5CE8"/>
    <w:rsid w:val="000A7E40"/>
    <w:rsid w:val="000B0DEB"/>
    <w:rsid w:val="000B15CA"/>
    <w:rsid w:val="000B2174"/>
    <w:rsid w:val="000B3610"/>
    <w:rsid w:val="000B3E97"/>
    <w:rsid w:val="000B4A34"/>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799"/>
    <w:rsid w:val="000D044A"/>
    <w:rsid w:val="000D0887"/>
    <w:rsid w:val="000D0AAD"/>
    <w:rsid w:val="000D2AB9"/>
    <w:rsid w:val="000D316F"/>
    <w:rsid w:val="000D40DB"/>
    <w:rsid w:val="000D485D"/>
    <w:rsid w:val="000D5CC4"/>
    <w:rsid w:val="000D761D"/>
    <w:rsid w:val="000D7F09"/>
    <w:rsid w:val="000D7F3B"/>
    <w:rsid w:val="000E3B6F"/>
    <w:rsid w:val="000E4A3F"/>
    <w:rsid w:val="000E4B49"/>
    <w:rsid w:val="000E5287"/>
    <w:rsid w:val="000E5D59"/>
    <w:rsid w:val="000E6BAC"/>
    <w:rsid w:val="000F1435"/>
    <w:rsid w:val="000F1ADA"/>
    <w:rsid w:val="000F2628"/>
    <w:rsid w:val="000F2A93"/>
    <w:rsid w:val="000F3248"/>
    <w:rsid w:val="000F457F"/>
    <w:rsid w:val="000F4B86"/>
    <w:rsid w:val="000F4E43"/>
    <w:rsid w:val="000F6427"/>
    <w:rsid w:val="00101236"/>
    <w:rsid w:val="00101951"/>
    <w:rsid w:val="00101FE2"/>
    <w:rsid w:val="0010213C"/>
    <w:rsid w:val="00103D30"/>
    <w:rsid w:val="00104624"/>
    <w:rsid w:val="001057DD"/>
    <w:rsid w:val="0010592E"/>
    <w:rsid w:val="00107F9E"/>
    <w:rsid w:val="001103BD"/>
    <w:rsid w:val="00111779"/>
    <w:rsid w:val="00111EB9"/>
    <w:rsid w:val="0011231C"/>
    <w:rsid w:val="00112DB6"/>
    <w:rsid w:val="00112FA9"/>
    <w:rsid w:val="001136FE"/>
    <w:rsid w:val="00113AF5"/>
    <w:rsid w:val="00113F40"/>
    <w:rsid w:val="001142FD"/>
    <w:rsid w:val="00115B2E"/>
    <w:rsid w:val="001172AB"/>
    <w:rsid w:val="00121378"/>
    <w:rsid w:val="00121F16"/>
    <w:rsid w:val="00122406"/>
    <w:rsid w:val="001237D4"/>
    <w:rsid w:val="001238B3"/>
    <w:rsid w:val="00123C54"/>
    <w:rsid w:val="00123D61"/>
    <w:rsid w:val="00123F57"/>
    <w:rsid w:val="0012471F"/>
    <w:rsid w:val="00124B4E"/>
    <w:rsid w:val="00124CAE"/>
    <w:rsid w:val="00125FB6"/>
    <w:rsid w:val="00127AF8"/>
    <w:rsid w:val="00127C98"/>
    <w:rsid w:val="00130088"/>
    <w:rsid w:val="00130A6C"/>
    <w:rsid w:val="001321BD"/>
    <w:rsid w:val="00132B8A"/>
    <w:rsid w:val="00133023"/>
    <w:rsid w:val="00133F7A"/>
    <w:rsid w:val="00134D18"/>
    <w:rsid w:val="00136470"/>
    <w:rsid w:val="00136D22"/>
    <w:rsid w:val="00137178"/>
    <w:rsid w:val="00137EBC"/>
    <w:rsid w:val="00137F6E"/>
    <w:rsid w:val="00141F9F"/>
    <w:rsid w:val="00142B49"/>
    <w:rsid w:val="00142BF4"/>
    <w:rsid w:val="00142E8D"/>
    <w:rsid w:val="00143039"/>
    <w:rsid w:val="00143B9A"/>
    <w:rsid w:val="0014417E"/>
    <w:rsid w:val="00144DAE"/>
    <w:rsid w:val="00144DE5"/>
    <w:rsid w:val="00144E89"/>
    <w:rsid w:val="00146795"/>
    <w:rsid w:val="00150791"/>
    <w:rsid w:val="00150DE2"/>
    <w:rsid w:val="00151803"/>
    <w:rsid w:val="00151A18"/>
    <w:rsid w:val="00151B84"/>
    <w:rsid w:val="00151E40"/>
    <w:rsid w:val="001528A9"/>
    <w:rsid w:val="00152968"/>
    <w:rsid w:val="00152AE5"/>
    <w:rsid w:val="00152D77"/>
    <w:rsid w:val="00152D8B"/>
    <w:rsid w:val="00153E1A"/>
    <w:rsid w:val="00154809"/>
    <w:rsid w:val="00154F8B"/>
    <w:rsid w:val="00155FB3"/>
    <w:rsid w:val="00156420"/>
    <w:rsid w:val="00156CB2"/>
    <w:rsid w:val="00157002"/>
    <w:rsid w:val="00160492"/>
    <w:rsid w:val="00160CB6"/>
    <w:rsid w:val="00160E75"/>
    <w:rsid w:val="0016132F"/>
    <w:rsid w:val="00162572"/>
    <w:rsid w:val="00162F70"/>
    <w:rsid w:val="00163046"/>
    <w:rsid w:val="0016335D"/>
    <w:rsid w:val="001642B1"/>
    <w:rsid w:val="00164895"/>
    <w:rsid w:val="001648FA"/>
    <w:rsid w:val="001651FE"/>
    <w:rsid w:val="00165F92"/>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A99"/>
    <w:rsid w:val="00183E23"/>
    <w:rsid w:val="00184BAF"/>
    <w:rsid w:val="00185E59"/>
    <w:rsid w:val="00186FA0"/>
    <w:rsid w:val="00187F9E"/>
    <w:rsid w:val="00190156"/>
    <w:rsid w:val="0019067E"/>
    <w:rsid w:val="00190866"/>
    <w:rsid w:val="001911AC"/>
    <w:rsid w:val="0019131E"/>
    <w:rsid w:val="00191348"/>
    <w:rsid w:val="001913B2"/>
    <w:rsid w:val="00191F33"/>
    <w:rsid w:val="001921FF"/>
    <w:rsid w:val="0019254D"/>
    <w:rsid w:val="00193BF0"/>
    <w:rsid w:val="00194161"/>
    <w:rsid w:val="001949CA"/>
    <w:rsid w:val="0019595D"/>
    <w:rsid w:val="00195D52"/>
    <w:rsid w:val="001972C0"/>
    <w:rsid w:val="00197CB5"/>
    <w:rsid w:val="001A069C"/>
    <w:rsid w:val="001A0B0B"/>
    <w:rsid w:val="001A1242"/>
    <w:rsid w:val="001A192E"/>
    <w:rsid w:val="001A28C2"/>
    <w:rsid w:val="001A2F8A"/>
    <w:rsid w:val="001A3839"/>
    <w:rsid w:val="001A3E80"/>
    <w:rsid w:val="001A49F7"/>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9AD"/>
    <w:rsid w:val="001D3A8D"/>
    <w:rsid w:val="001D437F"/>
    <w:rsid w:val="001D4BEB"/>
    <w:rsid w:val="001D5095"/>
    <w:rsid w:val="001D5501"/>
    <w:rsid w:val="001D5822"/>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093F"/>
    <w:rsid w:val="001F1715"/>
    <w:rsid w:val="001F23ED"/>
    <w:rsid w:val="001F330F"/>
    <w:rsid w:val="001F3789"/>
    <w:rsid w:val="001F384A"/>
    <w:rsid w:val="001F39F1"/>
    <w:rsid w:val="001F4DDB"/>
    <w:rsid w:val="001F60EE"/>
    <w:rsid w:val="001F6EBE"/>
    <w:rsid w:val="001F7869"/>
    <w:rsid w:val="00203A51"/>
    <w:rsid w:val="0020445A"/>
    <w:rsid w:val="0020676C"/>
    <w:rsid w:val="00206960"/>
    <w:rsid w:val="00206BAD"/>
    <w:rsid w:val="00207AFA"/>
    <w:rsid w:val="00207BB0"/>
    <w:rsid w:val="00207D6E"/>
    <w:rsid w:val="00207E4F"/>
    <w:rsid w:val="002102CF"/>
    <w:rsid w:val="002103C6"/>
    <w:rsid w:val="00210518"/>
    <w:rsid w:val="00211084"/>
    <w:rsid w:val="0021113F"/>
    <w:rsid w:val="00211E00"/>
    <w:rsid w:val="00212203"/>
    <w:rsid w:val="00212395"/>
    <w:rsid w:val="002126B1"/>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114"/>
    <w:rsid w:val="0022243C"/>
    <w:rsid w:val="002224D9"/>
    <w:rsid w:val="00222EB5"/>
    <w:rsid w:val="00223B61"/>
    <w:rsid w:val="00223D03"/>
    <w:rsid w:val="00223D9A"/>
    <w:rsid w:val="00224934"/>
    <w:rsid w:val="00225002"/>
    <w:rsid w:val="0022620F"/>
    <w:rsid w:val="00226276"/>
    <w:rsid w:val="00227100"/>
    <w:rsid w:val="002277C2"/>
    <w:rsid w:val="00227B1D"/>
    <w:rsid w:val="002304A2"/>
    <w:rsid w:val="00230F73"/>
    <w:rsid w:val="00231A46"/>
    <w:rsid w:val="002323D6"/>
    <w:rsid w:val="00232C2A"/>
    <w:rsid w:val="00233A83"/>
    <w:rsid w:val="0023538D"/>
    <w:rsid w:val="00237DF4"/>
    <w:rsid w:val="00240C67"/>
    <w:rsid w:val="00240C6E"/>
    <w:rsid w:val="00241683"/>
    <w:rsid w:val="00241985"/>
    <w:rsid w:val="00241BCD"/>
    <w:rsid w:val="002429C6"/>
    <w:rsid w:val="00244081"/>
    <w:rsid w:val="002441D8"/>
    <w:rsid w:val="00244525"/>
    <w:rsid w:val="002447E0"/>
    <w:rsid w:val="00244A78"/>
    <w:rsid w:val="00244B7E"/>
    <w:rsid w:val="00245ABE"/>
    <w:rsid w:val="00246CC9"/>
    <w:rsid w:val="00246D7C"/>
    <w:rsid w:val="0024762B"/>
    <w:rsid w:val="00247EB0"/>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39CF"/>
    <w:rsid w:val="00265FBE"/>
    <w:rsid w:val="002667FF"/>
    <w:rsid w:val="00266970"/>
    <w:rsid w:val="00270972"/>
    <w:rsid w:val="002724A1"/>
    <w:rsid w:val="00273C71"/>
    <w:rsid w:val="002743E7"/>
    <w:rsid w:val="002744E1"/>
    <w:rsid w:val="002768A3"/>
    <w:rsid w:val="00277D10"/>
    <w:rsid w:val="00282946"/>
    <w:rsid w:val="00282985"/>
    <w:rsid w:val="00282F57"/>
    <w:rsid w:val="002843AA"/>
    <w:rsid w:val="002843E8"/>
    <w:rsid w:val="002846D7"/>
    <w:rsid w:val="00284834"/>
    <w:rsid w:val="00284B5E"/>
    <w:rsid w:val="00284B62"/>
    <w:rsid w:val="002854AE"/>
    <w:rsid w:val="00286481"/>
    <w:rsid w:val="002877AA"/>
    <w:rsid w:val="00287C4D"/>
    <w:rsid w:val="00290ACB"/>
    <w:rsid w:val="00291799"/>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4B69"/>
    <w:rsid w:val="002A5F22"/>
    <w:rsid w:val="002A6088"/>
    <w:rsid w:val="002A6CC5"/>
    <w:rsid w:val="002A7537"/>
    <w:rsid w:val="002B236C"/>
    <w:rsid w:val="002B24A7"/>
    <w:rsid w:val="002B30BE"/>
    <w:rsid w:val="002B71F6"/>
    <w:rsid w:val="002C0027"/>
    <w:rsid w:val="002C1D4E"/>
    <w:rsid w:val="002C2C92"/>
    <w:rsid w:val="002C2E20"/>
    <w:rsid w:val="002C343C"/>
    <w:rsid w:val="002C47F2"/>
    <w:rsid w:val="002C4B85"/>
    <w:rsid w:val="002C501E"/>
    <w:rsid w:val="002C53BB"/>
    <w:rsid w:val="002C53DD"/>
    <w:rsid w:val="002C6D17"/>
    <w:rsid w:val="002C76E8"/>
    <w:rsid w:val="002D01A5"/>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07"/>
    <w:rsid w:val="002F27D0"/>
    <w:rsid w:val="002F4E44"/>
    <w:rsid w:val="002F4F29"/>
    <w:rsid w:val="002F5158"/>
    <w:rsid w:val="002F5692"/>
    <w:rsid w:val="002F5A34"/>
    <w:rsid w:val="002F5C17"/>
    <w:rsid w:val="002F7AE7"/>
    <w:rsid w:val="00300AE2"/>
    <w:rsid w:val="00301DC4"/>
    <w:rsid w:val="003020EC"/>
    <w:rsid w:val="00302829"/>
    <w:rsid w:val="003034EA"/>
    <w:rsid w:val="00304706"/>
    <w:rsid w:val="00304B01"/>
    <w:rsid w:val="00304BD1"/>
    <w:rsid w:val="00305264"/>
    <w:rsid w:val="00305323"/>
    <w:rsid w:val="00305B1E"/>
    <w:rsid w:val="00306A3F"/>
    <w:rsid w:val="00307A6F"/>
    <w:rsid w:val="003101E1"/>
    <w:rsid w:val="003109E0"/>
    <w:rsid w:val="00311F81"/>
    <w:rsid w:val="0031297B"/>
    <w:rsid w:val="0031416A"/>
    <w:rsid w:val="00316213"/>
    <w:rsid w:val="003168C0"/>
    <w:rsid w:val="00317097"/>
    <w:rsid w:val="00320C71"/>
    <w:rsid w:val="003233A7"/>
    <w:rsid w:val="0032446F"/>
    <w:rsid w:val="00324DF4"/>
    <w:rsid w:val="00325425"/>
    <w:rsid w:val="003255D9"/>
    <w:rsid w:val="00326350"/>
    <w:rsid w:val="003268FC"/>
    <w:rsid w:val="003301D3"/>
    <w:rsid w:val="003308B1"/>
    <w:rsid w:val="00330D8B"/>
    <w:rsid w:val="00331670"/>
    <w:rsid w:val="0033271C"/>
    <w:rsid w:val="0033273C"/>
    <w:rsid w:val="00332C44"/>
    <w:rsid w:val="00333F6E"/>
    <w:rsid w:val="0033508E"/>
    <w:rsid w:val="00336A20"/>
    <w:rsid w:val="0033712E"/>
    <w:rsid w:val="0033717B"/>
    <w:rsid w:val="00340565"/>
    <w:rsid w:val="0034077B"/>
    <w:rsid w:val="003419CC"/>
    <w:rsid w:val="003425A0"/>
    <w:rsid w:val="00346636"/>
    <w:rsid w:val="003479F7"/>
    <w:rsid w:val="00350982"/>
    <w:rsid w:val="00351764"/>
    <w:rsid w:val="00352643"/>
    <w:rsid w:val="00352FF9"/>
    <w:rsid w:val="003536C0"/>
    <w:rsid w:val="003544C5"/>
    <w:rsid w:val="00354705"/>
    <w:rsid w:val="003554B7"/>
    <w:rsid w:val="00355A37"/>
    <w:rsid w:val="00356A6E"/>
    <w:rsid w:val="00356ECD"/>
    <w:rsid w:val="00357132"/>
    <w:rsid w:val="00357861"/>
    <w:rsid w:val="00357FEB"/>
    <w:rsid w:val="003606BB"/>
    <w:rsid w:val="00361345"/>
    <w:rsid w:val="003627B7"/>
    <w:rsid w:val="003631F4"/>
    <w:rsid w:val="00363224"/>
    <w:rsid w:val="0036370D"/>
    <w:rsid w:val="00363A33"/>
    <w:rsid w:val="00363E59"/>
    <w:rsid w:val="003645B7"/>
    <w:rsid w:val="003650F1"/>
    <w:rsid w:val="003732AB"/>
    <w:rsid w:val="00373CAB"/>
    <w:rsid w:val="00373CCB"/>
    <w:rsid w:val="003757AC"/>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29C1"/>
    <w:rsid w:val="0039303F"/>
    <w:rsid w:val="00393B46"/>
    <w:rsid w:val="00393DA7"/>
    <w:rsid w:val="003944B3"/>
    <w:rsid w:val="00394513"/>
    <w:rsid w:val="00394DAB"/>
    <w:rsid w:val="00395036"/>
    <w:rsid w:val="00396580"/>
    <w:rsid w:val="00397BD6"/>
    <w:rsid w:val="003A1520"/>
    <w:rsid w:val="003A2598"/>
    <w:rsid w:val="003A3689"/>
    <w:rsid w:val="003A3C0D"/>
    <w:rsid w:val="003A439A"/>
    <w:rsid w:val="003A5B9B"/>
    <w:rsid w:val="003A5D21"/>
    <w:rsid w:val="003A6E5F"/>
    <w:rsid w:val="003B1052"/>
    <w:rsid w:val="003B5E57"/>
    <w:rsid w:val="003B6BCF"/>
    <w:rsid w:val="003B7181"/>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69EC"/>
    <w:rsid w:val="003D6EC6"/>
    <w:rsid w:val="003D7635"/>
    <w:rsid w:val="003D76BE"/>
    <w:rsid w:val="003E07D6"/>
    <w:rsid w:val="003E0A07"/>
    <w:rsid w:val="003E2366"/>
    <w:rsid w:val="003E2E9B"/>
    <w:rsid w:val="003E3023"/>
    <w:rsid w:val="003E40B8"/>
    <w:rsid w:val="003E41CD"/>
    <w:rsid w:val="003E47BE"/>
    <w:rsid w:val="003E51EC"/>
    <w:rsid w:val="003E53A7"/>
    <w:rsid w:val="003E53B0"/>
    <w:rsid w:val="003E58B1"/>
    <w:rsid w:val="003E5EFB"/>
    <w:rsid w:val="003E614B"/>
    <w:rsid w:val="003E6A04"/>
    <w:rsid w:val="003E6AED"/>
    <w:rsid w:val="003E6D92"/>
    <w:rsid w:val="003E7A5B"/>
    <w:rsid w:val="003E7B6D"/>
    <w:rsid w:val="003E7ED4"/>
    <w:rsid w:val="003F009F"/>
    <w:rsid w:val="003F0516"/>
    <w:rsid w:val="003F06D2"/>
    <w:rsid w:val="003F1094"/>
    <w:rsid w:val="003F11B0"/>
    <w:rsid w:val="003F1263"/>
    <w:rsid w:val="003F1370"/>
    <w:rsid w:val="003F1FEA"/>
    <w:rsid w:val="003F26D6"/>
    <w:rsid w:val="003F2A0B"/>
    <w:rsid w:val="003F2EF3"/>
    <w:rsid w:val="003F388C"/>
    <w:rsid w:val="003F454E"/>
    <w:rsid w:val="003F4FF8"/>
    <w:rsid w:val="003F563A"/>
    <w:rsid w:val="003F6AC4"/>
    <w:rsid w:val="003F759C"/>
    <w:rsid w:val="003F769A"/>
    <w:rsid w:val="00400420"/>
    <w:rsid w:val="00400536"/>
    <w:rsid w:val="00400707"/>
    <w:rsid w:val="00400FC9"/>
    <w:rsid w:val="0040225E"/>
    <w:rsid w:val="00402B09"/>
    <w:rsid w:val="00402F7F"/>
    <w:rsid w:val="00403493"/>
    <w:rsid w:val="004034A6"/>
    <w:rsid w:val="00404075"/>
    <w:rsid w:val="004042AA"/>
    <w:rsid w:val="00405C81"/>
    <w:rsid w:val="00406724"/>
    <w:rsid w:val="004070BB"/>
    <w:rsid w:val="00410A78"/>
    <w:rsid w:val="00410AB4"/>
    <w:rsid w:val="00411088"/>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6424"/>
    <w:rsid w:val="004267CD"/>
    <w:rsid w:val="00427D58"/>
    <w:rsid w:val="00430044"/>
    <w:rsid w:val="00430BD5"/>
    <w:rsid w:val="004316B0"/>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673F"/>
    <w:rsid w:val="00447CEB"/>
    <w:rsid w:val="00447D5A"/>
    <w:rsid w:val="004503BE"/>
    <w:rsid w:val="00451268"/>
    <w:rsid w:val="0045126C"/>
    <w:rsid w:val="00451D4B"/>
    <w:rsid w:val="0045217E"/>
    <w:rsid w:val="004526E7"/>
    <w:rsid w:val="004531FD"/>
    <w:rsid w:val="0045408B"/>
    <w:rsid w:val="0045455D"/>
    <w:rsid w:val="00455822"/>
    <w:rsid w:val="00455F81"/>
    <w:rsid w:val="0045657D"/>
    <w:rsid w:val="00456AFA"/>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2534"/>
    <w:rsid w:val="0047395F"/>
    <w:rsid w:val="00473B02"/>
    <w:rsid w:val="00474819"/>
    <w:rsid w:val="00474A25"/>
    <w:rsid w:val="0048008B"/>
    <w:rsid w:val="00481C81"/>
    <w:rsid w:val="004820CF"/>
    <w:rsid w:val="0048281E"/>
    <w:rsid w:val="00483C83"/>
    <w:rsid w:val="00484C8E"/>
    <w:rsid w:val="0048505D"/>
    <w:rsid w:val="00485791"/>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7149"/>
    <w:rsid w:val="004A15A9"/>
    <w:rsid w:val="004A16C4"/>
    <w:rsid w:val="004A1FA1"/>
    <w:rsid w:val="004A26A1"/>
    <w:rsid w:val="004A2A53"/>
    <w:rsid w:val="004A3DF1"/>
    <w:rsid w:val="004A455A"/>
    <w:rsid w:val="004A45F0"/>
    <w:rsid w:val="004A4E4B"/>
    <w:rsid w:val="004A785F"/>
    <w:rsid w:val="004B01B1"/>
    <w:rsid w:val="004B068A"/>
    <w:rsid w:val="004B0AE5"/>
    <w:rsid w:val="004B16AB"/>
    <w:rsid w:val="004B1B0A"/>
    <w:rsid w:val="004B2389"/>
    <w:rsid w:val="004B355C"/>
    <w:rsid w:val="004B3EE3"/>
    <w:rsid w:val="004B41E8"/>
    <w:rsid w:val="004B420E"/>
    <w:rsid w:val="004B5518"/>
    <w:rsid w:val="004B556C"/>
    <w:rsid w:val="004B6220"/>
    <w:rsid w:val="004B6E6E"/>
    <w:rsid w:val="004B7F10"/>
    <w:rsid w:val="004C1489"/>
    <w:rsid w:val="004C1D07"/>
    <w:rsid w:val="004C2BF1"/>
    <w:rsid w:val="004C2F66"/>
    <w:rsid w:val="004C2F6F"/>
    <w:rsid w:val="004C3061"/>
    <w:rsid w:val="004C31B6"/>
    <w:rsid w:val="004C3566"/>
    <w:rsid w:val="004C3784"/>
    <w:rsid w:val="004C3862"/>
    <w:rsid w:val="004C5A18"/>
    <w:rsid w:val="004C6186"/>
    <w:rsid w:val="004C6C28"/>
    <w:rsid w:val="004C7427"/>
    <w:rsid w:val="004C7A64"/>
    <w:rsid w:val="004D02C2"/>
    <w:rsid w:val="004D1E5D"/>
    <w:rsid w:val="004D24D9"/>
    <w:rsid w:val="004D513A"/>
    <w:rsid w:val="004D5B12"/>
    <w:rsid w:val="004D5FBF"/>
    <w:rsid w:val="004D60DE"/>
    <w:rsid w:val="004D74D0"/>
    <w:rsid w:val="004E177B"/>
    <w:rsid w:val="004E17B5"/>
    <w:rsid w:val="004E17D7"/>
    <w:rsid w:val="004E1FB9"/>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0A4A"/>
    <w:rsid w:val="004F232E"/>
    <w:rsid w:val="004F23CA"/>
    <w:rsid w:val="004F2D06"/>
    <w:rsid w:val="004F349E"/>
    <w:rsid w:val="004F4EA4"/>
    <w:rsid w:val="004F611F"/>
    <w:rsid w:val="004F6D24"/>
    <w:rsid w:val="004F6D37"/>
    <w:rsid w:val="004F7BF8"/>
    <w:rsid w:val="005005D2"/>
    <w:rsid w:val="00500F02"/>
    <w:rsid w:val="0050213B"/>
    <w:rsid w:val="00503A56"/>
    <w:rsid w:val="00504171"/>
    <w:rsid w:val="00504238"/>
    <w:rsid w:val="005049DF"/>
    <w:rsid w:val="00504CDD"/>
    <w:rsid w:val="00505251"/>
    <w:rsid w:val="00505414"/>
    <w:rsid w:val="00506D47"/>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44C9"/>
    <w:rsid w:val="005256BB"/>
    <w:rsid w:val="00526BAC"/>
    <w:rsid w:val="005271AA"/>
    <w:rsid w:val="005278F7"/>
    <w:rsid w:val="00527EEA"/>
    <w:rsid w:val="00530F78"/>
    <w:rsid w:val="0053150C"/>
    <w:rsid w:val="00531ED0"/>
    <w:rsid w:val="00532A0C"/>
    <w:rsid w:val="00532E54"/>
    <w:rsid w:val="00533109"/>
    <w:rsid w:val="00533BB0"/>
    <w:rsid w:val="00533E44"/>
    <w:rsid w:val="00534901"/>
    <w:rsid w:val="00534A21"/>
    <w:rsid w:val="00534BDA"/>
    <w:rsid w:val="00535198"/>
    <w:rsid w:val="005357CC"/>
    <w:rsid w:val="00535823"/>
    <w:rsid w:val="0053677A"/>
    <w:rsid w:val="00536C8B"/>
    <w:rsid w:val="00536E10"/>
    <w:rsid w:val="00536E3A"/>
    <w:rsid w:val="00537506"/>
    <w:rsid w:val="0054021E"/>
    <w:rsid w:val="0054029B"/>
    <w:rsid w:val="005408BA"/>
    <w:rsid w:val="005410ED"/>
    <w:rsid w:val="0054183F"/>
    <w:rsid w:val="0054236E"/>
    <w:rsid w:val="00543B84"/>
    <w:rsid w:val="0054475F"/>
    <w:rsid w:val="00544EA3"/>
    <w:rsid w:val="00545977"/>
    <w:rsid w:val="00545C24"/>
    <w:rsid w:val="0054644F"/>
    <w:rsid w:val="00546825"/>
    <w:rsid w:val="00546C85"/>
    <w:rsid w:val="00546F17"/>
    <w:rsid w:val="005502DC"/>
    <w:rsid w:val="00550409"/>
    <w:rsid w:val="00551AA2"/>
    <w:rsid w:val="005524B4"/>
    <w:rsid w:val="0055292D"/>
    <w:rsid w:val="00552B07"/>
    <w:rsid w:val="00555858"/>
    <w:rsid w:val="005560F1"/>
    <w:rsid w:val="00556428"/>
    <w:rsid w:val="00557F25"/>
    <w:rsid w:val="00560472"/>
    <w:rsid w:val="00562136"/>
    <w:rsid w:val="00562584"/>
    <w:rsid w:val="0056395F"/>
    <w:rsid w:val="00563E5C"/>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0189"/>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9715E"/>
    <w:rsid w:val="005A13BA"/>
    <w:rsid w:val="005A1DE3"/>
    <w:rsid w:val="005A24D5"/>
    <w:rsid w:val="005A280A"/>
    <w:rsid w:val="005A353C"/>
    <w:rsid w:val="005A3997"/>
    <w:rsid w:val="005A3F98"/>
    <w:rsid w:val="005A4679"/>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7A8"/>
    <w:rsid w:val="005B6A78"/>
    <w:rsid w:val="005B6B11"/>
    <w:rsid w:val="005B6DAF"/>
    <w:rsid w:val="005B719A"/>
    <w:rsid w:val="005B7694"/>
    <w:rsid w:val="005C00B4"/>
    <w:rsid w:val="005C0211"/>
    <w:rsid w:val="005C06E8"/>
    <w:rsid w:val="005C16B6"/>
    <w:rsid w:val="005C1B0E"/>
    <w:rsid w:val="005C47FD"/>
    <w:rsid w:val="005C4AFC"/>
    <w:rsid w:val="005C4BE7"/>
    <w:rsid w:val="005C4CF2"/>
    <w:rsid w:val="005C5F12"/>
    <w:rsid w:val="005C7838"/>
    <w:rsid w:val="005D2DB5"/>
    <w:rsid w:val="005D45B7"/>
    <w:rsid w:val="005D59CB"/>
    <w:rsid w:val="005D5B26"/>
    <w:rsid w:val="005D64DE"/>
    <w:rsid w:val="005E02E7"/>
    <w:rsid w:val="005E049A"/>
    <w:rsid w:val="005E0890"/>
    <w:rsid w:val="005E0ACD"/>
    <w:rsid w:val="005E1C51"/>
    <w:rsid w:val="005E1F64"/>
    <w:rsid w:val="005E2AF2"/>
    <w:rsid w:val="005E2D68"/>
    <w:rsid w:val="005E2FB5"/>
    <w:rsid w:val="005E3F9A"/>
    <w:rsid w:val="005E3F9B"/>
    <w:rsid w:val="005E4EE8"/>
    <w:rsid w:val="005E5091"/>
    <w:rsid w:val="005E5F21"/>
    <w:rsid w:val="005E6812"/>
    <w:rsid w:val="005E6C47"/>
    <w:rsid w:val="005E73BA"/>
    <w:rsid w:val="005E7950"/>
    <w:rsid w:val="005F029C"/>
    <w:rsid w:val="005F0739"/>
    <w:rsid w:val="005F1F38"/>
    <w:rsid w:val="005F3F1D"/>
    <w:rsid w:val="005F6083"/>
    <w:rsid w:val="00600C9A"/>
    <w:rsid w:val="006019F6"/>
    <w:rsid w:val="00602383"/>
    <w:rsid w:val="00602400"/>
    <w:rsid w:val="0060285A"/>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16FB1"/>
    <w:rsid w:val="0062037E"/>
    <w:rsid w:val="006203D0"/>
    <w:rsid w:val="006205ED"/>
    <w:rsid w:val="0062185E"/>
    <w:rsid w:val="00621963"/>
    <w:rsid w:val="00622007"/>
    <w:rsid w:val="00622343"/>
    <w:rsid w:val="006228AF"/>
    <w:rsid w:val="006232CA"/>
    <w:rsid w:val="00623497"/>
    <w:rsid w:val="00623766"/>
    <w:rsid w:val="00623E01"/>
    <w:rsid w:val="00624188"/>
    <w:rsid w:val="006266EC"/>
    <w:rsid w:val="00626BB7"/>
    <w:rsid w:val="00630D45"/>
    <w:rsid w:val="00630DD5"/>
    <w:rsid w:val="006310E5"/>
    <w:rsid w:val="006319AB"/>
    <w:rsid w:val="00632304"/>
    <w:rsid w:val="00632D36"/>
    <w:rsid w:val="0063387E"/>
    <w:rsid w:val="006348D6"/>
    <w:rsid w:val="006361BA"/>
    <w:rsid w:val="0063648A"/>
    <w:rsid w:val="00636E8D"/>
    <w:rsid w:val="0063713E"/>
    <w:rsid w:val="006371B2"/>
    <w:rsid w:val="006373AC"/>
    <w:rsid w:val="006379AA"/>
    <w:rsid w:val="006404D4"/>
    <w:rsid w:val="0064079E"/>
    <w:rsid w:val="006413EC"/>
    <w:rsid w:val="00642221"/>
    <w:rsid w:val="00642237"/>
    <w:rsid w:val="0064352B"/>
    <w:rsid w:val="00643FE5"/>
    <w:rsid w:val="00644387"/>
    <w:rsid w:val="00644C3A"/>
    <w:rsid w:val="006451C5"/>
    <w:rsid w:val="00645688"/>
    <w:rsid w:val="00645957"/>
    <w:rsid w:val="00645DE1"/>
    <w:rsid w:val="00646C58"/>
    <w:rsid w:val="00646DA4"/>
    <w:rsid w:val="0064750C"/>
    <w:rsid w:val="00647B70"/>
    <w:rsid w:val="0065140D"/>
    <w:rsid w:val="00651B9E"/>
    <w:rsid w:val="0065430B"/>
    <w:rsid w:val="0065513E"/>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2DB6"/>
    <w:rsid w:val="006738D1"/>
    <w:rsid w:val="00673B60"/>
    <w:rsid w:val="006743FC"/>
    <w:rsid w:val="006749AA"/>
    <w:rsid w:val="00674BA7"/>
    <w:rsid w:val="00676739"/>
    <w:rsid w:val="00676A5F"/>
    <w:rsid w:val="00677652"/>
    <w:rsid w:val="00677D7A"/>
    <w:rsid w:val="0068070D"/>
    <w:rsid w:val="0068309C"/>
    <w:rsid w:val="0068388E"/>
    <w:rsid w:val="00685467"/>
    <w:rsid w:val="00685F5A"/>
    <w:rsid w:val="006872C2"/>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439"/>
    <w:rsid w:val="006A25DD"/>
    <w:rsid w:val="006A2761"/>
    <w:rsid w:val="006A2B0A"/>
    <w:rsid w:val="006A2BE7"/>
    <w:rsid w:val="006A3106"/>
    <w:rsid w:val="006A3A0F"/>
    <w:rsid w:val="006A53D2"/>
    <w:rsid w:val="006A56BC"/>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4D0"/>
    <w:rsid w:val="006C35BA"/>
    <w:rsid w:val="006C441A"/>
    <w:rsid w:val="006C5451"/>
    <w:rsid w:val="006C585B"/>
    <w:rsid w:val="006C6CB6"/>
    <w:rsid w:val="006C6F64"/>
    <w:rsid w:val="006C7E17"/>
    <w:rsid w:val="006D018B"/>
    <w:rsid w:val="006D0210"/>
    <w:rsid w:val="006D0244"/>
    <w:rsid w:val="006D0B75"/>
    <w:rsid w:val="006D10BD"/>
    <w:rsid w:val="006D1B49"/>
    <w:rsid w:val="006D1D48"/>
    <w:rsid w:val="006D3516"/>
    <w:rsid w:val="006D463B"/>
    <w:rsid w:val="006D4AA1"/>
    <w:rsid w:val="006D5588"/>
    <w:rsid w:val="006D5C4A"/>
    <w:rsid w:val="006D6FD7"/>
    <w:rsid w:val="006D7260"/>
    <w:rsid w:val="006D7A43"/>
    <w:rsid w:val="006E00C8"/>
    <w:rsid w:val="006E10CC"/>
    <w:rsid w:val="006E20C2"/>
    <w:rsid w:val="006E224C"/>
    <w:rsid w:val="006E2A4A"/>
    <w:rsid w:val="006E3A22"/>
    <w:rsid w:val="006E435C"/>
    <w:rsid w:val="006E4D98"/>
    <w:rsid w:val="006E5A38"/>
    <w:rsid w:val="006E65A9"/>
    <w:rsid w:val="006E77B6"/>
    <w:rsid w:val="006F0CFA"/>
    <w:rsid w:val="006F2B39"/>
    <w:rsid w:val="006F2BBC"/>
    <w:rsid w:val="006F2DF1"/>
    <w:rsid w:val="006F4050"/>
    <w:rsid w:val="006F4D01"/>
    <w:rsid w:val="006F51AA"/>
    <w:rsid w:val="006F7729"/>
    <w:rsid w:val="007007CB"/>
    <w:rsid w:val="00700D34"/>
    <w:rsid w:val="007029D2"/>
    <w:rsid w:val="00703E1E"/>
    <w:rsid w:val="00703F1D"/>
    <w:rsid w:val="00703F3D"/>
    <w:rsid w:val="007049B9"/>
    <w:rsid w:val="00704E9D"/>
    <w:rsid w:val="007050D6"/>
    <w:rsid w:val="007058A7"/>
    <w:rsid w:val="00705C9A"/>
    <w:rsid w:val="00706173"/>
    <w:rsid w:val="00706BED"/>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13F5"/>
    <w:rsid w:val="00733179"/>
    <w:rsid w:val="00733D59"/>
    <w:rsid w:val="00733DDC"/>
    <w:rsid w:val="00734086"/>
    <w:rsid w:val="00734BFC"/>
    <w:rsid w:val="00736EC2"/>
    <w:rsid w:val="00737A55"/>
    <w:rsid w:val="007410FB"/>
    <w:rsid w:val="007428DF"/>
    <w:rsid w:val="00743769"/>
    <w:rsid w:val="00743BBF"/>
    <w:rsid w:val="00743EC9"/>
    <w:rsid w:val="00744A13"/>
    <w:rsid w:val="00744B70"/>
    <w:rsid w:val="0074530E"/>
    <w:rsid w:val="007469FA"/>
    <w:rsid w:val="00747298"/>
    <w:rsid w:val="00747504"/>
    <w:rsid w:val="007509F5"/>
    <w:rsid w:val="00750B10"/>
    <w:rsid w:val="007539E9"/>
    <w:rsid w:val="007555FF"/>
    <w:rsid w:val="007559EE"/>
    <w:rsid w:val="00755CB9"/>
    <w:rsid w:val="007565C9"/>
    <w:rsid w:val="007567F2"/>
    <w:rsid w:val="0076167E"/>
    <w:rsid w:val="007616E5"/>
    <w:rsid w:val="0076265B"/>
    <w:rsid w:val="00763205"/>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0B0D"/>
    <w:rsid w:val="00771791"/>
    <w:rsid w:val="00771DB8"/>
    <w:rsid w:val="00771E14"/>
    <w:rsid w:val="00771F4C"/>
    <w:rsid w:val="00772436"/>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49E6"/>
    <w:rsid w:val="007873FB"/>
    <w:rsid w:val="00787972"/>
    <w:rsid w:val="0079069A"/>
    <w:rsid w:val="00790BB0"/>
    <w:rsid w:val="007912A3"/>
    <w:rsid w:val="007941C3"/>
    <w:rsid w:val="00794DD7"/>
    <w:rsid w:val="00795100"/>
    <w:rsid w:val="00795602"/>
    <w:rsid w:val="0079599D"/>
    <w:rsid w:val="00795FC8"/>
    <w:rsid w:val="007968B4"/>
    <w:rsid w:val="00797158"/>
    <w:rsid w:val="0079776B"/>
    <w:rsid w:val="00797E99"/>
    <w:rsid w:val="007A01C6"/>
    <w:rsid w:val="007A0898"/>
    <w:rsid w:val="007A1D7E"/>
    <w:rsid w:val="007A25CF"/>
    <w:rsid w:val="007A3874"/>
    <w:rsid w:val="007A3879"/>
    <w:rsid w:val="007A3BD2"/>
    <w:rsid w:val="007A3C4F"/>
    <w:rsid w:val="007A3E85"/>
    <w:rsid w:val="007A4209"/>
    <w:rsid w:val="007A5A1E"/>
    <w:rsid w:val="007A5B49"/>
    <w:rsid w:val="007B01FE"/>
    <w:rsid w:val="007B0F1B"/>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C7456"/>
    <w:rsid w:val="007C7586"/>
    <w:rsid w:val="007D0544"/>
    <w:rsid w:val="007D173F"/>
    <w:rsid w:val="007D1980"/>
    <w:rsid w:val="007D3904"/>
    <w:rsid w:val="007D3A8C"/>
    <w:rsid w:val="007D43B8"/>
    <w:rsid w:val="007D51F2"/>
    <w:rsid w:val="007D5A49"/>
    <w:rsid w:val="007D6EE9"/>
    <w:rsid w:val="007D7679"/>
    <w:rsid w:val="007E17CD"/>
    <w:rsid w:val="007E2EA3"/>
    <w:rsid w:val="007E2F7E"/>
    <w:rsid w:val="007E2FBD"/>
    <w:rsid w:val="007E3C95"/>
    <w:rsid w:val="007E3F24"/>
    <w:rsid w:val="007E4570"/>
    <w:rsid w:val="007E48FA"/>
    <w:rsid w:val="007E5464"/>
    <w:rsid w:val="007E5F0E"/>
    <w:rsid w:val="007E7D75"/>
    <w:rsid w:val="007F0748"/>
    <w:rsid w:val="007F100D"/>
    <w:rsid w:val="007F1C6B"/>
    <w:rsid w:val="007F2F68"/>
    <w:rsid w:val="007F46FB"/>
    <w:rsid w:val="007F4980"/>
    <w:rsid w:val="007F4B75"/>
    <w:rsid w:val="007F6468"/>
    <w:rsid w:val="007F69C8"/>
    <w:rsid w:val="007F6B12"/>
    <w:rsid w:val="007F6CCA"/>
    <w:rsid w:val="007F747D"/>
    <w:rsid w:val="00800BC1"/>
    <w:rsid w:val="00800C2A"/>
    <w:rsid w:val="0080127A"/>
    <w:rsid w:val="00802253"/>
    <w:rsid w:val="00802762"/>
    <w:rsid w:val="00802EA7"/>
    <w:rsid w:val="0080350B"/>
    <w:rsid w:val="008040A7"/>
    <w:rsid w:val="008043F0"/>
    <w:rsid w:val="00804515"/>
    <w:rsid w:val="008060A8"/>
    <w:rsid w:val="00806F15"/>
    <w:rsid w:val="00810B93"/>
    <w:rsid w:val="008117F2"/>
    <w:rsid w:val="00812F6A"/>
    <w:rsid w:val="00813737"/>
    <w:rsid w:val="00815893"/>
    <w:rsid w:val="008201AF"/>
    <w:rsid w:val="008202B2"/>
    <w:rsid w:val="0082064F"/>
    <w:rsid w:val="00820B40"/>
    <w:rsid w:val="00822914"/>
    <w:rsid w:val="0082334F"/>
    <w:rsid w:val="00823828"/>
    <w:rsid w:val="00823BB4"/>
    <w:rsid w:val="0082403F"/>
    <w:rsid w:val="0082426E"/>
    <w:rsid w:val="00825FCB"/>
    <w:rsid w:val="00826098"/>
    <w:rsid w:val="008262E2"/>
    <w:rsid w:val="00826716"/>
    <w:rsid w:val="008269EE"/>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58C8"/>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B86"/>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2BB"/>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D62"/>
    <w:rsid w:val="008842E7"/>
    <w:rsid w:val="0088471E"/>
    <w:rsid w:val="00884860"/>
    <w:rsid w:val="00885394"/>
    <w:rsid w:val="00885801"/>
    <w:rsid w:val="008868A1"/>
    <w:rsid w:val="00886BC8"/>
    <w:rsid w:val="0088767B"/>
    <w:rsid w:val="00887DAA"/>
    <w:rsid w:val="008905FC"/>
    <w:rsid w:val="00891172"/>
    <w:rsid w:val="0089289B"/>
    <w:rsid w:val="0089391E"/>
    <w:rsid w:val="00893E0D"/>
    <w:rsid w:val="0089495B"/>
    <w:rsid w:val="00896854"/>
    <w:rsid w:val="00896AE8"/>
    <w:rsid w:val="00896B9B"/>
    <w:rsid w:val="00897675"/>
    <w:rsid w:val="008A0C8E"/>
    <w:rsid w:val="008A19C0"/>
    <w:rsid w:val="008A1C30"/>
    <w:rsid w:val="008A32FB"/>
    <w:rsid w:val="008A38EA"/>
    <w:rsid w:val="008A4A53"/>
    <w:rsid w:val="008A4E23"/>
    <w:rsid w:val="008A52E0"/>
    <w:rsid w:val="008A63D8"/>
    <w:rsid w:val="008A6401"/>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45DF"/>
    <w:rsid w:val="008B4AD6"/>
    <w:rsid w:val="008B5B61"/>
    <w:rsid w:val="008B624E"/>
    <w:rsid w:val="008B646E"/>
    <w:rsid w:val="008B6C84"/>
    <w:rsid w:val="008B6D7A"/>
    <w:rsid w:val="008C17B9"/>
    <w:rsid w:val="008C2651"/>
    <w:rsid w:val="008C2ED0"/>
    <w:rsid w:val="008C34B5"/>
    <w:rsid w:val="008C4C01"/>
    <w:rsid w:val="008C5327"/>
    <w:rsid w:val="008C5406"/>
    <w:rsid w:val="008C589B"/>
    <w:rsid w:val="008C5DE4"/>
    <w:rsid w:val="008C6109"/>
    <w:rsid w:val="008C6DE1"/>
    <w:rsid w:val="008C78B1"/>
    <w:rsid w:val="008C7DC3"/>
    <w:rsid w:val="008D037E"/>
    <w:rsid w:val="008D14B7"/>
    <w:rsid w:val="008D1CD4"/>
    <w:rsid w:val="008D3825"/>
    <w:rsid w:val="008D5BFC"/>
    <w:rsid w:val="008D5CDC"/>
    <w:rsid w:val="008D63AD"/>
    <w:rsid w:val="008D6902"/>
    <w:rsid w:val="008D75CB"/>
    <w:rsid w:val="008D76A6"/>
    <w:rsid w:val="008D795F"/>
    <w:rsid w:val="008D7BA4"/>
    <w:rsid w:val="008E0472"/>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6085"/>
    <w:rsid w:val="008F6349"/>
    <w:rsid w:val="008F6FA7"/>
    <w:rsid w:val="008F7A57"/>
    <w:rsid w:val="00900034"/>
    <w:rsid w:val="0090051D"/>
    <w:rsid w:val="0090081D"/>
    <w:rsid w:val="0090147B"/>
    <w:rsid w:val="00901A14"/>
    <w:rsid w:val="00901A90"/>
    <w:rsid w:val="009029D5"/>
    <w:rsid w:val="00903387"/>
    <w:rsid w:val="009108C7"/>
    <w:rsid w:val="00910C4E"/>
    <w:rsid w:val="00910C8A"/>
    <w:rsid w:val="00911035"/>
    <w:rsid w:val="00912A1C"/>
    <w:rsid w:val="00913B1F"/>
    <w:rsid w:val="00914173"/>
    <w:rsid w:val="00915490"/>
    <w:rsid w:val="0091556D"/>
    <w:rsid w:val="00915E16"/>
    <w:rsid w:val="00916314"/>
    <w:rsid w:val="00916CAD"/>
    <w:rsid w:val="00916D05"/>
    <w:rsid w:val="00917549"/>
    <w:rsid w:val="00917D9F"/>
    <w:rsid w:val="00920789"/>
    <w:rsid w:val="00920DBC"/>
    <w:rsid w:val="009216C4"/>
    <w:rsid w:val="00922490"/>
    <w:rsid w:val="00922F3E"/>
    <w:rsid w:val="0092307F"/>
    <w:rsid w:val="009231D9"/>
    <w:rsid w:val="00925845"/>
    <w:rsid w:val="0092699C"/>
    <w:rsid w:val="009277B9"/>
    <w:rsid w:val="00930CC7"/>
    <w:rsid w:val="0093177C"/>
    <w:rsid w:val="00933C27"/>
    <w:rsid w:val="009340E4"/>
    <w:rsid w:val="0093585D"/>
    <w:rsid w:val="0093670D"/>
    <w:rsid w:val="00936CA8"/>
    <w:rsid w:val="009374E0"/>
    <w:rsid w:val="009378D2"/>
    <w:rsid w:val="00937F0B"/>
    <w:rsid w:val="00940B11"/>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C2F"/>
    <w:rsid w:val="00955E57"/>
    <w:rsid w:val="009561DD"/>
    <w:rsid w:val="0095629A"/>
    <w:rsid w:val="00960355"/>
    <w:rsid w:val="00960AFB"/>
    <w:rsid w:val="009614FC"/>
    <w:rsid w:val="009616FB"/>
    <w:rsid w:val="0096244C"/>
    <w:rsid w:val="0096259E"/>
    <w:rsid w:val="0096274D"/>
    <w:rsid w:val="009630C8"/>
    <w:rsid w:val="00963F7E"/>
    <w:rsid w:val="0096458C"/>
    <w:rsid w:val="0096467B"/>
    <w:rsid w:val="0096567C"/>
    <w:rsid w:val="0097310B"/>
    <w:rsid w:val="00973BA3"/>
    <w:rsid w:val="00974E16"/>
    <w:rsid w:val="0097531E"/>
    <w:rsid w:val="00975F06"/>
    <w:rsid w:val="00975FC4"/>
    <w:rsid w:val="0097604B"/>
    <w:rsid w:val="00976B06"/>
    <w:rsid w:val="00977917"/>
    <w:rsid w:val="0098156A"/>
    <w:rsid w:val="0098214E"/>
    <w:rsid w:val="00982C39"/>
    <w:rsid w:val="0098350B"/>
    <w:rsid w:val="00983571"/>
    <w:rsid w:val="00983BF9"/>
    <w:rsid w:val="00983CAD"/>
    <w:rsid w:val="00984137"/>
    <w:rsid w:val="00984596"/>
    <w:rsid w:val="00985191"/>
    <w:rsid w:val="00985927"/>
    <w:rsid w:val="00985D61"/>
    <w:rsid w:val="00987478"/>
    <w:rsid w:val="00987B53"/>
    <w:rsid w:val="00991B65"/>
    <w:rsid w:val="00991F33"/>
    <w:rsid w:val="00992831"/>
    <w:rsid w:val="009928BB"/>
    <w:rsid w:val="00992ACE"/>
    <w:rsid w:val="00992C7E"/>
    <w:rsid w:val="00992CA2"/>
    <w:rsid w:val="0099300D"/>
    <w:rsid w:val="00993B8C"/>
    <w:rsid w:val="0099457F"/>
    <w:rsid w:val="009950BA"/>
    <w:rsid w:val="00995861"/>
    <w:rsid w:val="00996021"/>
    <w:rsid w:val="009969D0"/>
    <w:rsid w:val="00996C56"/>
    <w:rsid w:val="009971C0"/>
    <w:rsid w:val="00997498"/>
    <w:rsid w:val="0099757D"/>
    <w:rsid w:val="009A1795"/>
    <w:rsid w:val="009A2775"/>
    <w:rsid w:val="009A2A68"/>
    <w:rsid w:val="009A2FC9"/>
    <w:rsid w:val="009A3E30"/>
    <w:rsid w:val="009A4438"/>
    <w:rsid w:val="009A4494"/>
    <w:rsid w:val="009A4BB4"/>
    <w:rsid w:val="009A4F40"/>
    <w:rsid w:val="009A5418"/>
    <w:rsid w:val="009A5633"/>
    <w:rsid w:val="009A72DD"/>
    <w:rsid w:val="009A72EA"/>
    <w:rsid w:val="009A7E8E"/>
    <w:rsid w:val="009A7F6D"/>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5691"/>
    <w:rsid w:val="009C62E1"/>
    <w:rsid w:val="009C7FCA"/>
    <w:rsid w:val="009D06C1"/>
    <w:rsid w:val="009D0749"/>
    <w:rsid w:val="009D11B1"/>
    <w:rsid w:val="009D1DD0"/>
    <w:rsid w:val="009D212E"/>
    <w:rsid w:val="009D2696"/>
    <w:rsid w:val="009D293E"/>
    <w:rsid w:val="009D391B"/>
    <w:rsid w:val="009D4E7D"/>
    <w:rsid w:val="009D6C03"/>
    <w:rsid w:val="009D6C15"/>
    <w:rsid w:val="009D7683"/>
    <w:rsid w:val="009E01E3"/>
    <w:rsid w:val="009E10E0"/>
    <w:rsid w:val="009E1D2B"/>
    <w:rsid w:val="009E26B3"/>
    <w:rsid w:val="009E3125"/>
    <w:rsid w:val="009E3B1D"/>
    <w:rsid w:val="009E4A87"/>
    <w:rsid w:val="009E52A1"/>
    <w:rsid w:val="009E78D8"/>
    <w:rsid w:val="009E7B0F"/>
    <w:rsid w:val="009F07B3"/>
    <w:rsid w:val="009F0C39"/>
    <w:rsid w:val="009F126B"/>
    <w:rsid w:val="009F1549"/>
    <w:rsid w:val="009F1D5D"/>
    <w:rsid w:val="009F2A87"/>
    <w:rsid w:val="009F3588"/>
    <w:rsid w:val="009F38B1"/>
    <w:rsid w:val="009F73E6"/>
    <w:rsid w:val="00A00DD4"/>
    <w:rsid w:val="00A00FFB"/>
    <w:rsid w:val="00A01F4F"/>
    <w:rsid w:val="00A03892"/>
    <w:rsid w:val="00A05171"/>
    <w:rsid w:val="00A05B26"/>
    <w:rsid w:val="00A05CC9"/>
    <w:rsid w:val="00A06C11"/>
    <w:rsid w:val="00A076D6"/>
    <w:rsid w:val="00A07B1E"/>
    <w:rsid w:val="00A07ECA"/>
    <w:rsid w:val="00A10466"/>
    <w:rsid w:val="00A10A54"/>
    <w:rsid w:val="00A11D18"/>
    <w:rsid w:val="00A11E2F"/>
    <w:rsid w:val="00A11F0E"/>
    <w:rsid w:val="00A140C6"/>
    <w:rsid w:val="00A14523"/>
    <w:rsid w:val="00A15121"/>
    <w:rsid w:val="00A15DB2"/>
    <w:rsid w:val="00A16D2B"/>
    <w:rsid w:val="00A20400"/>
    <w:rsid w:val="00A232DE"/>
    <w:rsid w:val="00A23761"/>
    <w:rsid w:val="00A24DDF"/>
    <w:rsid w:val="00A250C9"/>
    <w:rsid w:val="00A2514A"/>
    <w:rsid w:val="00A2564A"/>
    <w:rsid w:val="00A25697"/>
    <w:rsid w:val="00A25979"/>
    <w:rsid w:val="00A25E54"/>
    <w:rsid w:val="00A26196"/>
    <w:rsid w:val="00A27C14"/>
    <w:rsid w:val="00A27F10"/>
    <w:rsid w:val="00A27FB8"/>
    <w:rsid w:val="00A3013A"/>
    <w:rsid w:val="00A316C1"/>
    <w:rsid w:val="00A31EB7"/>
    <w:rsid w:val="00A342F8"/>
    <w:rsid w:val="00A34E5B"/>
    <w:rsid w:val="00A355EC"/>
    <w:rsid w:val="00A35E90"/>
    <w:rsid w:val="00A374FC"/>
    <w:rsid w:val="00A402F3"/>
    <w:rsid w:val="00A40B25"/>
    <w:rsid w:val="00A41D07"/>
    <w:rsid w:val="00A42321"/>
    <w:rsid w:val="00A42D54"/>
    <w:rsid w:val="00A42E5D"/>
    <w:rsid w:val="00A42EA9"/>
    <w:rsid w:val="00A43620"/>
    <w:rsid w:val="00A448EC"/>
    <w:rsid w:val="00A47260"/>
    <w:rsid w:val="00A47A6D"/>
    <w:rsid w:val="00A506D3"/>
    <w:rsid w:val="00A50D37"/>
    <w:rsid w:val="00A50DD5"/>
    <w:rsid w:val="00A52C0F"/>
    <w:rsid w:val="00A52D99"/>
    <w:rsid w:val="00A53C3D"/>
    <w:rsid w:val="00A55E98"/>
    <w:rsid w:val="00A55FD9"/>
    <w:rsid w:val="00A57D60"/>
    <w:rsid w:val="00A57E14"/>
    <w:rsid w:val="00A61F58"/>
    <w:rsid w:val="00A623F6"/>
    <w:rsid w:val="00A62533"/>
    <w:rsid w:val="00A62E41"/>
    <w:rsid w:val="00A63751"/>
    <w:rsid w:val="00A64694"/>
    <w:rsid w:val="00A648DF"/>
    <w:rsid w:val="00A65995"/>
    <w:rsid w:val="00A65C31"/>
    <w:rsid w:val="00A66A87"/>
    <w:rsid w:val="00A66BD5"/>
    <w:rsid w:val="00A66E61"/>
    <w:rsid w:val="00A66EF7"/>
    <w:rsid w:val="00A67AA6"/>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9C1"/>
    <w:rsid w:val="00AB2B6D"/>
    <w:rsid w:val="00AB36BB"/>
    <w:rsid w:val="00AB3772"/>
    <w:rsid w:val="00AB37E4"/>
    <w:rsid w:val="00AB3E27"/>
    <w:rsid w:val="00AB499F"/>
    <w:rsid w:val="00AB519F"/>
    <w:rsid w:val="00AB6371"/>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3B9B"/>
    <w:rsid w:val="00AD4085"/>
    <w:rsid w:val="00AD4167"/>
    <w:rsid w:val="00AD566D"/>
    <w:rsid w:val="00AD5695"/>
    <w:rsid w:val="00AD6C55"/>
    <w:rsid w:val="00AD7C9C"/>
    <w:rsid w:val="00AE08EC"/>
    <w:rsid w:val="00AE0ABB"/>
    <w:rsid w:val="00AE1B32"/>
    <w:rsid w:val="00AE1D78"/>
    <w:rsid w:val="00AE1FF3"/>
    <w:rsid w:val="00AE2683"/>
    <w:rsid w:val="00AE31EA"/>
    <w:rsid w:val="00AE361E"/>
    <w:rsid w:val="00AE39E1"/>
    <w:rsid w:val="00AE40CA"/>
    <w:rsid w:val="00AE41F7"/>
    <w:rsid w:val="00AE4356"/>
    <w:rsid w:val="00AE4521"/>
    <w:rsid w:val="00AE53FD"/>
    <w:rsid w:val="00AE58F4"/>
    <w:rsid w:val="00AE5BDC"/>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287E"/>
    <w:rsid w:val="00B0439F"/>
    <w:rsid w:val="00B049DB"/>
    <w:rsid w:val="00B04BF2"/>
    <w:rsid w:val="00B04C27"/>
    <w:rsid w:val="00B050DD"/>
    <w:rsid w:val="00B05A06"/>
    <w:rsid w:val="00B06292"/>
    <w:rsid w:val="00B06842"/>
    <w:rsid w:val="00B06FD1"/>
    <w:rsid w:val="00B0723F"/>
    <w:rsid w:val="00B075A5"/>
    <w:rsid w:val="00B07914"/>
    <w:rsid w:val="00B07FDF"/>
    <w:rsid w:val="00B107E1"/>
    <w:rsid w:val="00B111BE"/>
    <w:rsid w:val="00B118BC"/>
    <w:rsid w:val="00B121BC"/>
    <w:rsid w:val="00B133C6"/>
    <w:rsid w:val="00B138A4"/>
    <w:rsid w:val="00B13FAA"/>
    <w:rsid w:val="00B14D53"/>
    <w:rsid w:val="00B14F5F"/>
    <w:rsid w:val="00B153A6"/>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1F3A"/>
    <w:rsid w:val="00B327F0"/>
    <w:rsid w:val="00B32B61"/>
    <w:rsid w:val="00B32D9F"/>
    <w:rsid w:val="00B339C2"/>
    <w:rsid w:val="00B36318"/>
    <w:rsid w:val="00B369D6"/>
    <w:rsid w:val="00B36FA4"/>
    <w:rsid w:val="00B37097"/>
    <w:rsid w:val="00B378DA"/>
    <w:rsid w:val="00B40097"/>
    <w:rsid w:val="00B4014D"/>
    <w:rsid w:val="00B40600"/>
    <w:rsid w:val="00B41131"/>
    <w:rsid w:val="00B426C7"/>
    <w:rsid w:val="00B42EAB"/>
    <w:rsid w:val="00B442C9"/>
    <w:rsid w:val="00B45A02"/>
    <w:rsid w:val="00B46DB5"/>
    <w:rsid w:val="00B46EDE"/>
    <w:rsid w:val="00B47AAA"/>
    <w:rsid w:val="00B5084C"/>
    <w:rsid w:val="00B5105F"/>
    <w:rsid w:val="00B51556"/>
    <w:rsid w:val="00B52117"/>
    <w:rsid w:val="00B52FCD"/>
    <w:rsid w:val="00B5308A"/>
    <w:rsid w:val="00B545B2"/>
    <w:rsid w:val="00B54E05"/>
    <w:rsid w:val="00B55239"/>
    <w:rsid w:val="00B55A13"/>
    <w:rsid w:val="00B55EE6"/>
    <w:rsid w:val="00B56A3F"/>
    <w:rsid w:val="00B576DB"/>
    <w:rsid w:val="00B57BB1"/>
    <w:rsid w:val="00B6035C"/>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046"/>
    <w:rsid w:val="00B759BE"/>
    <w:rsid w:val="00B75A92"/>
    <w:rsid w:val="00B761F4"/>
    <w:rsid w:val="00B76385"/>
    <w:rsid w:val="00B773C8"/>
    <w:rsid w:val="00B8138C"/>
    <w:rsid w:val="00B818FA"/>
    <w:rsid w:val="00B824C3"/>
    <w:rsid w:val="00B8294B"/>
    <w:rsid w:val="00B82FF9"/>
    <w:rsid w:val="00B83747"/>
    <w:rsid w:val="00B85A0F"/>
    <w:rsid w:val="00B85C56"/>
    <w:rsid w:val="00B85CE1"/>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3BA"/>
    <w:rsid w:val="00BB1CD1"/>
    <w:rsid w:val="00BB1E5E"/>
    <w:rsid w:val="00BB2490"/>
    <w:rsid w:val="00BB257C"/>
    <w:rsid w:val="00BB25F9"/>
    <w:rsid w:val="00BB2E82"/>
    <w:rsid w:val="00BB2E89"/>
    <w:rsid w:val="00BB3AA0"/>
    <w:rsid w:val="00BB448E"/>
    <w:rsid w:val="00BB4A1E"/>
    <w:rsid w:val="00BB4E7A"/>
    <w:rsid w:val="00BB5055"/>
    <w:rsid w:val="00BB6BB3"/>
    <w:rsid w:val="00BB7CEB"/>
    <w:rsid w:val="00BC00AA"/>
    <w:rsid w:val="00BC05C7"/>
    <w:rsid w:val="00BC066D"/>
    <w:rsid w:val="00BC12FD"/>
    <w:rsid w:val="00BC1D24"/>
    <w:rsid w:val="00BC3643"/>
    <w:rsid w:val="00BC3836"/>
    <w:rsid w:val="00BC3C08"/>
    <w:rsid w:val="00BC3FF7"/>
    <w:rsid w:val="00BC551A"/>
    <w:rsid w:val="00BC674D"/>
    <w:rsid w:val="00BC7C3C"/>
    <w:rsid w:val="00BC7DC7"/>
    <w:rsid w:val="00BC7FC1"/>
    <w:rsid w:val="00BD102C"/>
    <w:rsid w:val="00BD370F"/>
    <w:rsid w:val="00BD3F83"/>
    <w:rsid w:val="00BD3FFA"/>
    <w:rsid w:val="00BD45B3"/>
    <w:rsid w:val="00BD4BCE"/>
    <w:rsid w:val="00BD4CCC"/>
    <w:rsid w:val="00BD69C8"/>
    <w:rsid w:val="00BD6A42"/>
    <w:rsid w:val="00BE06E8"/>
    <w:rsid w:val="00BE1AAE"/>
    <w:rsid w:val="00BE236B"/>
    <w:rsid w:val="00BE23CF"/>
    <w:rsid w:val="00BE3188"/>
    <w:rsid w:val="00BE53D3"/>
    <w:rsid w:val="00BE629C"/>
    <w:rsid w:val="00BE63FB"/>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121"/>
    <w:rsid w:val="00C04BD1"/>
    <w:rsid w:val="00C04ECB"/>
    <w:rsid w:val="00C0629F"/>
    <w:rsid w:val="00C06745"/>
    <w:rsid w:val="00C0695D"/>
    <w:rsid w:val="00C0757A"/>
    <w:rsid w:val="00C10357"/>
    <w:rsid w:val="00C10BD3"/>
    <w:rsid w:val="00C1175B"/>
    <w:rsid w:val="00C12213"/>
    <w:rsid w:val="00C12F90"/>
    <w:rsid w:val="00C133B7"/>
    <w:rsid w:val="00C139BC"/>
    <w:rsid w:val="00C13AD6"/>
    <w:rsid w:val="00C1486B"/>
    <w:rsid w:val="00C14C52"/>
    <w:rsid w:val="00C15ACD"/>
    <w:rsid w:val="00C21474"/>
    <w:rsid w:val="00C219BE"/>
    <w:rsid w:val="00C219F4"/>
    <w:rsid w:val="00C22A84"/>
    <w:rsid w:val="00C232ED"/>
    <w:rsid w:val="00C238B2"/>
    <w:rsid w:val="00C2432E"/>
    <w:rsid w:val="00C24A72"/>
    <w:rsid w:val="00C264FC"/>
    <w:rsid w:val="00C316D5"/>
    <w:rsid w:val="00C323BE"/>
    <w:rsid w:val="00C32732"/>
    <w:rsid w:val="00C32F53"/>
    <w:rsid w:val="00C33450"/>
    <w:rsid w:val="00C33A98"/>
    <w:rsid w:val="00C34012"/>
    <w:rsid w:val="00C3490B"/>
    <w:rsid w:val="00C34D09"/>
    <w:rsid w:val="00C34FBD"/>
    <w:rsid w:val="00C35156"/>
    <w:rsid w:val="00C36004"/>
    <w:rsid w:val="00C3603B"/>
    <w:rsid w:val="00C36430"/>
    <w:rsid w:val="00C364C0"/>
    <w:rsid w:val="00C36F28"/>
    <w:rsid w:val="00C3718D"/>
    <w:rsid w:val="00C40D43"/>
    <w:rsid w:val="00C4143B"/>
    <w:rsid w:val="00C416C6"/>
    <w:rsid w:val="00C4393C"/>
    <w:rsid w:val="00C44B21"/>
    <w:rsid w:val="00C455E4"/>
    <w:rsid w:val="00C460B9"/>
    <w:rsid w:val="00C4664F"/>
    <w:rsid w:val="00C46ACA"/>
    <w:rsid w:val="00C470D9"/>
    <w:rsid w:val="00C47358"/>
    <w:rsid w:val="00C47852"/>
    <w:rsid w:val="00C508C0"/>
    <w:rsid w:val="00C5325D"/>
    <w:rsid w:val="00C53331"/>
    <w:rsid w:val="00C5370C"/>
    <w:rsid w:val="00C5445F"/>
    <w:rsid w:val="00C54589"/>
    <w:rsid w:val="00C551D5"/>
    <w:rsid w:val="00C55677"/>
    <w:rsid w:val="00C55B0A"/>
    <w:rsid w:val="00C6075C"/>
    <w:rsid w:val="00C60EA5"/>
    <w:rsid w:val="00C61B36"/>
    <w:rsid w:val="00C635A5"/>
    <w:rsid w:val="00C64EA8"/>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8027D"/>
    <w:rsid w:val="00C81244"/>
    <w:rsid w:val="00C820CB"/>
    <w:rsid w:val="00C8331F"/>
    <w:rsid w:val="00C83D7B"/>
    <w:rsid w:val="00C84264"/>
    <w:rsid w:val="00C84B3D"/>
    <w:rsid w:val="00C859FE"/>
    <w:rsid w:val="00C86C6D"/>
    <w:rsid w:val="00C878E1"/>
    <w:rsid w:val="00C87AB8"/>
    <w:rsid w:val="00C90F18"/>
    <w:rsid w:val="00C91E50"/>
    <w:rsid w:val="00C91E79"/>
    <w:rsid w:val="00C93B10"/>
    <w:rsid w:val="00C94638"/>
    <w:rsid w:val="00C94679"/>
    <w:rsid w:val="00C94892"/>
    <w:rsid w:val="00C9522F"/>
    <w:rsid w:val="00C95634"/>
    <w:rsid w:val="00C95B14"/>
    <w:rsid w:val="00C95D3A"/>
    <w:rsid w:val="00C95D86"/>
    <w:rsid w:val="00C95FEA"/>
    <w:rsid w:val="00C96147"/>
    <w:rsid w:val="00C972EC"/>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D23"/>
    <w:rsid w:val="00CB2C3B"/>
    <w:rsid w:val="00CB3E0E"/>
    <w:rsid w:val="00CB4153"/>
    <w:rsid w:val="00CB5894"/>
    <w:rsid w:val="00CB6091"/>
    <w:rsid w:val="00CB637A"/>
    <w:rsid w:val="00CB6673"/>
    <w:rsid w:val="00CB67F7"/>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4E9B"/>
    <w:rsid w:val="00CD558A"/>
    <w:rsid w:val="00CD62E4"/>
    <w:rsid w:val="00CD6637"/>
    <w:rsid w:val="00CD6A0E"/>
    <w:rsid w:val="00CD6E12"/>
    <w:rsid w:val="00CD7501"/>
    <w:rsid w:val="00CE1497"/>
    <w:rsid w:val="00CE1989"/>
    <w:rsid w:val="00CE1A06"/>
    <w:rsid w:val="00CE261C"/>
    <w:rsid w:val="00CE27AA"/>
    <w:rsid w:val="00CE35EE"/>
    <w:rsid w:val="00CE363D"/>
    <w:rsid w:val="00CE3A06"/>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CF7D2A"/>
    <w:rsid w:val="00D00F97"/>
    <w:rsid w:val="00D02B78"/>
    <w:rsid w:val="00D03DA6"/>
    <w:rsid w:val="00D062B5"/>
    <w:rsid w:val="00D069B8"/>
    <w:rsid w:val="00D078AF"/>
    <w:rsid w:val="00D07910"/>
    <w:rsid w:val="00D07DE9"/>
    <w:rsid w:val="00D07F0F"/>
    <w:rsid w:val="00D1056F"/>
    <w:rsid w:val="00D1081F"/>
    <w:rsid w:val="00D10996"/>
    <w:rsid w:val="00D11904"/>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3A1C"/>
    <w:rsid w:val="00D24B48"/>
    <w:rsid w:val="00D2549A"/>
    <w:rsid w:val="00D262D9"/>
    <w:rsid w:val="00D26F1B"/>
    <w:rsid w:val="00D279C8"/>
    <w:rsid w:val="00D27E90"/>
    <w:rsid w:val="00D31369"/>
    <w:rsid w:val="00D32442"/>
    <w:rsid w:val="00D33862"/>
    <w:rsid w:val="00D34A26"/>
    <w:rsid w:val="00D35730"/>
    <w:rsid w:val="00D3581A"/>
    <w:rsid w:val="00D36611"/>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4758F"/>
    <w:rsid w:val="00D50960"/>
    <w:rsid w:val="00D51B62"/>
    <w:rsid w:val="00D5345B"/>
    <w:rsid w:val="00D53E76"/>
    <w:rsid w:val="00D54AFD"/>
    <w:rsid w:val="00D54B58"/>
    <w:rsid w:val="00D555D9"/>
    <w:rsid w:val="00D563E0"/>
    <w:rsid w:val="00D5684D"/>
    <w:rsid w:val="00D56943"/>
    <w:rsid w:val="00D56B71"/>
    <w:rsid w:val="00D57656"/>
    <w:rsid w:val="00D577E0"/>
    <w:rsid w:val="00D61236"/>
    <w:rsid w:val="00D61990"/>
    <w:rsid w:val="00D6314C"/>
    <w:rsid w:val="00D634F1"/>
    <w:rsid w:val="00D6428A"/>
    <w:rsid w:val="00D652F6"/>
    <w:rsid w:val="00D66632"/>
    <w:rsid w:val="00D666EF"/>
    <w:rsid w:val="00D678CE"/>
    <w:rsid w:val="00D70716"/>
    <w:rsid w:val="00D70DD3"/>
    <w:rsid w:val="00D717C2"/>
    <w:rsid w:val="00D7458A"/>
    <w:rsid w:val="00D74E53"/>
    <w:rsid w:val="00D7500B"/>
    <w:rsid w:val="00D751EA"/>
    <w:rsid w:val="00D765EC"/>
    <w:rsid w:val="00D775E5"/>
    <w:rsid w:val="00D8022B"/>
    <w:rsid w:val="00D81821"/>
    <w:rsid w:val="00D827A2"/>
    <w:rsid w:val="00D830C3"/>
    <w:rsid w:val="00D8386C"/>
    <w:rsid w:val="00D83C5B"/>
    <w:rsid w:val="00D84A1D"/>
    <w:rsid w:val="00D84E7A"/>
    <w:rsid w:val="00D85D53"/>
    <w:rsid w:val="00D863E1"/>
    <w:rsid w:val="00D869A1"/>
    <w:rsid w:val="00D86FB3"/>
    <w:rsid w:val="00D910B6"/>
    <w:rsid w:val="00D92B19"/>
    <w:rsid w:val="00D931BC"/>
    <w:rsid w:val="00D95A3F"/>
    <w:rsid w:val="00D96BB4"/>
    <w:rsid w:val="00D96BD2"/>
    <w:rsid w:val="00D97240"/>
    <w:rsid w:val="00D972E0"/>
    <w:rsid w:val="00D97374"/>
    <w:rsid w:val="00D9782A"/>
    <w:rsid w:val="00DA0088"/>
    <w:rsid w:val="00DA197D"/>
    <w:rsid w:val="00DA1B12"/>
    <w:rsid w:val="00DA2105"/>
    <w:rsid w:val="00DA27A4"/>
    <w:rsid w:val="00DA3A4C"/>
    <w:rsid w:val="00DA4992"/>
    <w:rsid w:val="00DA4FEB"/>
    <w:rsid w:val="00DA5660"/>
    <w:rsid w:val="00DA6893"/>
    <w:rsid w:val="00DA7B11"/>
    <w:rsid w:val="00DB0A32"/>
    <w:rsid w:val="00DB242F"/>
    <w:rsid w:val="00DB24C3"/>
    <w:rsid w:val="00DB26F9"/>
    <w:rsid w:val="00DB2E8A"/>
    <w:rsid w:val="00DB48F6"/>
    <w:rsid w:val="00DB5B81"/>
    <w:rsid w:val="00DB6615"/>
    <w:rsid w:val="00DB68F2"/>
    <w:rsid w:val="00DB6976"/>
    <w:rsid w:val="00DB6B30"/>
    <w:rsid w:val="00DB6B7B"/>
    <w:rsid w:val="00DB7501"/>
    <w:rsid w:val="00DB75B6"/>
    <w:rsid w:val="00DB78D4"/>
    <w:rsid w:val="00DB7A6B"/>
    <w:rsid w:val="00DB7AA0"/>
    <w:rsid w:val="00DC057E"/>
    <w:rsid w:val="00DC0844"/>
    <w:rsid w:val="00DC0E53"/>
    <w:rsid w:val="00DC0FE7"/>
    <w:rsid w:val="00DC28DE"/>
    <w:rsid w:val="00DC394A"/>
    <w:rsid w:val="00DC4430"/>
    <w:rsid w:val="00DC534C"/>
    <w:rsid w:val="00DC583E"/>
    <w:rsid w:val="00DC5E0C"/>
    <w:rsid w:val="00DC602C"/>
    <w:rsid w:val="00DC6359"/>
    <w:rsid w:val="00DC6792"/>
    <w:rsid w:val="00DC6DF7"/>
    <w:rsid w:val="00DC72FF"/>
    <w:rsid w:val="00DC76B4"/>
    <w:rsid w:val="00DD0936"/>
    <w:rsid w:val="00DD1395"/>
    <w:rsid w:val="00DD16D0"/>
    <w:rsid w:val="00DD1A1B"/>
    <w:rsid w:val="00DD1CC5"/>
    <w:rsid w:val="00DD2A55"/>
    <w:rsid w:val="00DD2E5D"/>
    <w:rsid w:val="00DD5671"/>
    <w:rsid w:val="00DD5E4E"/>
    <w:rsid w:val="00DD6585"/>
    <w:rsid w:val="00DD6E36"/>
    <w:rsid w:val="00DD70C7"/>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1B38"/>
    <w:rsid w:val="00DF238D"/>
    <w:rsid w:val="00DF3394"/>
    <w:rsid w:val="00DF4B42"/>
    <w:rsid w:val="00DF4BB9"/>
    <w:rsid w:val="00DF4D63"/>
    <w:rsid w:val="00DF4E54"/>
    <w:rsid w:val="00DF582F"/>
    <w:rsid w:val="00DF5926"/>
    <w:rsid w:val="00DF6060"/>
    <w:rsid w:val="00DF658E"/>
    <w:rsid w:val="00DF6907"/>
    <w:rsid w:val="00DF69C5"/>
    <w:rsid w:val="00DF6B4A"/>
    <w:rsid w:val="00DF6FBA"/>
    <w:rsid w:val="00DF74EF"/>
    <w:rsid w:val="00DF7E12"/>
    <w:rsid w:val="00E00558"/>
    <w:rsid w:val="00E0139E"/>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91C"/>
    <w:rsid w:val="00E16A20"/>
    <w:rsid w:val="00E17E34"/>
    <w:rsid w:val="00E200D6"/>
    <w:rsid w:val="00E2060B"/>
    <w:rsid w:val="00E21B78"/>
    <w:rsid w:val="00E21E16"/>
    <w:rsid w:val="00E223EF"/>
    <w:rsid w:val="00E224BE"/>
    <w:rsid w:val="00E23F3C"/>
    <w:rsid w:val="00E24294"/>
    <w:rsid w:val="00E249AD"/>
    <w:rsid w:val="00E25387"/>
    <w:rsid w:val="00E254F1"/>
    <w:rsid w:val="00E255FF"/>
    <w:rsid w:val="00E257DE"/>
    <w:rsid w:val="00E25FDF"/>
    <w:rsid w:val="00E2680A"/>
    <w:rsid w:val="00E269D1"/>
    <w:rsid w:val="00E26ACA"/>
    <w:rsid w:val="00E271D3"/>
    <w:rsid w:val="00E30302"/>
    <w:rsid w:val="00E30E2A"/>
    <w:rsid w:val="00E31296"/>
    <w:rsid w:val="00E31460"/>
    <w:rsid w:val="00E3283A"/>
    <w:rsid w:val="00E32ED1"/>
    <w:rsid w:val="00E34AA0"/>
    <w:rsid w:val="00E35F56"/>
    <w:rsid w:val="00E36212"/>
    <w:rsid w:val="00E36D9D"/>
    <w:rsid w:val="00E37323"/>
    <w:rsid w:val="00E40F79"/>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55B9"/>
    <w:rsid w:val="00E56275"/>
    <w:rsid w:val="00E56639"/>
    <w:rsid w:val="00E56A18"/>
    <w:rsid w:val="00E56FC4"/>
    <w:rsid w:val="00E57CE8"/>
    <w:rsid w:val="00E57DBC"/>
    <w:rsid w:val="00E61101"/>
    <w:rsid w:val="00E61E08"/>
    <w:rsid w:val="00E62552"/>
    <w:rsid w:val="00E62B99"/>
    <w:rsid w:val="00E6335A"/>
    <w:rsid w:val="00E65596"/>
    <w:rsid w:val="00E657F7"/>
    <w:rsid w:val="00E670E1"/>
    <w:rsid w:val="00E71110"/>
    <w:rsid w:val="00E718BD"/>
    <w:rsid w:val="00E72E84"/>
    <w:rsid w:val="00E73817"/>
    <w:rsid w:val="00E74377"/>
    <w:rsid w:val="00E74B1C"/>
    <w:rsid w:val="00E7664B"/>
    <w:rsid w:val="00E80864"/>
    <w:rsid w:val="00E80909"/>
    <w:rsid w:val="00E80A85"/>
    <w:rsid w:val="00E80B04"/>
    <w:rsid w:val="00E81C65"/>
    <w:rsid w:val="00E81CD7"/>
    <w:rsid w:val="00E82539"/>
    <w:rsid w:val="00E83230"/>
    <w:rsid w:val="00E836B1"/>
    <w:rsid w:val="00E83CD8"/>
    <w:rsid w:val="00E849C1"/>
    <w:rsid w:val="00E85960"/>
    <w:rsid w:val="00E85D1C"/>
    <w:rsid w:val="00E86627"/>
    <w:rsid w:val="00E874D6"/>
    <w:rsid w:val="00E87A0E"/>
    <w:rsid w:val="00E90525"/>
    <w:rsid w:val="00E907C1"/>
    <w:rsid w:val="00E90BE5"/>
    <w:rsid w:val="00E9163E"/>
    <w:rsid w:val="00E93BBA"/>
    <w:rsid w:val="00E945E0"/>
    <w:rsid w:val="00E97EC5"/>
    <w:rsid w:val="00EA1833"/>
    <w:rsid w:val="00EA1C78"/>
    <w:rsid w:val="00EA2702"/>
    <w:rsid w:val="00EA2B42"/>
    <w:rsid w:val="00EA2D52"/>
    <w:rsid w:val="00EA3E63"/>
    <w:rsid w:val="00EA5B11"/>
    <w:rsid w:val="00EB0239"/>
    <w:rsid w:val="00EB0301"/>
    <w:rsid w:val="00EB05CE"/>
    <w:rsid w:val="00EB098E"/>
    <w:rsid w:val="00EB194E"/>
    <w:rsid w:val="00EB1A7F"/>
    <w:rsid w:val="00EB1D12"/>
    <w:rsid w:val="00EB20BD"/>
    <w:rsid w:val="00EB28ED"/>
    <w:rsid w:val="00EB36E2"/>
    <w:rsid w:val="00EB3E55"/>
    <w:rsid w:val="00EB48EB"/>
    <w:rsid w:val="00EB5BA0"/>
    <w:rsid w:val="00EB5E55"/>
    <w:rsid w:val="00EB62BF"/>
    <w:rsid w:val="00EB6576"/>
    <w:rsid w:val="00EB6C90"/>
    <w:rsid w:val="00EB7318"/>
    <w:rsid w:val="00EC08FA"/>
    <w:rsid w:val="00EC15B0"/>
    <w:rsid w:val="00EC1975"/>
    <w:rsid w:val="00EC2AD6"/>
    <w:rsid w:val="00EC312E"/>
    <w:rsid w:val="00EC39FD"/>
    <w:rsid w:val="00EC4819"/>
    <w:rsid w:val="00EC4DC6"/>
    <w:rsid w:val="00EC5146"/>
    <w:rsid w:val="00EC52E8"/>
    <w:rsid w:val="00EC6244"/>
    <w:rsid w:val="00EC68A9"/>
    <w:rsid w:val="00EC7106"/>
    <w:rsid w:val="00EC720D"/>
    <w:rsid w:val="00ED0EED"/>
    <w:rsid w:val="00ED10FF"/>
    <w:rsid w:val="00ED1DF5"/>
    <w:rsid w:val="00ED1E57"/>
    <w:rsid w:val="00ED29F6"/>
    <w:rsid w:val="00ED2B96"/>
    <w:rsid w:val="00ED2EEB"/>
    <w:rsid w:val="00ED3E70"/>
    <w:rsid w:val="00ED41D6"/>
    <w:rsid w:val="00ED464F"/>
    <w:rsid w:val="00ED75FC"/>
    <w:rsid w:val="00ED7C74"/>
    <w:rsid w:val="00ED7D6C"/>
    <w:rsid w:val="00EE0B0B"/>
    <w:rsid w:val="00EE1144"/>
    <w:rsid w:val="00EE1707"/>
    <w:rsid w:val="00EE1A34"/>
    <w:rsid w:val="00EE1AE6"/>
    <w:rsid w:val="00EE1AFA"/>
    <w:rsid w:val="00EE42C4"/>
    <w:rsid w:val="00EE4D69"/>
    <w:rsid w:val="00EE5279"/>
    <w:rsid w:val="00EE58E5"/>
    <w:rsid w:val="00EE5E12"/>
    <w:rsid w:val="00EE5E54"/>
    <w:rsid w:val="00EE6560"/>
    <w:rsid w:val="00EE6D1C"/>
    <w:rsid w:val="00EE6F1E"/>
    <w:rsid w:val="00EE700B"/>
    <w:rsid w:val="00EE772E"/>
    <w:rsid w:val="00EF050C"/>
    <w:rsid w:val="00EF1178"/>
    <w:rsid w:val="00EF23C6"/>
    <w:rsid w:val="00EF2788"/>
    <w:rsid w:val="00EF2893"/>
    <w:rsid w:val="00EF2AF3"/>
    <w:rsid w:val="00EF2B8D"/>
    <w:rsid w:val="00EF3219"/>
    <w:rsid w:val="00EF3923"/>
    <w:rsid w:val="00EF3FCB"/>
    <w:rsid w:val="00EF4755"/>
    <w:rsid w:val="00EF6630"/>
    <w:rsid w:val="00EF7B60"/>
    <w:rsid w:val="00F024A2"/>
    <w:rsid w:val="00F04176"/>
    <w:rsid w:val="00F04397"/>
    <w:rsid w:val="00F04D3F"/>
    <w:rsid w:val="00F05143"/>
    <w:rsid w:val="00F063D0"/>
    <w:rsid w:val="00F0670F"/>
    <w:rsid w:val="00F06A1D"/>
    <w:rsid w:val="00F06ADF"/>
    <w:rsid w:val="00F12C6F"/>
    <w:rsid w:val="00F12EDC"/>
    <w:rsid w:val="00F12F2D"/>
    <w:rsid w:val="00F13078"/>
    <w:rsid w:val="00F13BCF"/>
    <w:rsid w:val="00F15AE4"/>
    <w:rsid w:val="00F165E7"/>
    <w:rsid w:val="00F174A2"/>
    <w:rsid w:val="00F20350"/>
    <w:rsid w:val="00F236BF"/>
    <w:rsid w:val="00F23912"/>
    <w:rsid w:val="00F23B48"/>
    <w:rsid w:val="00F255B9"/>
    <w:rsid w:val="00F269EB"/>
    <w:rsid w:val="00F26F9C"/>
    <w:rsid w:val="00F27C7B"/>
    <w:rsid w:val="00F27F8C"/>
    <w:rsid w:val="00F3005E"/>
    <w:rsid w:val="00F3179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96F"/>
    <w:rsid w:val="00F44DA5"/>
    <w:rsid w:val="00F44E75"/>
    <w:rsid w:val="00F450A2"/>
    <w:rsid w:val="00F4649B"/>
    <w:rsid w:val="00F466DA"/>
    <w:rsid w:val="00F46DBE"/>
    <w:rsid w:val="00F47F0D"/>
    <w:rsid w:val="00F50CBA"/>
    <w:rsid w:val="00F51365"/>
    <w:rsid w:val="00F51CA3"/>
    <w:rsid w:val="00F5252B"/>
    <w:rsid w:val="00F53A15"/>
    <w:rsid w:val="00F54A83"/>
    <w:rsid w:val="00F54AE7"/>
    <w:rsid w:val="00F55651"/>
    <w:rsid w:val="00F55744"/>
    <w:rsid w:val="00F5586C"/>
    <w:rsid w:val="00F569B3"/>
    <w:rsid w:val="00F56E00"/>
    <w:rsid w:val="00F578F8"/>
    <w:rsid w:val="00F60236"/>
    <w:rsid w:val="00F6074A"/>
    <w:rsid w:val="00F61348"/>
    <w:rsid w:val="00F61BB5"/>
    <w:rsid w:val="00F62599"/>
    <w:rsid w:val="00F6289F"/>
    <w:rsid w:val="00F62BA3"/>
    <w:rsid w:val="00F644C4"/>
    <w:rsid w:val="00F64F47"/>
    <w:rsid w:val="00F650DB"/>
    <w:rsid w:val="00F657EE"/>
    <w:rsid w:val="00F65821"/>
    <w:rsid w:val="00F66DFE"/>
    <w:rsid w:val="00F70AF1"/>
    <w:rsid w:val="00F718D0"/>
    <w:rsid w:val="00F724AA"/>
    <w:rsid w:val="00F72D6B"/>
    <w:rsid w:val="00F732EC"/>
    <w:rsid w:val="00F73818"/>
    <w:rsid w:val="00F740EE"/>
    <w:rsid w:val="00F74E11"/>
    <w:rsid w:val="00F75EE6"/>
    <w:rsid w:val="00F75F1F"/>
    <w:rsid w:val="00F802D7"/>
    <w:rsid w:val="00F80B34"/>
    <w:rsid w:val="00F80D7D"/>
    <w:rsid w:val="00F80F51"/>
    <w:rsid w:val="00F818AC"/>
    <w:rsid w:val="00F83643"/>
    <w:rsid w:val="00F84E38"/>
    <w:rsid w:val="00F85755"/>
    <w:rsid w:val="00F85A7E"/>
    <w:rsid w:val="00F86288"/>
    <w:rsid w:val="00F877F7"/>
    <w:rsid w:val="00F879EE"/>
    <w:rsid w:val="00F90072"/>
    <w:rsid w:val="00F904F2"/>
    <w:rsid w:val="00F90DF1"/>
    <w:rsid w:val="00F926FB"/>
    <w:rsid w:val="00F92C57"/>
    <w:rsid w:val="00F95E12"/>
    <w:rsid w:val="00F968D7"/>
    <w:rsid w:val="00F97608"/>
    <w:rsid w:val="00FA020E"/>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186"/>
    <w:rsid w:val="00FB7985"/>
    <w:rsid w:val="00FC144C"/>
    <w:rsid w:val="00FC1640"/>
    <w:rsid w:val="00FC193F"/>
    <w:rsid w:val="00FC1EC1"/>
    <w:rsid w:val="00FC32F9"/>
    <w:rsid w:val="00FC3E01"/>
    <w:rsid w:val="00FC4A31"/>
    <w:rsid w:val="00FC58D6"/>
    <w:rsid w:val="00FC5992"/>
    <w:rsid w:val="00FC5F30"/>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097"/>
    <w:rsid w:val="00FE7A99"/>
    <w:rsid w:val="00FF0664"/>
    <w:rsid w:val="00FF0736"/>
    <w:rsid w:val="00FF0A7A"/>
    <w:rsid w:val="00FF0C8E"/>
    <w:rsid w:val="00FF0D94"/>
    <w:rsid w:val="00FF0E47"/>
    <w:rsid w:val="00FF1037"/>
    <w:rsid w:val="00FF1F9F"/>
    <w:rsid w:val="00FF2640"/>
    <w:rsid w:val="00FF2CCF"/>
    <w:rsid w:val="00FF2D69"/>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26BB7"/>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758982553">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067797490">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doi.org/10.1080/1472586X.2011.548488" TargetMode="External"/><Relationship Id="rId47" Type="http://schemas.openxmlformats.org/officeDocument/2006/relationships/hyperlink" Target="https://holoviews.org/getting_started/index.html" TargetMode="External"/><Relationship Id="rId63" Type="http://schemas.openxmlformats.org/officeDocument/2006/relationships/hyperlink" Target="https://www.python.org/about/apps/" TargetMode="External"/><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www.novemestonm.cz/" TargetMode="External"/><Relationship Id="rId32" Type="http://schemas.openxmlformats.org/officeDocument/2006/relationships/image" Target="media/image19.png"/><Relationship Id="rId37" Type="http://schemas.openxmlformats.org/officeDocument/2006/relationships/hyperlink" Target="https://citeseerx.ist.psu.edu/viewdoc/download?doi=10.1.1.39.3360&amp;rep=rep1&amp;type=pdf" TargetMode="External"/><Relationship Id="rId40" Type="http://schemas.openxmlformats.org/officeDocument/2006/relationships/hyperlink" Target="http://aosabook.org/en/matplotlib.html" TargetMode="External"/><Relationship Id="rId45" Type="http://schemas.openxmlformats.org/officeDocument/2006/relationships/hyperlink" Target="https://docs.bokeh.org/en/latest/index.html" TargetMode="External"/><Relationship Id="rId53" Type="http://schemas.openxmlformats.org/officeDocument/2006/relationships/hyperlink" Target="https://towardsdatascience.com/8-rules-for-optimal-use-of-color-in-data-visualization-b283ae1fc1e2" TargetMode="External"/><Relationship Id="rId58" Type="http://schemas.openxmlformats.org/officeDocument/2006/relationships/hyperlink" Target="https://datavizcatalogue.com/" TargetMode="External"/><Relationship Id="rId66" Type="http://schemas.openxmlformats.org/officeDocument/2006/relationships/hyperlink" Target="https://pandas.pydata.org/docs/getting_started/index.html" TargetMode="External"/><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www.tiobe.com/tiobe-inde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trackmania.exchan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21105/joss.03021" TargetMode="External"/><Relationship Id="rId48" Type="http://schemas.openxmlformats.org/officeDocument/2006/relationships/hyperlink" Target="http://www.pygal.org/en/stable/" TargetMode="External"/><Relationship Id="rId56" Type="http://schemas.openxmlformats.org/officeDocument/2006/relationships/hyperlink" Target="https://doi.org/10.1145/3025453.3026041" TargetMode="External"/><Relationship Id="rId64" Type="http://schemas.openxmlformats.org/officeDocument/2006/relationships/hyperlink" Target="https://numpy.org/doc/stable/" TargetMode="External"/><Relationship Id="rId69"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github.com/amueller/word_cloud"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intotheminds.com/blog/en/data-visualization/" TargetMode="External"/><Relationship Id="rId46" Type="http://schemas.openxmlformats.org/officeDocument/2006/relationships/hyperlink" Target="https://plotly.com/api/" TargetMode="External"/><Relationship Id="rId59" Type="http://schemas.openxmlformats.org/officeDocument/2006/relationships/hyperlink" Target="https://www.data-to-viz.com/" TargetMode="External"/><Relationship Id="rId67" Type="http://schemas.openxmlformats.org/officeDocument/2006/relationships/hyperlink" Target="https://data.nasa.gov/Space-Science/Meteorite-Landings/gh4g-9sfh" TargetMode="External"/><Relationship Id="rId20" Type="http://schemas.openxmlformats.org/officeDocument/2006/relationships/image" Target="media/image9.png"/><Relationship Id="rId41" Type="http://schemas.openxmlformats.org/officeDocument/2006/relationships/hyperlink" Target="https://matplotlib.org/stable/index.html" TargetMode="External"/><Relationship Id="rId54" Type="http://schemas.openxmlformats.org/officeDocument/2006/relationships/hyperlink" Target="https://doi.org/10.1007/978-3-642-10520-3_9" TargetMode="External"/><Relationship Id="rId62" Type="http://schemas.openxmlformats.org/officeDocument/2006/relationships/hyperlink" Target="https://pypl.github.io/PYPL.html" TargetMode="External"/><Relationship Id="rId70" Type="http://schemas.openxmlformats.org/officeDocument/2006/relationships/hyperlink" Target="https://github.com/Scriptman777/PythonVisualisat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doi.org/10.1007/978-3-540-70956-5_3" TargetMode="External"/><Relationship Id="rId49" Type="http://schemas.openxmlformats.org/officeDocument/2006/relationships/hyperlink" Target="http://revealnews.org/blog/turn-your-data-into-sound-using-our-new-miditime-library/" TargetMode="External"/><Relationship Id="rId57" Type="http://schemas.openxmlformats.org/officeDocument/2006/relationships/hyperlink" Target="https://cdn2.hubspot.net/hubfs/392937/How-To-Choose-The-Right-Data-Visualization%20(1).pdf"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numfocus.org/sponsored-projects" TargetMode="External"/><Relationship Id="rId52" Type="http://schemas.openxmlformats.org/officeDocument/2006/relationships/hyperlink" Target="https://www.interaction-design.org/literature/book/the-encyclopedia-of-human-computer-interaction-2nd-ed" TargetMode="External"/><Relationship Id="rId60" Type="http://schemas.openxmlformats.org/officeDocument/2006/relationships/hyperlink" Target="https://doi.org/10.2352/ISSN.2470-1173.2016.16.HVEI-133" TargetMode="External"/><Relationship Id="rId65" Type="http://schemas.openxmlformats.org/officeDocument/2006/relationships/hyperlink" Target="https://scipy.github.io/devdocs/index.html" TargetMode="External"/><Relationship Id="rId73"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youtube.com/watch?v=k4D9qgVb17Q" TargetMode="External"/><Relationship Id="rId34" Type="http://schemas.openxmlformats.org/officeDocument/2006/relationships/image" Target="media/image21.png"/><Relationship Id="rId50" Type="http://schemas.openxmlformats.org/officeDocument/2006/relationships/hyperlink" Target="https://github.com/andrea-cuttone/geoplotlib" TargetMode="External"/><Relationship Id="rId55" Type="http://schemas.openxmlformats.org/officeDocument/2006/relationships/hyperlink" Target="http://arxiv.org/abs/1509.0370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5315</TotalTime>
  <Pages>75</Pages>
  <Words>14495</Words>
  <Characters>85521</Characters>
  <Application>Microsoft Office Word</Application>
  <DocSecurity>0</DocSecurity>
  <Lines>712</Lines>
  <Paragraphs>199</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99817</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1989</cp:revision>
  <cp:lastPrinted>2022-03-19T11:42:00Z</cp:lastPrinted>
  <dcterms:created xsi:type="dcterms:W3CDTF">2021-09-11T14:32:00Z</dcterms:created>
  <dcterms:modified xsi:type="dcterms:W3CDTF">2022-03-22T15:11:00Z</dcterms:modified>
</cp:coreProperties>
</file>