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Pr="00C91E50">
              <w:rPr>
                <w:rFonts w:asciiTheme="majorHAnsi" w:hAnsiTheme="majorHAnsi" w:cs="Arial"/>
                <w:b/>
                <w:sz w:val="28"/>
                <w:szCs w:val="28"/>
                <w:highlight w:val="yellow"/>
              </w:rPr>
              <w:t>Název katedry</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0528AB46" w:rsidR="00DD1CC5" w:rsidRDefault="00DD1CC5" w:rsidP="00DD1CC5">
            <w:r w:rsidRPr="00F05B69">
              <w:t xml:space="preserve">Vedoucí práce: </w:t>
            </w:r>
            <w:r w:rsidR="00A53C3D">
              <w:t>Ing. Bruno Ježek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5B5151D6"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357132">
              <w:rPr>
                <w:noProof/>
              </w:rPr>
              <w:t>14.3.2022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65575E64"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 xml:space="preserve">možností jejich využití pro různé účely. </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6228C91D"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the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4066F65C" w14:textId="3AB6721E" w:rsidR="00183A99"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153589" w:history="1">
        <w:r w:rsidR="00183A99" w:rsidRPr="00AE1F5D">
          <w:rPr>
            <w:rStyle w:val="Hypertextovodkaz"/>
            <w:noProof/>
          </w:rPr>
          <w:t>1</w:t>
        </w:r>
        <w:r w:rsidR="00183A99">
          <w:rPr>
            <w:rFonts w:asciiTheme="minorHAnsi" w:eastAsiaTheme="minorEastAsia" w:hAnsiTheme="minorHAnsi" w:cstheme="minorBidi"/>
            <w:noProof/>
            <w:sz w:val="22"/>
            <w:szCs w:val="22"/>
            <w:lang w:eastAsia="cs-CZ" w:bidi="ar-SA"/>
          </w:rPr>
          <w:tab/>
        </w:r>
        <w:r w:rsidR="00183A99" w:rsidRPr="00AE1F5D">
          <w:rPr>
            <w:rStyle w:val="Hypertextovodkaz"/>
            <w:noProof/>
          </w:rPr>
          <w:t>Úvod</w:t>
        </w:r>
        <w:r w:rsidR="00183A99">
          <w:rPr>
            <w:noProof/>
            <w:webHidden/>
          </w:rPr>
          <w:tab/>
        </w:r>
        <w:r w:rsidR="00183A99">
          <w:rPr>
            <w:noProof/>
            <w:webHidden/>
          </w:rPr>
          <w:fldChar w:fldCharType="begin"/>
        </w:r>
        <w:r w:rsidR="00183A99">
          <w:rPr>
            <w:noProof/>
            <w:webHidden/>
          </w:rPr>
          <w:instrText xml:space="preserve"> PAGEREF _Toc98153589 \h </w:instrText>
        </w:r>
        <w:r w:rsidR="00183A99">
          <w:rPr>
            <w:noProof/>
            <w:webHidden/>
          </w:rPr>
        </w:r>
        <w:r w:rsidR="00183A99">
          <w:rPr>
            <w:noProof/>
            <w:webHidden/>
          </w:rPr>
          <w:fldChar w:fldCharType="separate"/>
        </w:r>
        <w:r w:rsidR="00183A99">
          <w:rPr>
            <w:noProof/>
            <w:webHidden/>
          </w:rPr>
          <w:t>1</w:t>
        </w:r>
        <w:r w:rsidR="00183A99">
          <w:rPr>
            <w:noProof/>
            <w:webHidden/>
          </w:rPr>
          <w:fldChar w:fldCharType="end"/>
        </w:r>
      </w:hyperlink>
    </w:p>
    <w:p w14:paraId="49060203" w14:textId="6EF9AFE1"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590" w:history="1">
        <w:r w:rsidRPr="00AE1F5D">
          <w:rPr>
            <w:rStyle w:val="Hypertextovodkaz"/>
            <w:noProof/>
          </w:rPr>
          <w:t>2</w:t>
        </w:r>
        <w:r>
          <w:rPr>
            <w:rFonts w:asciiTheme="minorHAnsi" w:eastAsiaTheme="minorEastAsia" w:hAnsiTheme="minorHAnsi" w:cstheme="minorBidi"/>
            <w:noProof/>
            <w:sz w:val="22"/>
            <w:szCs w:val="22"/>
            <w:lang w:eastAsia="cs-CZ" w:bidi="ar-SA"/>
          </w:rPr>
          <w:tab/>
        </w:r>
        <w:r w:rsidRPr="00AE1F5D">
          <w:rPr>
            <w:rStyle w:val="Hypertextovodkaz"/>
            <w:noProof/>
          </w:rPr>
          <w:t>Teoretická část</w:t>
        </w:r>
        <w:r>
          <w:rPr>
            <w:noProof/>
            <w:webHidden/>
          </w:rPr>
          <w:tab/>
        </w:r>
        <w:r>
          <w:rPr>
            <w:noProof/>
            <w:webHidden/>
          </w:rPr>
          <w:fldChar w:fldCharType="begin"/>
        </w:r>
        <w:r>
          <w:rPr>
            <w:noProof/>
            <w:webHidden/>
          </w:rPr>
          <w:instrText xml:space="preserve"> PAGEREF _Toc98153590 \h </w:instrText>
        </w:r>
        <w:r>
          <w:rPr>
            <w:noProof/>
            <w:webHidden/>
          </w:rPr>
        </w:r>
        <w:r>
          <w:rPr>
            <w:noProof/>
            <w:webHidden/>
          </w:rPr>
          <w:fldChar w:fldCharType="separate"/>
        </w:r>
        <w:r>
          <w:rPr>
            <w:noProof/>
            <w:webHidden/>
          </w:rPr>
          <w:t>2</w:t>
        </w:r>
        <w:r>
          <w:rPr>
            <w:noProof/>
            <w:webHidden/>
          </w:rPr>
          <w:fldChar w:fldCharType="end"/>
        </w:r>
      </w:hyperlink>
    </w:p>
    <w:p w14:paraId="0687F7B9" w14:textId="29B5C3D4"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591" w:history="1">
        <w:r w:rsidRPr="00AE1F5D">
          <w:rPr>
            <w:rStyle w:val="Hypertextovodkaz"/>
            <w:noProof/>
          </w:rPr>
          <w:t>2.1</w:t>
        </w:r>
        <w:r>
          <w:rPr>
            <w:rFonts w:asciiTheme="minorHAnsi" w:eastAsiaTheme="minorEastAsia" w:hAnsiTheme="minorHAnsi" w:cstheme="minorBidi"/>
            <w:noProof/>
            <w:sz w:val="22"/>
            <w:szCs w:val="22"/>
            <w:lang w:eastAsia="cs-CZ" w:bidi="ar-SA"/>
          </w:rPr>
          <w:tab/>
        </w:r>
        <w:r w:rsidRPr="00AE1F5D">
          <w:rPr>
            <w:rStyle w:val="Hypertextovodkaz"/>
            <w:noProof/>
          </w:rPr>
          <w:t>Vizualizace</w:t>
        </w:r>
        <w:r>
          <w:rPr>
            <w:noProof/>
            <w:webHidden/>
          </w:rPr>
          <w:tab/>
        </w:r>
        <w:r>
          <w:rPr>
            <w:noProof/>
            <w:webHidden/>
          </w:rPr>
          <w:fldChar w:fldCharType="begin"/>
        </w:r>
        <w:r>
          <w:rPr>
            <w:noProof/>
            <w:webHidden/>
          </w:rPr>
          <w:instrText xml:space="preserve"> PAGEREF _Toc98153591 \h </w:instrText>
        </w:r>
        <w:r>
          <w:rPr>
            <w:noProof/>
            <w:webHidden/>
          </w:rPr>
        </w:r>
        <w:r>
          <w:rPr>
            <w:noProof/>
            <w:webHidden/>
          </w:rPr>
          <w:fldChar w:fldCharType="separate"/>
        </w:r>
        <w:r>
          <w:rPr>
            <w:noProof/>
            <w:webHidden/>
          </w:rPr>
          <w:t>2</w:t>
        </w:r>
        <w:r>
          <w:rPr>
            <w:noProof/>
            <w:webHidden/>
          </w:rPr>
          <w:fldChar w:fldCharType="end"/>
        </w:r>
      </w:hyperlink>
    </w:p>
    <w:p w14:paraId="29372463" w14:textId="045BC2EA"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2" w:history="1">
        <w:r w:rsidRPr="00AE1F5D">
          <w:rPr>
            <w:rStyle w:val="Hypertextovodkaz"/>
            <w:noProof/>
          </w:rPr>
          <w:t>2.1.1</w:t>
        </w:r>
        <w:r>
          <w:rPr>
            <w:rFonts w:asciiTheme="minorHAnsi" w:eastAsiaTheme="minorEastAsia" w:hAnsiTheme="minorHAnsi" w:cstheme="minorBidi"/>
            <w:noProof/>
            <w:sz w:val="22"/>
            <w:szCs w:val="22"/>
            <w:lang w:eastAsia="cs-CZ" w:bidi="ar-SA"/>
          </w:rPr>
          <w:tab/>
        </w:r>
        <w:r w:rsidRPr="00AE1F5D">
          <w:rPr>
            <w:rStyle w:val="Hypertextovodkaz"/>
            <w:noProof/>
          </w:rPr>
          <w:t>Vizualizace obecně</w:t>
        </w:r>
        <w:r>
          <w:rPr>
            <w:noProof/>
            <w:webHidden/>
          </w:rPr>
          <w:tab/>
        </w:r>
        <w:r>
          <w:rPr>
            <w:noProof/>
            <w:webHidden/>
          </w:rPr>
          <w:fldChar w:fldCharType="begin"/>
        </w:r>
        <w:r>
          <w:rPr>
            <w:noProof/>
            <w:webHidden/>
          </w:rPr>
          <w:instrText xml:space="preserve"> PAGEREF _Toc98153592 \h </w:instrText>
        </w:r>
        <w:r>
          <w:rPr>
            <w:noProof/>
            <w:webHidden/>
          </w:rPr>
        </w:r>
        <w:r>
          <w:rPr>
            <w:noProof/>
            <w:webHidden/>
          </w:rPr>
          <w:fldChar w:fldCharType="separate"/>
        </w:r>
        <w:r>
          <w:rPr>
            <w:noProof/>
            <w:webHidden/>
          </w:rPr>
          <w:t>2</w:t>
        </w:r>
        <w:r>
          <w:rPr>
            <w:noProof/>
            <w:webHidden/>
          </w:rPr>
          <w:fldChar w:fldCharType="end"/>
        </w:r>
      </w:hyperlink>
    </w:p>
    <w:p w14:paraId="437BBBF0" w14:textId="26DE9C30"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3" w:history="1">
        <w:r w:rsidRPr="00AE1F5D">
          <w:rPr>
            <w:rStyle w:val="Hypertextovodkaz"/>
            <w:noProof/>
          </w:rPr>
          <w:t>2.1.2</w:t>
        </w:r>
        <w:r>
          <w:rPr>
            <w:rFonts w:asciiTheme="minorHAnsi" w:eastAsiaTheme="minorEastAsia" w:hAnsiTheme="minorHAnsi" w:cstheme="minorBidi"/>
            <w:noProof/>
            <w:sz w:val="22"/>
            <w:szCs w:val="22"/>
            <w:lang w:eastAsia="cs-CZ" w:bidi="ar-SA"/>
          </w:rPr>
          <w:tab/>
        </w:r>
        <w:r w:rsidRPr="00AE1F5D">
          <w:rPr>
            <w:rStyle w:val="Hypertextovodkaz"/>
            <w:noProof/>
          </w:rPr>
          <w:t>Principy datové vizualizace</w:t>
        </w:r>
        <w:r>
          <w:rPr>
            <w:noProof/>
            <w:webHidden/>
          </w:rPr>
          <w:tab/>
        </w:r>
        <w:r>
          <w:rPr>
            <w:noProof/>
            <w:webHidden/>
          </w:rPr>
          <w:fldChar w:fldCharType="begin"/>
        </w:r>
        <w:r>
          <w:rPr>
            <w:noProof/>
            <w:webHidden/>
          </w:rPr>
          <w:instrText xml:space="preserve"> PAGEREF _Toc98153593 \h </w:instrText>
        </w:r>
        <w:r>
          <w:rPr>
            <w:noProof/>
            <w:webHidden/>
          </w:rPr>
        </w:r>
        <w:r>
          <w:rPr>
            <w:noProof/>
            <w:webHidden/>
          </w:rPr>
          <w:fldChar w:fldCharType="separate"/>
        </w:r>
        <w:r>
          <w:rPr>
            <w:noProof/>
            <w:webHidden/>
          </w:rPr>
          <w:t>3</w:t>
        </w:r>
        <w:r>
          <w:rPr>
            <w:noProof/>
            <w:webHidden/>
          </w:rPr>
          <w:fldChar w:fldCharType="end"/>
        </w:r>
      </w:hyperlink>
    </w:p>
    <w:p w14:paraId="7CE5B515" w14:textId="0BA1989A"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4" w:history="1">
        <w:r w:rsidRPr="00AE1F5D">
          <w:rPr>
            <w:rStyle w:val="Hypertextovodkaz"/>
            <w:noProof/>
          </w:rPr>
          <w:t>2.1.3</w:t>
        </w:r>
        <w:r>
          <w:rPr>
            <w:rFonts w:asciiTheme="minorHAnsi" w:eastAsiaTheme="minorEastAsia" w:hAnsiTheme="minorHAnsi" w:cstheme="minorBidi"/>
            <w:noProof/>
            <w:sz w:val="22"/>
            <w:szCs w:val="22"/>
            <w:lang w:eastAsia="cs-CZ" w:bidi="ar-SA"/>
          </w:rPr>
          <w:tab/>
        </w:r>
        <w:r w:rsidRPr="00AE1F5D">
          <w:rPr>
            <w:rStyle w:val="Hypertextovodkaz"/>
            <w:noProof/>
          </w:rPr>
          <w:t>Barvy v datové vizualizaci</w:t>
        </w:r>
        <w:r>
          <w:rPr>
            <w:noProof/>
            <w:webHidden/>
          </w:rPr>
          <w:tab/>
        </w:r>
        <w:r>
          <w:rPr>
            <w:noProof/>
            <w:webHidden/>
          </w:rPr>
          <w:fldChar w:fldCharType="begin"/>
        </w:r>
        <w:r>
          <w:rPr>
            <w:noProof/>
            <w:webHidden/>
          </w:rPr>
          <w:instrText xml:space="preserve"> PAGEREF _Toc98153594 \h </w:instrText>
        </w:r>
        <w:r>
          <w:rPr>
            <w:noProof/>
            <w:webHidden/>
          </w:rPr>
        </w:r>
        <w:r>
          <w:rPr>
            <w:noProof/>
            <w:webHidden/>
          </w:rPr>
          <w:fldChar w:fldCharType="separate"/>
        </w:r>
        <w:r>
          <w:rPr>
            <w:noProof/>
            <w:webHidden/>
          </w:rPr>
          <w:t>3</w:t>
        </w:r>
        <w:r>
          <w:rPr>
            <w:noProof/>
            <w:webHidden/>
          </w:rPr>
          <w:fldChar w:fldCharType="end"/>
        </w:r>
      </w:hyperlink>
    </w:p>
    <w:p w14:paraId="1360F119" w14:textId="7C08C383"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5" w:history="1">
        <w:r w:rsidRPr="00AE1F5D">
          <w:rPr>
            <w:rStyle w:val="Hypertextovodkaz"/>
            <w:noProof/>
          </w:rPr>
          <w:t>2.1.4</w:t>
        </w:r>
        <w:r>
          <w:rPr>
            <w:rFonts w:asciiTheme="minorHAnsi" w:eastAsiaTheme="minorEastAsia" w:hAnsiTheme="minorHAnsi" w:cstheme="minorBidi"/>
            <w:noProof/>
            <w:sz w:val="22"/>
            <w:szCs w:val="22"/>
            <w:lang w:eastAsia="cs-CZ" w:bidi="ar-SA"/>
          </w:rPr>
          <w:tab/>
        </w:r>
        <w:r w:rsidRPr="00AE1F5D">
          <w:rPr>
            <w:rStyle w:val="Hypertextovodkaz"/>
            <w:noProof/>
          </w:rPr>
          <w:t>Anatomie grafu</w:t>
        </w:r>
        <w:r>
          <w:rPr>
            <w:noProof/>
            <w:webHidden/>
          </w:rPr>
          <w:tab/>
        </w:r>
        <w:r>
          <w:rPr>
            <w:noProof/>
            <w:webHidden/>
          </w:rPr>
          <w:fldChar w:fldCharType="begin"/>
        </w:r>
        <w:r>
          <w:rPr>
            <w:noProof/>
            <w:webHidden/>
          </w:rPr>
          <w:instrText xml:space="preserve"> PAGEREF _Toc98153595 \h </w:instrText>
        </w:r>
        <w:r>
          <w:rPr>
            <w:noProof/>
            <w:webHidden/>
          </w:rPr>
        </w:r>
        <w:r>
          <w:rPr>
            <w:noProof/>
            <w:webHidden/>
          </w:rPr>
          <w:fldChar w:fldCharType="separate"/>
        </w:r>
        <w:r>
          <w:rPr>
            <w:noProof/>
            <w:webHidden/>
          </w:rPr>
          <w:t>7</w:t>
        </w:r>
        <w:r>
          <w:rPr>
            <w:noProof/>
            <w:webHidden/>
          </w:rPr>
          <w:fldChar w:fldCharType="end"/>
        </w:r>
      </w:hyperlink>
    </w:p>
    <w:p w14:paraId="090E1956" w14:textId="73CDDEEC"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6" w:history="1">
        <w:r w:rsidRPr="00AE1F5D">
          <w:rPr>
            <w:rStyle w:val="Hypertextovodkaz"/>
            <w:noProof/>
          </w:rPr>
          <w:t>2.1.5</w:t>
        </w:r>
        <w:r>
          <w:rPr>
            <w:rFonts w:asciiTheme="minorHAnsi" w:eastAsiaTheme="minorEastAsia" w:hAnsiTheme="minorHAnsi" w:cstheme="minorBidi"/>
            <w:noProof/>
            <w:sz w:val="22"/>
            <w:szCs w:val="22"/>
            <w:lang w:eastAsia="cs-CZ" w:bidi="ar-SA"/>
          </w:rPr>
          <w:tab/>
        </w:r>
        <w:r w:rsidRPr="00AE1F5D">
          <w:rPr>
            <w:rStyle w:val="Hypertextovodkaz"/>
            <w:noProof/>
          </w:rPr>
          <w:t>Nejčastější typy grafů</w:t>
        </w:r>
        <w:r>
          <w:rPr>
            <w:noProof/>
            <w:webHidden/>
          </w:rPr>
          <w:tab/>
        </w:r>
        <w:r>
          <w:rPr>
            <w:noProof/>
            <w:webHidden/>
          </w:rPr>
          <w:fldChar w:fldCharType="begin"/>
        </w:r>
        <w:r>
          <w:rPr>
            <w:noProof/>
            <w:webHidden/>
          </w:rPr>
          <w:instrText xml:space="preserve"> PAGEREF _Toc98153596 \h </w:instrText>
        </w:r>
        <w:r>
          <w:rPr>
            <w:noProof/>
            <w:webHidden/>
          </w:rPr>
        </w:r>
        <w:r>
          <w:rPr>
            <w:noProof/>
            <w:webHidden/>
          </w:rPr>
          <w:fldChar w:fldCharType="separate"/>
        </w:r>
        <w:r>
          <w:rPr>
            <w:noProof/>
            <w:webHidden/>
          </w:rPr>
          <w:t>7</w:t>
        </w:r>
        <w:r>
          <w:rPr>
            <w:noProof/>
            <w:webHidden/>
          </w:rPr>
          <w:fldChar w:fldCharType="end"/>
        </w:r>
      </w:hyperlink>
    </w:p>
    <w:p w14:paraId="7CEEB621" w14:textId="67679DAF"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597" w:history="1">
        <w:r w:rsidRPr="00AE1F5D">
          <w:rPr>
            <w:rStyle w:val="Hypertextovodkaz"/>
            <w:noProof/>
          </w:rPr>
          <w:t>2.2</w:t>
        </w:r>
        <w:r>
          <w:rPr>
            <w:rFonts w:asciiTheme="minorHAnsi" w:eastAsiaTheme="minorEastAsia" w:hAnsiTheme="minorHAnsi" w:cstheme="minorBidi"/>
            <w:noProof/>
            <w:sz w:val="22"/>
            <w:szCs w:val="22"/>
            <w:lang w:eastAsia="cs-CZ" w:bidi="ar-SA"/>
          </w:rPr>
          <w:tab/>
        </w:r>
        <w:r w:rsidRPr="00AE1F5D">
          <w:rPr>
            <w:rStyle w:val="Hypertextovodkaz"/>
            <w:noProof/>
          </w:rPr>
          <w:t>Jazyk Python</w:t>
        </w:r>
        <w:r>
          <w:rPr>
            <w:noProof/>
            <w:webHidden/>
          </w:rPr>
          <w:tab/>
        </w:r>
        <w:r>
          <w:rPr>
            <w:noProof/>
            <w:webHidden/>
          </w:rPr>
          <w:fldChar w:fldCharType="begin"/>
        </w:r>
        <w:r>
          <w:rPr>
            <w:noProof/>
            <w:webHidden/>
          </w:rPr>
          <w:instrText xml:space="preserve"> PAGEREF _Toc98153597 \h </w:instrText>
        </w:r>
        <w:r>
          <w:rPr>
            <w:noProof/>
            <w:webHidden/>
          </w:rPr>
        </w:r>
        <w:r>
          <w:rPr>
            <w:noProof/>
            <w:webHidden/>
          </w:rPr>
          <w:fldChar w:fldCharType="separate"/>
        </w:r>
        <w:r>
          <w:rPr>
            <w:noProof/>
            <w:webHidden/>
          </w:rPr>
          <w:t>13</w:t>
        </w:r>
        <w:r>
          <w:rPr>
            <w:noProof/>
            <w:webHidden/>
          </w:rPr>
          <w:fldChar w:fldCharType="end"/>
        </w:r>
      </w:hyperlink>
    </w:p>
    <w:p w14:paraId="6CCE1189" w14:textId="3638DEF1"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598" w:history="1">
        <w:r w:rsidRPr="00AE1F5D">
          <w:rPr>
            <w:rStyle w:val="Hypertextovodkaz"/>
            <w:noProof/>
          </w:rPr>
          <w:t>2.3</w:t>
        </w:r>
        <w:r>
          <w:rPr>
            <w:rFonts w:asciiTheme="minorHAnsi" w:eastAsiaTheme="minorEastAsia" w:hAnsiTheme="minorHAnsi" w:cstheme="minorBidi"/>
            <w:noProof/>
            <w:sz w:val="22"/>
            <w:szCs w:val="22"/>
            <w:lang w:eastAsia="cs-CZ" w:bidi="ar-SA"/>
          </w:rPr>
          <w:tab/>
        </w:r>
        <w:r w:rsidRPr="00AE1F5D">
          <w:rPr>
            <w:rStyle w:val="Hypertextovodkaz"/>
            <w:noProof/>
          </w:rPr>
          <w:t>Knihovny jazyka Python pro zpracování dat</w:t>
        </w:r>
        <w:r>
          <w:rPr>
            <w:noProof/>
            <w:webHidden/>
          </w:rPr>
          <w:tab/>
        </w:r>
        <w:r>
          <w:rPr>
            <w:noProof/>
            <w:webHidden/>
          </w:rPr>
          <w:fldChar w:fldCharType="begin"/>
        </w:r>
        <w:r>
          <w:rPr>
            <w:noProof/>
            <w:webHidden/>
          </w:rPr>
          <w:instrText xml:space="preserve"> PAGEREF _Toc98153598 \h </w:instrText>
        </w:r>
        <w:r>
          <w:rPr>
            <w:noProof/>
            <w:webHidden/>
          </w:rPr>
        </w:r>
        <w:r>
          <w:rPr>
            <w:noProof/>
            <w:webHidden/>
          </w:rPr>
          <w:fldChar w:fldCharType="separate"/>
        </w:r>
        <w:r>
          <w:rPr>
            <w:noProof/>
            <w:webHidden/>
          </w:rPr>
          <w:t>14</w:t>
        </w:r>
        <w:r>
          <w:rPr>
            <w:noProof/>
            <w:webHidden/>
          </w:rPr>
          <w:fldChar w:fldCharType="end"/>
        </w:r>
      </w:hyperlink>
    </w:p>
    <w:p w14:paraId="3883B738" w14:textId="5FC2AB1F"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599" w:history="1">
        <w:r w:rsidRPr="00AE1F5D">
          <w:rPr>
            <w:rStyle w:val="Hypertextovodkaz"/>
            <w:noProof/>
          </w:rPr>
          <w:t>2.3.1</w:t>
        </w:r>
        <w:r>
          <w:rPr>
            <w:rFonts w:asciiTheme="minorHAnsi" w:eastAsiaTheme="minorEastAsia" w:hAnsiTheme="minorHAnsi" w:cstheme="minorBidi"/>
            <w:noProof/>
            <w:sz w:val="22"/>
            <w:szCs w:val="22"/>
            <w:lang w:eastAsia="cs-CZ" w:bidi="ar-SA"/>
          </w:rPr>
          <w:tab/>
        </w:r>
        <w:r w:rsidRPr="00AE1F5D">
          <w:rPr>
            <w:rStyle w:val="Hypertextovodkaz"/>
            <w:noProof/>
          </w:rPr>
          <w:t>NumPy</w:t>
        </w:r>
        <w:r>
          <w:rPr>
            <w:noProof/>
            <w:webHidden/>
          </w:rPr>
          <w:tab/>
        </w:r>
        <w:r>
          <w:rPr>
            <w:noProof/>
            <w:webHidden/>
          </w:rPr>
          <w:fldChar w:fldCharType="begin"/>
        </w:r>
        <w:r>
          <w:rPr>
            <w:noProof/>
            <w:webHidden/>
          </w:rPr>
          <w:instrText xml:space="preserve"> PAGEREF _Toc98153599 \h </w:instrText>
        </w:r>
        <w:r>
          <w:rPr>
            <w:noProof/>
            <w:webHidden/>
          </w:rPr>
        </w:r>
        <w:r>
          <w:rPr>
            <w:noProof/>
            <w:webHidden/>
          </w:rPr>
          <w:fldChar w:fldCharType="separate"/>
        </w:r>
        <w:r>
          <w:rPr>
            <w:noProof/>
            <w:webHidden/>
          </w:rPr>
          <w:t>14</w:t>
        </w:r>
        <w:r>
          <w:rPr>
            <w:noProof/>
            <w:webHidden/>
          </w:rPr>
          <w:fldChar w:fldCharType="end"/>
        </w:r>
      </w:hyperlink>
    </w:p>
    <w:p w14:paraId="3018C253" w14:textId="778E66BF"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0" w:history="1">
        <w:r w:rsidRPr="00AE1F5D">
          <w:rPr>
            <w:rStyle w:val="Hypertextovodkaz"/>
            <w:noProof/>
          </w:rPr>
          <w:t>2.3.2</w:t>
        </w:r>
        <w:r>
          <w:rPr>
            <w:rFonts w:asciiTheme="minorHAnsi" w:eastAsiaTheme="minorEastAsia" w:hAnsiTheme="minorHAnsi" w:cstheme="minorBidi"/>
            <w:noProof/>
            <w:sz w:val="22"/>
            <w:szCs w:val="22"/>
            <w:lang w:eastAsia="cs-CZ" w:bidi="ar-SA"/>
          </w:rPr>
          <w:tab/>
        </w:r>
        <w:r w:rsidRPr="00AE1F5D">
          <w:rPr>
            <w:rStyle w:val="Hypertextovodkaz"/>
            <w:noProof/>
          </w:rPr>
          <w:t>SciPy</w:t>
        </w:r>
        <w:r>
          <w:rPr>
            <w:noProof/>
            <w:webHidden/>
          </w:rPr>
          <w:tab/>
        </w:r>
        <w:r>
          <w:rPr>
            <w:noProof/>
            <w:webHidden/>
          </w:rPr>
          <w:fldChar w:fldCharType="begin"/>
        </w:r>
        <w:r>
          <w:rPr>
            <w:noProof/>
            <w:webHidden/>
          </w:rPr>
          <w:instrText xml:space="preserve"> PAGEREF _Toc98153600 \h </w:instrText>
        </w:r>
        <w:r>
          <w:rPr>
            <w:noProof/>
            <w:webHidden/>
          </w:rPr>
        </w:r>
        <w:r>
          <w:rPr>
            <w:noProof/>
            <w:webHidden/>
          </w:rPr>
          <w:fldChar w:fldCharType="separate"/>
        </w:r>
        <w:r>
          <w:rPr>
            <w:noProof/>
            <w:webHidden/>
          </w:rPr>
          <w:t>14</w:t>
        </w:r>
        <w:r>
          <w:rPr>
            <w:noProof/>
            <w:webHidden/>
          </w:rPr>
          <w:fldChar w:fldCharType="end"/>
        </w:r>
      </w:hyperlink>
    </w:p>
    <w:p w14:paraId="40E3C1F8" w14:textId="0620F897"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1" w:history="1">
        <w:r w:rsidRPr="00AE1F5D">
          <w:rPr>
            <w:rStyle w:val="Hypertextovodkaz"/>
            <w:noProof/>
          </w:rPr>
          <w:t>2.3.3</w:t>
        </w:r>
        <w:r>
          <w:rPr>
            <w:rFonts w:asciiTheme="minorHAnsi" w:eastAsiaTheme="minorEastAsia" w:hAnsiTheme="minorHAnsi" w:cstheme="minorBidi"/>
            <w:noProof/>
            <w:sz w:val="22"/>
            <w:szCs w:val="22"/>
            <w:lang w:eastAsia="cs-CZ" w:bidi="ar-SA"/>
          </w:rPr>
          <w:tab/>
        </w:r>
        <w:r w:rsidRPr="00AE1F5D">
          <w:rPr>
            <w:rStyle w:val="Hypertextovodkaz"/>
            <w:noProof/>
          </w:rPr>
          <w:t>pandas</w:t>
        </w:r>
        <w:r>
          <w:rPr>
            <w:noProof/>
            <w:webHidden/>
          </w:rPr>
          <w:tab/>
        </w:r>
        <w:r>
          <w:rPr>
            <w:noProof/>
            <w:webHidden/>
          </w:rPr>
          <w:fldChar w:fldCharType="begin"/>
        </w:r>
        <w:r>
          <w:rPr>
            <w:noProof/>
            <w:webHidden/>
          </w:rPr>
          <w:instrText xml:space="preserve"> PAGEREF _Toc98153601 \h </w:instrText>
        </w:r>
        <w:r>
          <w:rPr>
            <w:noProof/>
            <w:webHidden/>
          </w:rPr>
        </w:r>
        <w:r>
          <w:rPr>
            <w:noProof/>
            <w:webHidden/>
          </w:rPr>
          <w:fldChar w:fldCharType="separate"/>
        </w:r>
        <w:r>
          <w:rPr>
            <w:noProof/>
            <w:webHidden/>
          </w:rPr>
          <w:t>14</w:t>
        </w:r>
        <w:r>
          <w:rPr>
            <w:noProof/>
            <w:webHidden/>
          </w:rPr>
          <w:fldChar w:fldCharType="end"/>
        </w:r>
      </w:hyperlink>
    </w:p>
    <w:p w14:paraId="7C951C6F" w14:textId="21AD98DE"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02" w:history="1">
        <w:r w:rsidRPr="00AE1F5D">
          <w:rPr>
            <w:rStyle w:val="Hypertextovodkaz"/>
            <w:noProof/>
          </w:rPr>
          <w:t>2.4</w:t>
        </w:r>
        <w:r>
          <w:rPr>
            <w:rFonts w:asciiTheme="minorHAnsi" w:eastAsiaTheme="minorEastAsia" w:hAnsiTheme="minorHAnsi" w:cstheme="minorBidi"/>
            <w:noProof/>
            <w:sz w:val="22"/>
            <w:szCs w:val="22"/>
            <w:lang w:eastAsia="cs-CZ" w:bidi="ar-SA"/>
          </w:rPr>
          <w:tab/>
        </w:r>
        <w:r w:rsidRPr="00AE1F5D">
          <w:rPr>
            <w:rStyle w:val="Hypertextovodkaz"/>
            <w:noProof/>
          </w:rPr>
          <w:t>Vizualizační knihovny jazyka Python</w:t>
        </w:r>
        <w:r>
          <w:rPr>
            <w:noProof/>
            <w:webHidden/>
          </w:rPr>
          <w:tab/>
        </w:r>
        <w:r>
          <w:rPr>
            <w:noProof/>
            <w:webHidden/>
          </w:rPr>
          <w:fldChar w:fldCharType="begin"/>
        </w:r>
        <w:r>
          <w:rPr>
            <w:noProof/>
            <w:webHidden/>
          </w:rPr>
          <w:instrText xml:space="preserve"> PAGEREF _Toc98153602 \h </w:instrText>
        </w:r>
        <w:r>
          <w:rPr>
            <w:noProof/>
            <w:webHidden/>
          </w:rPr>
        </w:r>
        <w:r>
          <w:rPr>
            <w:noProof/>
            <w:webHidden/>
          </w:rPr>
          <w:fldChar w:fldCharType="separate"/>
        </w:r>
        <w:r>
          <w:rPr>
            <w:noProof/>
            <w:webHidden/>
          </w:rPr>
          <w:t>15</w:t>
        </w:r>
        <w:r>
          <w:rPr>
            <w:noProof/>
            <w:webHidden/>
          </w:rPr>
          <w:fldChar w:fldCharType="end"/>
        </w:r>
      </w:hyperlink>
    </w:p>
    <w:p w14:paraId="7F70CA41" w14:textId="186134C4"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3" w:history="1">
        <w:r w:rsidRPr="00AE1F5D">
          <w:rPr>
            <w:rStyle w:val="Hypertextovodkaz"/>
            <w:noProof/>
          </w:rPr>
          <w:t>2.4.1</w:t>
        </w:r>
        <w:r>
          <w:rPr>
            <w:rFonts w:asciiTheme="minorHAnsi" w:eastAsiaTheme="minorEastAsia" w:hAnsiTheme="minorHAnsi" w:cstheme="minorBidi"/>
            <w:noProof/>
            <w:sz w:val="22"/>
            <w:szCs w:val="22"/>
            <w:lang w:eastAsia="cs-CZ" w:bidi="ar-SA"/>
          </w:rPr>
          <w:tab/>
        </w:r>
        <w:r w:rsidRPr="00AE1F5D">
          <w:rPr>
            <w:rStyle w:val="Hypertextovodkaz"/>
            <w:noProof/>
          </w:rPr>
          <w:t>Matplotlib</w:t>
        </w:r>
        <w:r>
          <w:rPr>
            <w:noProof/>
            <w:webHidden/>
          </w:rPr>
          <w:tab/>
        </w:r>
        <w:r>
          <w:rPr>
            <w:noProof/>
            <w:webHidden/>
          </w:rPr>
          <w:fldChar w:fldCharType="begin"/>
        </w:r>
        <w:r>
          <w:rPr>
            <w:noProof/>
            <w:webHidden/>
          </w:rPr>
          <w:instrText xml:space="preserve"> PAGEREF _Toc98153603 \h </w:instrText>
        </w:r>
        <w:r>
          <w:rPr>
            <w:noProof/>
            <w:webHidden/>
          </w:rPr>
        </w:r>
        <w:r>
          <w:rPr>
            <w:noProof/>
            <w:webHidden/>
          </w:rPr>
          <w:fldChar w:fldCharType="separate"/>
        </w:r>
        <w:r>
          <w:rPr>
            <w:noProof/>
            <w:webHidden/>
          </w:rPr>
          <w:t>15</w:t>
        </w:r>
        <w:r>
          <w:rPr>
            <w:noProof/>
            <w:webHidden/>
          </w:rPr>
          <w:fldChar w:fldCharType="end"/>
        </w:r>
      </w:hyperlink>
    </w:p>
    <w:p w14:paraId="250C0A3D" w14:textId="699E3725"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4" w:history="1">
        <w:r w:rsidRPr="00AE1F5D">
          <w:rPr>
            <w:rStyle w:val="Hypertextovodkaz"/>
            <w:noProof/>
          </w:rPr>
          <w:t>2.4.2</w:t>
        </w:r>
        <w:r>
          <w:rPr>
            <w:rFonts w:asciiTheme="minorHAnsi" w:eastAsiaTheme="minorEastAsia" w:hAnsiTheme="minorHAnsi" w:cstheme="minorBidi"/>
            <w:noProof/>
            <w:sz w:val="22"/>
            <w:szCs w:val="22"/>
            <w:lang w:eastAsia="cs-CZ" w:bidi="ar-SA"/>
          </w:rPr>
          <w:tab/>
        </w:r>
        <w:r w:rsidRPr="00AE1F5D">
          <w:rPr>
            <w:rStyle w:val="Hypertextovodkaz"/>
            <w:noProof/>
          </w:rPr>
          <w:t>Seaborn</w:t>
        </w:r>
        <w:r>
          <w:rPr>
            <w:noProof/>
            <w:webHidden/>
          </w:rPr>
          <w:tab/>
        </w:r>
        <w:r>
          <w:rPr>
            <w:noProof/>
            <w:webHidden/>
          </w:rPr>
          <w:fldChar w:fldCharType="begin"/>
        </w:r>
        <w:r>
          <w:rPr>
            <w:noProof/>
            <w:webHidden/>
          </w:rPr>
          <w:instrText xml:space="preserve"> PAGEREF _Toc98153604 \h </w:instrText>
        </w:r>
        <w:r>
          <w:rPr>
            <w:noProof/>
            <w:webHidden/>
          </w:rPr>
        </w:r>
        <w:r>
          <w:rPr>
            <w:noProof/>
            <w:webHidden/>
          </w:rPr>
          <w:fldChar w:fldCharType="separate"/>
        </w:r>
        <w:r>
          <w:rPr>
            <w:noProof/>
            <w:webHidden/>
          </w:rPr>
          <w:t>15</w:t>
        </w:r>
        <w:r>
          <w:rPr>
            <w:noProof/>
            <w:webHidden/>
          </w:rPr>
          <w:fldChar w:fldCharType="end"/>
        </w:r>
      </w:hyperlink>
    </w:p>
    <w:p w14:paraId="59F18BEB" w14:textId="672A598A"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5" w:history="1">
        <w:r w:rsidRPr="00AE1F5D">
          <w:rPr>
            <w:rStyle w:val="Hypertextovodkaz"/>
            <w:noProof/>
          </w:rPr>
          <w:t>2.4.3</w:t>
        </w:r>
        <w:r>
          <w:rPr>
            <w:rFonts w:asciiTheme="minorHAnsi" w:eastAsiaTheme="minorEastAsia" w:hAnsiTheme="minorHAnsi" w:cstheme="minorBidi"/>
            <w:noProof/>
            <w:sz w:val="22"/>
            <w:szCs w:val="22"/>
            <w:lang w:eastAsia="cs-CZ" w:bidi="ar-SA"/>
          </w:rPr>
          <w:tab/>
        </w:r>
        <w:r w:rsidRPr="00AE1F5D">
          <w:rPr>
            <w:rStyle w:val="Hypertextovodkaz"/>
            <w:noProof/>
          </w:rPr>
          <w:t>Bokeh</w:t>
        </w:r>
        <w:r>
          <w:rPr>
            <w:noProof/>
            <w:webHidden/>
          </w:rPr>
          <w:tab/>
        </w:r>
        <w:r>
          <w:rPr>
            <w:noProof/>
            <w:webHidden/>
          </w:rPr>
          <w:fldChar w:fldCharType="begin"/>
        </w:r>
        <w:r>
          <w:rPr>
            <w:noProof/>
            <w:webHidden/>
          </w:rPr>
          <w:instrText xml:space="preserve"> PAGEREF _Toc98153605 \h </w:instrText>
        </w:r>
        <w:r>
          <w:rPr>
            <w:noProof/>
            <w:webHidden/>
          </w:rPr>
        </w:r>
        <w:r>
          <w:rPr>
            <w:noProof/>
            <w:webHidden/>
          </w:rPr>
          <w:fldChar w:fldCharType="separate"/>
        </w:r>
        <w:r>
          <w:rPr>
            <w:noProof/>
            <w:webHidden/>
          </w:rPr>
          <w:t>16</w:t>
        </w:r>
        <w:r>
          <w:rPr>
            <w:noProof/>
            <w:webHidden/>
          </w:rPr>
          <w:fldChar w:fldCharType="end"/>
        </w:r>
      </w:hyperlink>
    </w:p>
    <w:p w14:paraId="22919455" w14:textId="226C2747"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6" w:history="1">
        <w:r w:rsidRPr="00AE1F5D">
          <w:rPr>
            <w:rStyle w:val="Hypertextovodkaz"/>
            <w:noProof/>
          </w:rPr>
          <w:t>2.4.4</w:t>
        </w:r>
        <w:r>
          <w:rPr>
            <w:rFonts w:asciiTheme="minorHAnsi" w:eastAsiaTheme="minorEastAsia" w:hAnsiTheme="minorHAnsi" w:cstheme="minorBidi"/>
            <w:noProof/>
            <w:sz w:val="22"/>
            <w:szCs w:val="22"/>
            <w:lang w:eastAsia="cs-CZ" w:bidi="ar-SA"/>
          </w:rPr>
          <w:tab/>
        </w:r>
        <w:r w:rsidRPr="00AE1F5D">
          <w:rPr>
            <w:rStyle w:val="Hypertextovodkaz"/>
            <w:noProof/>
          </w:rPr>
          <w:t>Plotly</w:t>
        </w:r>
        <w:r>
          <w:rPr>
            <w:noProof/>
            <w:webHidden/>
          </w:rPr>
          <w:tab/>
        </w:r>
        <w:r>
          <w:rPr>
            <w:noProof/>
            <w:webHidden/>
          </w:rPr>
          <w:fldChar w:fldCharType="begin"/>
        </w:r>
        <w:r>
          <w:rPr>
            <w:noProof/>
            <w:webHidden/>
          </w:rPr>
          <w:instrText xml:space="preserve"> PAGEREF _Toc98153606 \h </w:instrText>
        </w:r>
        <w:r>
          <w:rPr>
            <w:noProof/>
            <w:webHidden/>
          </w:rPr>
        </w:r>
        <w:r>
          <w:rPr>
            <w:noProof/>
            <w:webHidden/>
          </w:rPr>
          <w:fldChar w:fldCharType="separate"/>
        </w:r>
        <w:r>
          <w:rPr>
            <w:noProof/>
            <w:webHidden/>
          </w:rPr>
          <w:t>16</w:t>
        </w:r>
        <w:r>
          <w:rPr>
            <w:noProof/>
            <w:webHidden/>
          </w:rPr>
          <w:fldChar w:fldCharType="end"/>
        </w:r>
      </w:hyperlink>
    </w:p>
    <w:p w14:paraId="45F4522D" w14:textId="1E6C7552"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7" w:history="1">
        <w:r w:rsidRPr="00AE1F5D">
          <w:rPr>
            <w:rStyle w:val="Hypertextovodkaz"/>
            <w:noProof/>
          </w:rPr>
          <w:t>2.4.5</w:t>
        </w:r>
        <w:r>
          <w:rPr>
            <w:rFonts w:asciiTheme="minorHAnsi" w:eastAsiaTheme="minorEastAsia" w:hAnsiTheme="minorHAnsi" w:cstheme="minorBidi"/>
            <w:noProof/>
            <w:sz w:val="22"/>
            <w:szCs w:val="22"/>
            <w:lang w:eastAsia="cs-CZ" w:bidi="ar-SA"/>
          </w:rPr>
          <w:tab/>
        </w:r>
        <w:r w:rsidRPr="00AE1F5D">
          <w:rPr>
            <w:rStyle w:val="Hypertextovodkaz"/>
            <w:noProof/>
          </w:rPr>
          <w:t>Holoviews</w:t>
        </w:r>
        <w:r>
          <w:rPr>
            <w:noProof/>
            <w:webHidden/>
          </w:rPr>
          <w:tab/>
        </w:r>
        <w:r>
          <w:rPr>
            <w:noProof/>
            <w:webHidden/>
          </w:rPr>
          <w:fldChar w:fldCharType="begin"/>
        </w:r>
        <w:r>
          <w:rPr>
            <w:noProof/>
            <w:webHidden/>
          </w:rPr>
          <w:instrText xml:space="preserve"> PAGEREF _Toc98153607 \h </w:instrText>
        </w:r>
        <w:r>
          <w:rPr>
            <w:noProof/>
            <w:webHidden/>
          </w:rPr>
        </w:r>
        <w:r>
          <w:rPr>
            <w:noProof/>
            <w:webHidden/>
          </w:rPr>
          <w:fldChar w:fldCharType="separate"/>
        </w:r>
        <w:r>
          <w:rPr>
            <w:noProof/>
            <w:webHidden/>
          </w:rPr>
          <w:t>17</w:t>
        </w:r>
        <w:r>
          <w:rPr>
            <w:noProof/>
            <w:webHidden/>
          </w:rPr>
          <w:fldChar w:fldCharType="end"/>
        </w:r>
      </w:hyperlink>
    </w:p>
    <w:p w14:paraId="49016542" w14:textId="59A76AF6"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8" w:history="1">
        <w:r w:rsidRPr="00AE1F5D">
          <w:rPr>
            <w:rStyle w:val="Hypertextovodkaz"/>
            <w:noProof/>
          </w:rPr>
          <w:t>2.4.6</w:t>
        </w:r>
        <w:r>
          <w:rPr>
            <w:rFonts w:asciiTheme="minorHAnsi" w:eastAsiaTheme="minorEastAsia" w:hAnsiTheme="minorHAnsi" w:cstheme="minorBidi"/>
            <w:noProof/>
            <w:sz w:val="22"/>
            <w:szCs w:val="22"/>
            <w:lang w:eastAsia="cs-CZ" w:bidi="ar-SA"/>
          </w:rPr>
          <w:tab/>
        </w:r>
        <w:r w:rsidRPr="00AE1F5D">
          <w:rPr>
            <w:rStyle w:val="Hypertextovodkaz"/>
            <w:noProof/>
          </w:rPr>
          <w:t>Pygal</w:t>
        </w:r>
        <w:r>
          <w:rPr>
            <w:noProof/>
            <w:webHidden/>
          </w:rPr>
          <w:tab/>
        </w:r>
        <w:r>
          <w:rPr>
            <w:noProof/>
            <w:webHidden/>
          </w:rPr>
          <w:fldChar w:fldCharType="begin"/>
        </w:r>
        <w:r>
          <w:rPr>
            <w:noProof/>
            <w:webHidden/>
          </w:rPr>
          <w:instrText xml:space="preserve"> PAGEREF _Toc98153608 \h </w:instrText>
        </w:r>
        <w:r>
          <w:rPr>
            <w:noProof/>
            <w:webHidden/>
          </w:rPr>
        </w:r>
        <w:r>
          <w:rPr>
            <w:noProof/>
            <w:webHidden/>
          </w:rPr>
          <w:fldChar w:fldCharType="separate"/>
        </w:r>
        <w:r>
          <w:rPr>
            <w:noProof/>
            <w:webHidden/>
          </w:rPr>
          <w:t>17</w:t>
        </w:r>
        <w:r>
          <w:rPr>
            <w:noProof/>
            <w:webHidden/>
          </w:rPr>
          <w:fldChar w:fldCharType="end"/>
        </w:r>
      </w:hyperlink>
    </w:p>
    <w:p w14:paraId="559677CE" w14:textId="0F3401BD"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09" w:history="1">
        <w:r w:rsidRPr="00AE1F5D">
          <w:rPr>
            <w:rStyle w:val="Hypertextovodkaz"/>
            <w:noProof/>
          </w:rPr>
          <w:t>2.4.7</w:t>
        </w:r>
        <w:r>
          <w:rPr>
            <w:rFonts w:asciiTheme="minorHAnsi" w:eastAsiaTheme="minorEastAsia" w:hAnsiTheme="minorHAnsi" w:cstheme="minorBidi"/>
            <w:noProof/>
            <w:sz w:val="22"/>
            <w:szCs w:val="22"/>
            <w:lang w:eastAsia="cs-CZ" w:bidi="ar-SA"/>
          </w:rPr>
          <w:tab/>
        </w:r>
        <w:r w:rsidRPr="00AE1F5D">
          <w:rPr>
            <w:rStyle w:val="Hypertextovodkaz"/>
            <w:noProof/>
          </w:rPr>
          <w:t>MidiTime</w:t>
        </w:r>
        <w:r>
          <w:rPr>
            <w:noProof/>
            <w:webHidden/>
          </w:rPr>
          <w:tab/>
        </w:r>
        <w:r>
          <w:rPr>
            <w:noProof/>
            <w:webHidden/>
          </w:rPr>
          <w:fldChar w:fldCharType="begin"/>
        </w:r>
        <w:r>
          <w:rPr>
            <w:noProof/>
            <w:webHidden/>
          </w:rPr>
          <w:instrText xml:space="preserve"> PAGEREF _Toc98153609 \h </w:instrText>
        </w:r>
        <w:r>
          <w:rPr>
            <w:noProof/>
            <w:webHidden/>
          </w:rPr>
        </w:r>
        <w:r>
          <w:rPr>
            <w:noProof/>
            <w:webHidden/>
          </w:rPr>
          <w:fldChar w:fldCharType="separate"/>
        </w:r>
        <w:r>
          <w:rPr>
            <w:noProof/>
            <w:webHidden/>
          </w:rPr>
          <w:t>17</w:t>
        </w:r>
        <w:r>
          <w:rPr>
            <w:noProof/>
            <w:webHidden/>
          </w:rPr>
          <w:fldChar w:fldCharType="end"/>
        </w:r>
      </w:hyperlink>
    </w:p>
    <w:p w14:paraId="087F0A15" w14:textId="6E8B732F"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10" w:history="1">
        <w:r w:rsidRPr="00AE1F5D">
          <w:rPr>
            <w:rStyle w:val="Hypertextovodkaz"/>
            <w:noProof/>
          </w:rPr>
          <w:t>2.4.8</w:t>
        </w:r>
        <w:r>
          <w:rPr>
            <w:rFonts w:asciiTheme="minorHAnsi" w:eastAsiaTheme="minorEastAsia" w:hAnsiTheme="minorHAnsi" w:cstheme="minorBidi"/>
            <w:noProof/>
            <w:sz w:val="22"/>
            <w:szCs w:val="22"/>
            <w:lang w:eastAsia="cs-CZ" w:bidi="ar-SA"/>
          </w:rPr>
          <w:tab/>
        </w:r>
        <w:r w:rsidRPr="00AE1F5D">
          <w:rPr>
            <w:rStyle w:val="Hypertextovodkaz"/>
            <w:noProof/>
          </w:rPr>
          <w:t>Geoplotlib</w:t>
        </w:r>
        <w:r>
          <w:rPr>
            <w:noProof/>
            <w:webHidden/>
          </w:rPr>
          <w:tab/>
        </w:r>
        <w:r>
          <w:rPr>
            <w:noProof/>
            <w:webHidden/>
          </w:rPr>
          <w:fldChar w:fldCharType="begin"/>
        </w:r>
        <w:r>
          <w:rPr>
            <w:noProof/>
            <w:webHidden/>
          </w:rPr>
          <w:instrText xml:space="preserve"> PAGEREF _Toc98153610 \h </w:instrText>
        </w:r>
        <w:r>
          <w:rPr>
            <w:noProof/>
            <w:webHidden/>
          </w:rPr>
        </w:r>
        <w:r>
          <w:rPr>
            <w:noProof/>
            <w:webHidden/>
          </w:rPr>
          <w:fldChar w:fldCharType="separate"/>
        </w:r>
        <w:r>
          <w:rPr>
            <w:noProof/>
            <w:webHidden/>
          </w:rPr>
          <w:t>18</w:t>
        </w:r>
        <w:r>
          <w:rPr>
            <w:noProof/>
            <w:webHidden/>
          </w:rPr>
          <w:fldChar w:fldCharType="end"/>
        </w:r>
      </w:hyperlink>
    </w:p>
    <w:p w14:paraId="0CB27EDB" w14:textId="513406AB"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11" w:history="1">
        <w:r w:rsidRPr="00AE1F5D">
          <w:rPr>
            <w:rStyle w:val="Hypertextovodkaz"/>
            <w:noProof/>
          </w:rPr>
          <w:t>2.4.9</w:t>
        </w:r>
        <w:r>
          <w:rPr>
            <w:rFonts w:asciiTheme="minorHAnsi" w:eastAsiaTheme="minorEastAsia" w:hAnsiTheme="minorHAnsi" w:cstheme="minorBidi"/>
            <w:noProof/>
            <w:sz w:val="22"/>
            <w:szCs w:val="22"/>
            <w:lang w:eastAsia="cs-CZ" w:bidi="ar-SA"/>
          </w:rPr>
          <w:tab/>
        </w:r>
        <w:r w:rsidRPr="00AE1F5D">
          <w:rPr>
            <w:rStyle w:val="Hypertextovodkaz"/>
            <w:noProof/>
          </w:rPr>
          <w:t>WordCloud</w:t>
        </w:r>
        <w:r>
          <w:rPr>
            <w:noProof/>
            <w:webHidden/>
          </w:rPr>
          <w:tab/>
        </w:r>
        <w:r>
          <w:rPr>
            <w:noProof/>
            <w:webHidden/>
          </w:rPr>
          <w:fldChar w:fldCharType="begin"/>
        </w:r>
        <w:r>
          <w:rPr>
            <w:noProof/>
            <w:webHidden/>
          </w:rPr>
          <w:instrText xml:space="preserve"> PAGEREF _Toc98153611 \h </w:instrText>
        </w:r>
        <w:r>
          <w:rPr>
            <w:noProof/>
            <w:webHidden/>
          </w:rPr>
        </w:r>
        <w:r>
          <w:rPr>
            <w:noProof/>
            <w:webHidden/>
          </w:rPr>
          <w:fldChar w:fldCharType="separate"/>
        </w:r>
        <w:r>
          <w:rPr>
            <w:noProof/>
            <w:webHidden/>
          </w:rPr>
          <w:t>18</w:t>
        </w:r>
        <w:r>
          <w:rPr>
            <w:noProof/>
            <w:webHidden/>
          </w:rPr>
          <w:fldChar w:fldCharType="end"/>
        </w:r>
      </w:hyperlink>
    </w:p>
    <w:p w14:paraId="36B94604" w14:textId="5F905554"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12" w:history="1">
        <w:r w:rsidRPr="00AE1F5D">
          <w:rPr>
            <w:rStyle w:val="Hypertextovodkaz"/>
            <w:noProof/>
          </w:rPr>
          <w:t>3</w:t>
        </w:r>
        <w:r>
          <w:rPr>
            <w:rFonts w:asciiTheme="minorHAnsi" w:eastAsiaTheme="minorEastAsia" w:hAnsiTheme="minorHAnsi" w:cstheme="minorBidi"/>
            <w:noProof/>
            <w:sz w:val="22"/>
            <w:szCs w:val="22"/>
            <w:lang w:eastAsia="cs-CZ" w:bidi="ar-SA"/>
          </w:rPr>
          <w:tab/>
        </w:r>
        <w:r w:rsidRPr="00AE1F5D">
          <w:rPr>
            <w:rStyle w:val="Hypertextovodkaz"/>
            <w:noProof/>
          </w:rPr>
          <w:t>Metodika zpracování</w:t>
        </w:r>
        <w:r>
          <w:rPr>
            <w:noProof/>
            <w:webHidden/>
          </w:rPr>
          <w:tab/>
        </w:r>
        <w:r>
          <w:rPr>
            <w:noProof/>
            <w:webHidden/>
          </w:rPr>
          <w:fldChar w:fldCharType="begin"/>
        </w:r>
        <w:r>
          <w:rPr>
            <w:noProof/>
            <w:webHidden/>
          </w:rPr>
          <w:instrText xml:space="preserve"> PAGEREF _Toc98153612 \h </w:instrText>
        </w:r>
        <w:r>
          <w:rPr>
            <w:noProof/>
            <w:webHidden/>
          </w:rPr>
        </w:r>
        <w:r>
          <w:rPr>
            <w:noProof/>
            <w:webHidden/>
          </w:rPr>
          <w:fldChar w:fldCharType="separate"/>
        </w:r>
        <w:r>
          <w:rPr>
            <w:noProof/>
            <w:webHidden/>
          </w:rPr>
          <w:t>18</w:t>
        </w:r>
        <w:r>
          <w:rPr>
            <w:noProof/>
            <w:webHidden/>
          </w:rPr>
          <w:fldChar w:fldCharType="end"/>
        </w:r>
      </w:hyperlink>
    </w:p>
    <w:p w14:paraId="7CBFD29A" w14:textId="4C433ECF"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13" w:history="1">
        <w:r w:rsidRPr="00AE1F5D">
          <w:rPr>
            <w:rStyle w:val="Hypertextovodkaz"/>
            <w:noProof/>
          </w:rPr>
          <w:t>3.1</w:t>
        </w:r>
        <w:r>
          <w:rPr>
            <w:rFonts w:asciiTheme="minorHAnsi" w:eastAsiaTheme="minorEastAsia" w:hAnsiTheme="minorHAnsi" w:cstheme="minorBidi"/>
            <w:noProof/>
            <w:sz w:val="22"/>
            <w:szCs w:val="22"/>
            <w:lang w:eastAsia="cs-CZ" w:bidi="ar-SA"/>
          </w:rPr>
          <w:tab/>
        </w:r>
        <w:r w:rsidRPr="00AE1F5D">
          <w:rPr>
            <w:rStyle w:val="Hypertextovodkaz"/>
            <w:noProof/>
          </w:rPr>
          <w:t>Hodnocení knihoven</w:t>
        </w:r>
        <w:r>
          <w:rPr>
            <w:noProof/>
            <w:webHidden/>
          </w:rPr>
          <w:tab/>
        </w:r>
        <w:r>
          <w:rPr>
            <w:noProof/>
            <w:webHidden/>
          </w:rPr>
          <w:fldChar w:fldCharType="begin"/>
        </w:r>
        <w:r>
          <w:rPr>
            <w:noProof/>
            <w:webHidden/>
          </w:rPr>
          <w:instrText xml:space="preserve"> PAGEREF _Toc98153613 \h </w:instrText>
        </w:r>
        <w:r>
          <w:rPr>
            <w:noProof/>
            <w:webHidden/>
          </w:rPr>
        </w:r>
        <w:r>
          <w:rPr>
            <w:noProof/>
            <w:webHidden/>
          </w:rPr>
          <w:fldChar w:fldCharType="separate"/>
        </w:r>
        <w:r>
          <w:rPr>
            <w:noProof/>
            <w:webHidden/>
          </w:rPr>
          <w:t>18</w:t>
        </w:r>
        <w:r>
          <w:rPr>
            <w:noProof/>
            <w:webHidden/>
          </w:rPr>
          <w:fldChar w:fldCharType="end"/>
        </w:r>
      </w:hyperlink>
    </w:p>
    <w:p w14:paraId="65FF6544" w14:textId="3C568118"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14" w:history="1">
        <w:r w:rsidRPr="00AE1F5D">
          <w:rPr>
            <w:rStyle w:val="Hypertextovodkaz"/>
            <w:noProof/>
          </w:rPr>
          <w:t>3.2</w:t>
        </w:r>
        <w:r>
          <w:rPr>
            <w:rFonts w:asciiTheme="minorHAnsi" w:eastAsiaTheme="minorEastAsia" w:hAnsiTheme="minorHAnsi" w:cstheme="minorBidi"/>
            <w:noProof/>
            <w:sz w:val="22"/>
            <w:szCs w:val="22"/>
            <w:lang w:eastAsia="cs-CZ" w:bidi="ar-SA"/>
          </w:rPr>
          <w:tab/>
        </w:r>
        <w:r w:rsidRPr="00AE1F5D">
          <w:rPr>
            <w:rStyle w:val="Hypertextovodkaz"/>
            <w:noProof/>
          </w:rPr>
          <w:t>Kvantifikace hodnocení</w:t>
        </w:r>
        <w:r>
          <w:rPr>
            <w:noProof/>
            <w:webHidden/>
          </w:rPr>
          <w:tab/>
        </w:r>
        <w:r>
          <w:rPr>
            <w:noProof/>
            <w:webHidden/>
          </w:rPr>
          <w:fldChar w:fldCharType="begin"/>
        </w:r>
        <w:r>
          <w:rPr>
            <w:noProof/>
            <w:webHidden/>
          </w:rPr>
          <w:instrText xml:space="preserve"> PAGEREF _Toc98153614 \h </w:instrText>
        </w:r>
        <w:r>
          <w:rPr>
            <w:noProof/>
            <w:webHidden/>
          </w:rPr>
        </w:r>
        <w:r>
          <w:rPr>
            <w:noProof/>
            <w:webHidden/>
          </w:rPr>
          <w:fldChar w:fldCharType="separate"/>
        </w:r>
        <w:r>
          <w:rPr>
            <w:noProof/>
            <w:webHidden/>
          </w:rPr>
          <w:t>19</w:t>
        </w:r>
        <w:r>
          <w:rPr>
            <w:noProof/>
            <w:webHidden/>
          </w:rPr>
          <w:fldChar w:fldCharType="end"/>
        </w:r>
      </w:hyperlink>
    </w:p>
    <w:p w14:paraId="11DCBD58" w14:textId="6F3AD769"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15" w:history="1">
        <w:r w:rsidRPr="00AE1F5D">
          <w:rPr>
            <w:rStyle w:val="Hypertextovodkaz"/>
            <w:noProof/>
          </w:rPr>
          <w:t>4</w:t>
        </w:r>
        <w:r>
          <w:rPr>
            <w:rFonts w:asciiTheme="minorHAnsi" w:eastAsiaTheme="minorEastAsia" w:hAnsiTheme="minorHAnsi" w:cstheme="minorBidi"/>
            <w:noProof/>
            <w:sz w:val="22"/>
            <w:szCs w:val="22"/>
            <w:lang w:eastAsia="cs-CZ" w:bidi="ar-SA"/>
          </w:rPr>
          <w:tab/>
        </w:r>
        <w:r w:rsidRPr="00AE1F5D">
          <w:rPr>
            <w:rStyle w:val="Hypertextovodkaz"/>
            <w:noProof/>
          </w:rPr>
          <w:t>Praktická část</w:t>
        </w:r>
        <w:r>
          <w:rPr>
            <w:noProof/>
            <w:webHidden/>
          </w:rPr>
          <w:tab/>
        </w:r>
        <w:r>
          <w:rPr>
            <w:noProof/>
            <w:webHidden/>
          </w:rPr>
          <w:fldChar w:fldCharType="begin"/>
        </w:r>
        <w:r>
          <w:rPr>
            <w:noProof/>
            <w:webHidden/>
          </w:rPr>
          <w:instrText xml:space="preserve"> PAGEREF _Toc98153615 \h </w:instrText>
        </w:r>
        <w:r>
          <w:rPr>
            <w:noProof/>
            <w:webHidden/>
          </w:rPr>
        </w:r>
        <w:r>
          <w:rPr>
            <w:noProof/>
            <w:webHidden/>
          </w:rPr>
          <w:fldChar w:fldCharType="separate"/>
        </w:r>
        <w:r>
          <w:rPr>
            <w:noProof/>
            <w:webHidden/>
          </w:rPr>
          <w:t>21</w:t>
        </w:r>
        <w:r>
          <w:rPr>
            <w:noProof/>
            <w:webHidden/>
          </w:rPr>
          <w:fldChar w:fldCharType="end"/>
        </w:r>
      </w:hyperlink>
    </w:p>
    <w:p w14:paraId="5C589210" w14:textId="52D9DE9B"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16" w:history="1">
        <w:r w:rsidRPr="00AE1F5D">
          <w:rPr>
            <w:rStyle w:val="Hypertextovodkaz"/>
            <w:noProof/>
          </w:rPr>
          <w:t>4.1</w:t>
        </w:r>
        <w:r>
          <w:rPr>
            <w:rFonts w:asciiTheme="minorHAnsi" w:eastAsiaTheme="minorEastAsia" w:hAnsiTheme="minorHAnsi" w:cstheme="minorBidi"/>
            <w:noProof/>
            <w:sz w:val="22"/>
            <w:szCs w:val="22"/>
            <w:lang w:eastAsia="cs-CZ" w:bidi="ar-SA"/>
          </w:rPr>
          <w:tab/>
        </w:r>
        <w:r w:rsidRPr="00AE1F5D">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_Toc98153616 \h </w:instrText>
        </w:r>
        <w:r>
          <w:rPr>
            <w:noProof/>
            <w:webHidden/>
          </w:rPr>
        </w:r>
        <w:r>
          <w:rPr>
            <w:noProof/>
            <w:webHidden/>
          </w:rPr>
          <w:fldChar w:fldCharType="separate"/>
        </w:r>
        <w:r>
          <w:rPr>
            <w:noProof/>
            <w:webHidden/>
          </w:rPr>
          <w:t>21</w:t>
        </w:r>
        <w:r>
          <w:rPr>
            <w:noProof/>
            <w:webHidden/>
          </w:rPr>
          <w:fldChar w:fldCharType="end"/>
        </w:r>
      </w:hyperlink>
    </w:p>
    <w:p w14:paraId="4CE85963" w14:textId="5E271B53"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17" w:history="1">
        <w:r w:rsidRPr="00AE1F5D">
          <w:rPr>
            <w:rStyle w:val="Hypertextovodkaz"/>
            <w:noProof/>
          </w:rPr>
          <w:t>4.1.1</w:t>
        </w:r>
        <w:r>
          <w:rPr>
            <w:rFonts w:asciiTheme="minorHAnsi" w:eastAsiaTheme="minorEastAsia" w:hAnsiTheme="minorHAnsi" w:cstheme="minorBidi"/>
            <w:noProof/>
            <w:sz w:val="22"/>
            <w:szCs w:val="22"/>
            <w:lang w:eastAsia="cs-CZ" w:bidi="ar-SA"/>
          </w:rPr>
          <w:tab/>
        </w:r>
        <w:r w:rsidRPr="00AE1F5D">
          <w:rPr>
            <w:rStyle w:val="Hypertextovodkaz"/>
            <w:noProof/>
          </w:rPr>
          <w:t>Načtení dat ze souboru</w:t>
        </w:r>
        <w:r>
          <w:rPr>
            <w:noProof/>
            <w:webHidden/>
          </w:rPr>
          <w:tab/>
        </w:r>
        <w:r>
          <w:rPr>
            <w:noProof/>
            <w:webHidden/>
          </w:rPr>
          <w:fldChar w:fldCharType="begin"/>
        </w:r>
        <w:r>
          <w:rPr>
            <w:noProof/>
            <w:webHidden/>
          </w:rPr>
          <w:instrText xml:space="preserve"> PAGEREF _Toc98153617 \h </w:instrText>
        </w:r>
        <w:r>
          <w:rPr>
            <w:noProof/>
            <w:webHidden/>
          </w:rPr>
        </w:r>
        <w:r>
          <w:rPr>
            <w:noProof/>
            <w:webHidden/>
          </w:rPr>
          <w:fldChar w:fldCharType="separate"/>
        </w:r>
        <w:r>
          <w:rPr>
            <w:noProof/>
            <w:webHidden/>
          </w:rPr>
          <w:t>22</w:t>
        </w:r>
        <w:r>
          <w:rPr>
            <w:noProof/>
            <w:webHidden/>
          </w:rPr>
          <w:fldChar w:fldCharType="end"/>
        </w:r>
      </w:hyperlink>
    </w:p>
    <w:p w14:paraId="08BA022F" w14:textId="7FFF5DB8"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18" w:history="1">
        <w:r w:rsidRPr="00AE1F5D">
          <w:rPr>
            <w:rStyle w:val="Hypertextovodkaz"/>
            <w:noProof/>
          </w:rPr>
          <w:t>4.1.2</w:t>
        </w:r>
        <w:r>
          <w:rPr>
            <w:rFonts w:asciiTheme="minorHAnsi" w:eastAsiaTheme="minorEastAsia" w:hAnsiTheme="minorHAnsi" w:cstheme="minorBidi"/>
            <w:noProof/>
            <w:sz w:val="22"/>
            <w:szCs w:val="22"/>
            <w:lang w:eastAsia="cs-CZ" w:bidi="ar-SA"/>
          </w:rPr>
          <w:tab/>
        </w:r>
        <w:r w:rsidRPr="00AE1F5D">
          <w:rPr>
            <w:rStyle w:val="Hypertextovodkaz"/>
            <w:noProof/>
          </w:rPr>
          <w:t>Načtení dat z webové stránky</w:t>
        </w:r>
        <w:r>
          <w:rPr>
            <w:noProof/>
            <w:webHidden/>
          </w:rPr>
          <w:tab/>
        </w:r>
        <w:r>
          <w:rPr>
            <w:noProof/>
            <w:webHidden/>
          </w:rPr>
          <w:fldChar w:fldCharType="begin"/>
        </w:r>
        <w:r>
          <w:rPr>
            <w:noProof/>
            <w:webHidden/>
          </w:rPr>
          <w:instrText xml:space="preserve"> PAGEREF _Toc98153618 \h </w:instrText>
        </w:r>
        <w:r>
          <w:rPr>
            <w:noProof/>
            <w:webHidden/>
          </w:rPr>
        </w:r>
        <w:r>
          <w:rPr>
            <w:noProof/>
            <w:webHidden/>
          </w:rPr>
          <w:fldChar w:fldCharType="separate"/>
        </w:r>
        <w:r>
          <w:rPr>
            <w:noProof/>
            <w:webHidden/>
          </w:rPr>
          <w:t>22</w:t>
        </w:r>
        <w:r>
          <w:rPr>
            <w:noProof/>
            <w:webHidden/>
          </w:rPr>
          <w:fldChar w:fldCharType="end"/>
        </w:r>
      </w:hyperlink>
    </w:p>
    <w:p w14:paraId="62F28908" w14:textId="5DDF96DA"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19" w:history="1">
        <w:r w:rsidRPr="00AE1F5D">
          <w:rPr>
            <w:rStyle w:val="Hypertextovodkaz"/>
            <w:noProof/>
          </w:rPr>
          <w:t>4.1.3</w:t>
        </w:r>
        <w:r>
          <w:rPr>
            <w:rFonts w:asciiTheme="minorHAnsi" w:eastAsiaTheme="minorEastAsia" w:hAnsiTheme="minorHAnsi" w:cstheme="minorBidi"/>
            <w:noProof/>
            <w:sz w:val="22"/>
            <w:szCs w:val="22"/>
            <w:lang w:eastAsia="cs-CZ" w:bidi="ar-SA"/>
          </w:rPr>
          <w:tab/>
        </w:r>
        <w:r w:rsidRPr="00AE1F5D">
          <w:rPr>
            <w:rStyle w:val="Hypertextovodkaz"/>
            <w:noProof/>
          </w:rPr>
          <w:t>Načtení dat z databáze</w:t>
        </w:r>
        <w:r>
          <w:rPr>
            <w:noProof/>
            <w:webHidden/>
          </w:rPr>
          <w:tab/>
        </w:r>
        <w:r>
          <w:rPr>
            <w:noProof/>
            <w:webHidden/>
          </w:rPr>
          <w:fldChar w:fldCharType="begin"/>
        </w:r>
        <w:r>
          <w:rPr>
            <w:noProof/>
            <w:webHidden/>
          </w:rPr>
          <w:instrText xml:space="preserve"> PAGEREF _Toc98153619 \h </w:instrText>
        </w:r>
        <w:r>
          <w:rPr>
            <w:noProof/>
            <w:webHidden/>
          </w:rPr>
        </w:r>
        <w:r>
          <w:rPr>
            <w:noProof/>
            <w:webHidden/>
          </w:rPr>
          <w:fldChar w:fldCharType="separate"/>
        </w:r>
        <w:r>
          <w:rPr>
            <w:noProof/>
            <w:webHidden/>
          </w:rPr>
          <w:t>22</w:t>
        </w:r>
        <w:r>
          <w:rPr>
            <w:noProof/>
            <w:webHidden/>
          </w:rPr>
          <w:fldChar w:fldCharType="end"/>
        </w:r>
      </w:hyperlink>
    </w:p>
    <w:p w14:paraId="0D7FEE72" w14:textId="3680CF3A"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0" w:history="1">
        <w:r w:rsidRPr="00AE1F5D">
          <w:rPr>
            <w:rStyle w:val="Hypertextovodkaz"/>
            <w:noProof/>
          </w:rPr>
          <w:t>4.1.4</w:t>
        </w:r>
        <w:r>
          <w:rPr>
            <w:rFonts w:asciiTheme="minorHAnsi" w:eastAsiaTheme="minorEastAsia" w:hAnsiTheme="minorHAnsi" w:cstheme="minorBidi"/>
            <w:noProof/>
            <w:sz w:val="22"/>
            <w:szCs w:val="22"/>
            <w:lang w:eastAsia="cs-CZ" w:bidi="ar-SA"/>
          </w:rPr>
          <w:tab/>
        </w:r>
        <w:r w:rsidRPr="00AE1F5D">
          <w:rPr>
            <w:rStyle w:val="Hypertextovodkaz"/>
            <w:noProof/>
          </w:rPr>
          <w:t>Načtení dat pomocí API</w:t>
        </w:r>
        <w:r>
          <w:rPr>
            <w:noProof/>
            <w:webHidden/>
          </w:rPr>
          <w:tab/>
        </w:r>
        <w:r>
          <w:rPr>
            <w:noProof/>
            <w:webHidden/>
          </w:rPr>
          <w:fldChar w:fldCharType="begin"/>
        </w:r>
        <w:r>
          <w:rPr>
            <w:noProof/>
            <w:webHidden/>
          </w:rPr>
          <w:instrText xml:space="preserve"> PAGEREF _Toc98153620 \h </w:instrText>
        </w:r>
        <w:r>
          <w:rPr>
            <w:noProof/>
            <w:webHidden/>
          </w:rPr>
        </w:r>
        <w:r>
          <w:rPr>
            <w:noProof/>
            <w:webHidden/>
          </w:rPr>
          <w:fldChar w:fldCharType="separate"/>
        </w:r>
        <w:r>
          <w:rPr>
            <w:noProof/>
            <w:webHidden/>
          </w:rPr>
          <w:t>22</w:t>
        </w:r>
        <w:r>
          <w:rPr>
            <w:noProof/>
            <w:webHidden/>
          </w:rPr>
          <w:fldChar w:fldCharType="end"/>
        </w:r>
      </w:hyperlink>
    </w:p>
    <w:p w14:paraId="7FEB4C86" w14:textId="48041D6F"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21" w:history="1">
        <w:r w:rsidRPr="00AE1F5D">
          <w:rPr>
            <w:rStyle w:val="Hypertextovodkaz"/>
            <w:noProof/>
          </w:rPr>
          <w:t>4.2</w:t>
        </w:r>
        <w:r>
          <w:rPr>
            <w:rFonts w:asciiTheme="minorHAnsi" w:eastAsiaTheme="minorEastAsia" w:hAnsiTheme="minorHAnsi" w:cstheme="minorBidi"/>
            <w:noProof/>
            <w:sz w:val="22"/>
            <w:szCs w:val="22"/>
            <w:lang w:eastAsia="cs-CZ" w:bidi="ar-SA"/>
          </w:rPr>
          <w:tab/>
        </w:r>
        <w:r w:rsidRPr="00AE1F5D">
          <w:rPr>
            <w:rStyle w:val="Hypertextovodkaz"/>
            <w:noProof/>
          </w:rPr>
          <w:t>Ukázkové úlohy</w:t>
        </w:r>
        <w:r>
          <w:rPr>
            <w:noProof/>
            <w:webHidden/>
          </w:rPr>
          <w:tab/>
        </w:r>
        <w:r>
          <w:rPr>
            <w:noProof/>
            <w:webHidden/>
          </w:rPr>
          <w:fldChar w:fldCharType="begin"/>
        </w:r>
        <w:r>
          <w:rPr>
            <w:noProof/>
            <w:webHidden/>
          </w:rPr>
          <w:instrText xml:space="preserve"> PAGEREF _Toc98153621 \h </w:instrText>
        </w:r>
        <w:r>
          <w:rPr>
            <w:noProof/>
            <w:webHidden/>
          </w:rPr>
        </w:r>
        <w:r>
          <w:rPr>
            <w:noProof/>
            <w:webHidden/>
          </w:rPr>
          <w:fldChar w:fldCharType="separate"/>
        </w:r>
        <w:r>
          <w:rPr>
            <w:noProof/>
            <w:webHidden/>
          </w:rPr>
          <w:t>21</w:t>
        </w:r>
        <w:r>
          <w:rPr>
            <w:noProof/>
            <w:webHidden/>
          </w:rPr>
          <w:fldChar w:fldCharType="end"/>
        </w:r>
      </w:hyperlink>
    </w:p>
    <w:p w14:paraId="00E3AAF8" w14:textId="41BB8828"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2" w:history="1">
        <w:r w:rsidRPr="00AE1F5D">
          <w:rPr>
            <w:rStyle w:val="Hypertextovodkaz"/>
            <w:noProof/>
          </w:rPr>
          <w:t>4.2.1</w:t>
        </w:r>
        <w:r>
          <w:rPr>
            <w:rFonts w:asciiTheme="minorHAnsi" w:eastAsiaTheme="minorEastAsia" w:hAnsiTheme="minorHAnsi" w:cstheme="minorBidi"/>
            <w:noProof/>
            <w:sz w:val="22"/>
            <w:szCs w:val="22"/>
            <w:lang w:eastAsia="cs-CZ" w:bidi="ar-SA"/>
          </w:rPr>
          <w:tab/>
        </w:r>
        <w:r w:rsidRPr="00AE1F5D">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_Toc98153622 \h </w:instrText>
        </w:r>
        <w:r>
          <w:rPr>
            <w:noProof/>
            <w:webHidden/>
          </w:rPr>
        </w:r>
        <w:r>
          <w:rPr>
            <w:noProof/>
            <w:webHidden/>
          </w:rPr>
          <w:fldChar w:fldCharType="separate"/>
        </w:r>
        <w:r>
          <w:rPr>
            <w:noProof/>
            <w:webHidden/>
          </w:rPr>
          <w:t>21</w:t>
        </w:r>
        <w:r>
          <w:rPr>
            <w:noProof/>
            <w:webHidden/>
          </w:rPr>
          <w:fldChar w:fldCharType="end"/>
        </w:r>
      </w:hyperlink>
    </w:p>
    <w:p w14:paraId="392289FE" w14:textId="17A7E0E8"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3" w:history="1">
        <w:r w:rsidRPr="00AE1F5D">
          <w:rPr>
            <w:rStyle w:val="Hypertextovodkaz"/>
            <w:noProof/>
          </w:rPr>
          <w:t>4.2.2</w:t>
        </w:r>
        <w:r>
          <w:rPr>
            <w:rFonts w:asciiTheme="minorHAnsi" w:eastAsiaTheme="minorEastAsia" w:hAnsiTheme="minorHAnsi" w:cstheme="minorBidi"/>
            <w:noProof/>
            <w:sz w:val="22"/>
            <w:szCs w:val="22"/>
            <w:lang w:eastAsia="cs-CZ" w:bidi="ar-SA"/>
          </w:rPr>
          <w:tab/>
        </w:r>
        <w:r w:rsidRPr="00AE1F5D">
          <w:rPr>
            <w:rStyle w:val="Hypertextovodkaz"/>
            <w:noProof/>
          </w:rPr>
          <w:t>Vizualizace EXIF metadat knihovnou Matplotlib</w:t>
        </w:r>
        <w:r>
          <w:rPr>
            <w:noProof/>
            <w:webHidden/>
          </w:rPr>
          <w:tab/>
        </w:r>
        <w:r>
          <w:rPr>
            <w:noProof/>
            <w:webHidden/>
          </w:rPr>
          <w:fldChar w:fldCharType="begin"/>
        </w:r>
        <w:r>
          <w:rPr>
            <w:noProof/>
            <w:webHidden/>
          </w:rPr>
          <w:instrText xml:space="preserve"> PAGEREF _Toc98153623 \h </w:instrText>
        </w:r>
        <w:r>
          <w:rPr>
            <w:noProof/>
            <w:webHidden/>
          </w:rPr>
        </w:r>
        <w:r>
          <w:rPr>
            <w:noProof/>
            <w:webHidden/>
          </w:rPr>
          <w:fldChar w:fldCharType="separate"/>
        </w:r>
        <w:r>
          <w:rPr>
            <w:noProof/>
            <w:webHidden/>
          </w:rPr>
          <w:t>22</w:t>
        </w:r>
        <w:r>
          <w:rPr>
            <w:noProof/>
            <w:webHidden/>
          </w:rPr>
          <w:fldChar w:fldCharType="end"/>
        </w:r>
      </w:hyperlink>
    </w:p>
    <w:p w14:paraId="7D149AF4" w14:textId="7C05D095"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4" w:history="1">
        <w:r w:rsidRPr="00AE1F5D">
          <w:rPr>
            <w:rStyle w:val="Hypertextovodkaz"/>
            <w:noProof/>
          </w:rPr>
          <w:t>4.2.3</w:t>
        </w:r>
        <w:r>
          <w:rPr>
            <w:rFonts w:asciiTheme="minorHAnsi" w:eastAsiaTheme="minorEastAsia" w:hAnsiTheme="minorHAnsi" w:cstheme="minorBidi"/>
            <w:noProof/>
            <w:sz w:val="22"/>
            <w:szCs w:val="22"/>
            <w:lang w:eastAsia="cs-CZ" w:bidi="ar-SA"/>
          </w:rPr>
          <w:tab/>
        </w:r>
        <w:r w:rsidRPr="00AE1F5D">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_Toc98153624 \h </w:instrText>
        </w:r>
        <w:r>
          <w:rPr>
            <w:noProof/>
            <w:webHidden/>
          </w:rPr>
        </w:r>
        <w:r>
          <w:rPr>
            <w:noProof/>
            <w:webHidden/>
          </w:rPr>
          <w:fldChar w:fldCharType="separate"/>
        </w:r>
        <w:r>
          <w:rPr>
            <w:noProof/>
            <w:webHidden/>
          </w:rPr>
          <w:t>22</w:t>
        </w:r>
        <w:r>
          <w:rPr>
            <w:noProof/>
            <w:webHidden/>
          </w:rPr>
          <w:fldChar w:fldCharType="end"/>
        </w:r>
      </w:hyperlink>
    </w:p>
    <w:p w14:paraId="1A898B76" w14:textId="615DACB8"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5" w:history="1">
        <w:r w:rsidRPr="00AE1F5D">
          <w:rPr>
            <w:rStyle w:val="Hypertextovodkaz"/>
            <w:noProof/>
          </w:rPr>
          <w:t>4.2.4</w:t>
        </w:r>
        <w:r>
          <w:rPr>
            <w:rFonts w:asciiTheme="minorHAnsi" w:eastAsiaTheme="minorEastAsia" w:hAnsiTheme="minorHAnsi" w:cstheme="minorBidi"/>
            <w:noProof/>
            <w:sz w:val="22"/>
            <w:szCs w:val="22"/>
            <w:lang w:eastAsia="cs-CZ" w:bidi="ar-SA"/>
          </w:rPr>
          <w:tab/>
        </w:r>
        <w:r w:rsidRPr="00AE1F5D">
          <w:rPr>
            <w:rStyle w:val="Hypertextovodkaz"/>
            <w:noProof/>
          </w:rPr>
          <w:t>Geografická vizualizace pro bodová data</w:t>
        </w:r>
        <w:r>
          <w:rPr>
            <w:noProof/>
            <w:webHidden/>
          </w:rPr>
          <w:tab/>
        </w:r>
        <w:r>
          <w:rPr>
            <w:noProof/>
            <w:webHidden/>
          </w:rPr>
          <w:fldChar w:fldCharType="begin"/>
        </w:r>
        <w:r>
          <w:rPr>
            <w:noProof/>
            <w:webHidden/>
          </w:rPr>
          <w:instrText xml:space="preserve"> PAGEREF _Toc98153625 \h </w:instrText>
        </w:r>
        <w:r>
          <w:rPr>
            <w:noProof/>
            <w:webHidden/>
          </w:rPr>
        </w:r>
        <w:r>
          <w:rPr>
            <w:noProof/>
            <w:webHidden/>
          </w:rPr>
          <w:fldChar w:fldCharType="separate"/>
        </w:r>
        <w:r>
          <w:rPr>
            <w:noProof/>
            <w:webHidden/>
          </w:rPr>
          <w:t>23</w:t>
        </w:r>
        <w:r>
          <w:rPr>
            <w:noProof/>
            <w:webHidden/>
          </w:rPr>
          <w:fldChar w:fldCharType="end"/>
        </w:r>
      </w:hyperlink>
    </w:p>
    <w:p w14:paraId="29B7FB6B" w14:textId="65BD8A2C"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6" w:history="1">
        <w:r w:rsidRPr="00AE1F5D">
          <w:rPr>
            <w:rStyle w:val="Hypertextovodkaz"/>
            <w:noProof/>
          </w:rPr>
          <w:t>4.2.5</w:t>
        </w:r>
        <w:r>
          <w:rPr>
            <w:rFonts w:asciiTheme="minorHAnsi" w:eastAsiaTheme="minorEastAsia" w:hAnsiTheme="minorHAnsi" w:cstheme="minorBidi"/>
            <w:noProof/>
            <w:sz w:val="22"/>
            <w:szCs w:val="22"/>
            <w:lang w:eastAsia="cs-CZ" w:bidi="ar-SA"/>
          </w:rPr>
          <w:tab/>
        </w:r>
        <w:r w:rsidRPr="00AE1F5D">
          <w:rPr>
            <w:rStyle w:val="Hypertextovodkaz"/>
            <w:noProof/>
          </w:rPr>
          <w:t>Vizualizace dat z SQL databáze zákazníků</w:t>
        </w:r>
        <w:r>
          <w:rPr>
            <w:noProof/>
            <w:webHidden/>
          </w:rPr>
          <w:tab/>
        </w:r>
        <w:r>
          <w:rPr>
            <w:noProof/>
            <w:webHidden/>
          </w:rPr>
          <w:fldChar w:fldCharType="begin"/>
        </w:r>
        <w:r>
          <w:rPr>
            <w:noProof/>
            <w:webHidden/>
          </w:rPr>
          <w:instrText xml:space="preserve"> PAGEREF _Toc98153626 \h </w:instrText>
        </w:r>
        <w:r>
          <w:rPr>
            <w:noProof/>
            <w:webHidden/>
          </w:rPr>
        </w:r>
        <w:r>
          <w:rPr>
            <w:noProof/>
            <w:webHidden/>
          </w:rPr>
          <w:fldChar w:fldCharType="separate"/>
        </w:r>
        <w:r>
          <w:rPr>
            <w:noProof/>
            <w:webHidden/>
          </w:rPr>
          <w:t>24</w:t>
        </w:r>
        <w:r>
          <w:rPr>
            <w:noProof/>
            <w:webHidden/>
          </w:rPr>
          <w:fldChar w:fldCharType="end"/>
        </w:r>
      </w:hyperlink>
    </w:p>
    <w:p w14:paraId="123511A3" w14:textId="5E7ACB84"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7" w:history="1">
        <w:r w:rsidRPr="00AE1F5D">
          <w:rPr>
            <w:rStyle w:val="Hypertextovodkaz"/>
            <w:noProof/>
          </w:rPr>
          <w:t>4.2.6</w:t>
        </w:r>
        <w:r>
          <w:rPr>
            <w:rFonts w:asciiTheme="minorHAnsi" w:eastAsiaTheme="minorEastAsia" w:hAnsiTheme="minorHAnsi" w:cstheme="minorBidi"/>
            <w:noProof/>
            <w:sz w:val="22"/>
            <w:szCs w:val="22"/>
            <w:lang w:eastAsia="cs-CZ" w:bidi="ar-SA"/>
          </w:rPr>
          <w:tab/>
        </w:r>
        <w:r w:rsidRPr="00AE1F5D">
          <w:rPr>
            <w:rStyle w:val="Hypertextovodkaz"/>
            <w:noProof/>
          </w:rPr>
          <w:t>Geografické vizualizace pro státy</w:t>
        </w:r>
        <w:r>
          <w:rPr>
            <w:noProof/>
            <w:webHidden/>
          </w:rPr>
          <w:tab/>
        </w:r>
        <w:r>
          <w:rPr>
            <w:noProof/>
            <w:webHidden/>
          </w:rPr>
          <w:fldChar w:fldCharType="begin"/>
        </w:r>
        <w:r>
          <w:rPr>
            <w:noProof/>
            <w:webHidden/>
          </w:rPr>
          <w:instrText xml:space="preserve"> PAGEREF _Toc98153627 \h </w:instrText>
        </w:r>
        <w:r>
          <w:rPr>
            <w:noProof/>
            <w:webHidden/>
          </w:rPr>
        </w:r>
        <w:r>
          <w:rPr>
            <w:noProof/>
            <w:webHidden/>
          </w:rPr>
          <w:fldChar w:fldCharType="separate"/>
        </w:r>
        <w:r>
          <w:rPr>
            <w:noProof/>
            <w:webHidden/>
          </w:rPr>
          <w:t>25</w:t>
        </w:r>
        <w:r>
          <w:rPr>
            <w:noProof/>
            <w:webHidden/>
          </w:rPr>
          <w:fldChar w:fldCharType="end"/>
        </w:r>
      </w:hyperlink>
    </w:p>
    <w:p w14:paraId="18F264EC" w14:textId="68EF542B"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8" w:history="1">
        <w:r w:rsidRPr="00AE1F5D">
          <w:rPr>
            <w:rStyle w:val="Hypertextovodkaz"/>
            <w:noProof/>
          </w:rPr>
          <w:t>4.2.7</w:t>
        </w:r>
        <w:r>
          <w:rPr>
            <w:rFonts w:asciiTheme="minorHAnsi" w:eastAsiaTheme="minorEastAsia" w:hAnsiTheme="minorHAnsi" w:cstheme="minorBidi"/>
            <w:noProof/>
            <w:sz w:val="22"/>
            <w:szCs w:val="22"/>
            <w:lang w:eastAsia="cs-CZ" w:bidi="ar-SA"/>
          </w:rPr>
          <w:tab/>
        </w:r>
        <w:r w:rsidRPr="00AE1F5D">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_Toc98153628 \h </w:instrText>
        </w:r>
        <w:r>
          <w:rPr>
            <w:noProof/>
            <w:webHidden/>
          </w:rPr>
        </w:r>
        <w:r>
          <w:rPr>
            <w:noProof/>
            <w:webHidden/>
          </w:rPr>
          <w:fldChar w:fldCharType="separate"/>
        </w:r>
        <w:r>
          <w:rPr>
            <w:noProof/>
            <w:webHidden/>
          </w:rPr>
          <w:t>25</w:t>
        </w:r>
        <w:r>
          <w:rPr>
            <w:noProof/>
            <w:webHidden/>
          </w:rPr>
          <w:fldChar w:fldCharType="end"/>
        </w:r>
      </w:hyperlink>
    </w:p>
    <w:p w14:paraId="261668E2" w14:textId="549A49EB"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29" w:history="1">
        <w:r w:rsidRPr="00AE1F5D">
          <w:rPr>
            <w:rStyle w:val="Hypertextovodkaz"/>
            <w:noProof/>
          </w:rPr>
          <w:t>4.2.8</w:t>
        </w:r>
        <w:r>
          <w:rPr>
            <w:rFonts w:asciiTheme="minorHAnsi" w:eastAsiaTheme="minorEastAsia" w:hAnsiTheme="minorHAnsi" w:cstheme="minorBidi"/>
            <w:noProof/>
            <w:sz w:val="22"/>
            <w:szCs w:val="22"/>
            <w:lang w:eastAsia="cs-CZ" w:bidi="ar-SA"/>
          </w:rPr>
          <w:tab/>
        </w:r>
        <w:r w:rsidRPr="00AE1F5D">
          <w:rPr>
            <w:rStyle w:val="Hypertextovodkaz"/>
            <w:noProof/>
          </w:rPr>
          <w:t>Vizualizace zvuku ve formátu .wav</w:t>
        </w:r>
        <w:r>
          <w:rPr>
            <w:noProof/>
            <w:webHidden/>
          </w:rPr>
          <w:tab/>
        </w:r>
        <w:r>
          <w:rPr>
            <w:noProof/>
            <w:webHidden/>
          </w:rPr>
          <w:fldChar w:fldCharType="begin"/>
        </w:r>
        <w:r>
          <w:rPr>
            <w:noProof/>
            <w:webHidden/>
          </w:rPr>
          <w:instrText xml:space="preserve"> PAGEREF _Toc98153629 \h </w:instrText>
        </w:r>
        <w:r>
          <w:rPr>
            <w:noProof/>
            <w:webHidden/>
          </w:rPr>
        </w:r>
        <w:r>
          <w:rPr>
            <w:noProof/>
            <w:webHidden/>
          </w:rPr>
          <w:fldChar w:fldCharType="separate"/>
        </w:r>
        <w:r>
          <w:rPr>
            <w:noProof/>
            <w:webHidden/>
          </w:rPr>
          <w:t>26</w:t>
        </w:r>
        <w:r>
          <w:rPr>
            <w:noProof/>
            <w:webHidden/>
          </w:rPr>
          <w:fldChar w:fldCharType="end"/>
        </w:r>
      </w:hyperlink>
    </w:p>
    <w:p w14:paraId="44C273F4" w14:textId="5D08D8B6"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0" w:history="1">
        <w:r w:rsidRPr="00AE1F5D">
          <w:rPr>
            <w:rStyle w:val="Hypertextovodkaz"/>
            <w:noProof/>
          </w:rPr>
          <w:t>4.2.9</w:t>
        </w:r>
        <w:r>
          <w:rPr>
            <w:rFonts w:asciiTheme="minorHAnsi" w:eastAsiaTheme="minorEastAsia" w:hAnsiTheme="minorHAnsi" w:cstheme="minorBidi"/>
            <w:noProof/>
            <w:sz w:val="22"/>
            <w:szCs w:val="22"/>
            <w:lang w:eastAsia="cs-CZ" w:bidi="ar-SA"/>
          </w:rPr>
          <w:tab/>
        </w:r>
        <w:r w:rsidRPr="00AE1F5D">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_Toc98153630 \h </w:instrText>
        </w:r>
        <w:r>
          <w:rPr>
            <w:noProof/>
            <w:webHidden/>
          </w:rPr>
        </w:r>
        <w:r>
          <w:rPr>
            <w:noProof/>
            <w:webHidden/>
          </w:rPr>
          <w:fldChar w:fldCharType="separate"/>
        </w:r>
        <w:r>
          <w:rPr>
            <w:noProof/>
            <w:webHidden/>
          </w:rPr>
          <w:t>26</w:t>
        </w:r>
        <w:r>
          <w:rPr>
            <w:noProof/>
            <w:webHidden/>
          </w:rPr>
          <w:fldChar w:fldCharType="end"/>
        </w:r>
      </w:hyperlink>
    </w:p>
    <w:p w14:paraId="72E726E9" w14:textId="43E2A045" w:rsidR="00183A99" w:rsidRDefault="00183A99">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153631" w:history="1">
        <w:r w:rsidRPr="00AE1F5D">
          <w:rPr>
            <w:rStyle w:val="Hypertextovodkaz"/>
            <w:noProof/>
          </w:rPr>
          <w:t>4.2.10</w:t>
        </w:r>
        <w:r>
          <w:rPr>
            <w:rFonts w:asciiTheme="minorHAnsi" w:eastAsiaTheme="minorEastAsia" w:hAnsiTheme="minorHAnsi" w:cstheme="minorBidi"/>
            <w:noProof/>
            <w:sz w:val="22"/>
            <w:szCs w:val="22"/>
            <w:lang w:eastAsia="cs-CZ" w:bidi="ar-SA"/>
          </w:rPr>
          <w:tab/>
        </w:r>
        <w:r w:rsidRPr="00AE1F5D">
          <w:rPr>
            <w:rStyle w:val="Hypertextovodkaz"/>
            <w:noProof/>
          </w:rPr>
          <w:t>Interaktivní vizualizace matematické funkce</w:t>
        </w:r>
        <w:r>
          <w:rPr>
            <w:noProof/>
            <w:webHidden/>
          </w:rPr>
          <w:tab/>
        </w:r>
        <w:r>
          <w:rPr>
            <w:noProof/>
            <w:webHidden/>
          </w:rPr>
          <w:fldChar w:fldCharType="begin"/>
        </w:r>
        <w:r>
          <w:rPr>
            <w:noProof/>
            <w:webHidden/>
          </w:rPr>
          <w:instrText xml:space="preserve"> PAGEREF _Toc98153631 \h </w:instrText>
        </w:r>
        <w:r>
          <w:rPr>
            <w:noProof/>
            <w:webHidden/>
          </w:rPr>
        </w:r>
        <w:r>
          <w:rPr>
            <w:noProof/>
            <w:webHidden/>
          </w:rPr>
          <w:fldChar w:fldCharType="separate"/>
        </w:r>
        <w:r>
          <w:rPr>
            <w:noProof/>
            <w:webHidden/>
          </w:rPr>
          <w:t>27</w:t>
        </w:r>
        <w:r>
          <w:rPr>
            <w:noProof/>
            <w:webHidden/>
          </w:rPr>
          <w:fldChar w:fldCharType="end"/>
        </w:r>
      </w:hyperlink>
    </w:p>
    <w:p w14:paraId="28CCBF98" w14:textId="7386FF43" w:rsidR="00183A99" w:rsidRDefault="00183A99">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153632" w:history="1">
        <w:r w:rsidRPr="00AE1F5D">
          <w:rPr>
            <w:rStyle w:val="Hypertextovodkaz"/>
            <w:noProof/>
          </w:rPr>
          <w:t>4.2.11</w:t>
        </w:r>
        <w:r>
          <w:rPr>
            <w:rFonts w:asciiTheme="minorHAnsi" w:eastAsiaTheme="minorEastAsia" w:hAnsiTheme="minorHAnsi" w:cstheme="minorBidi"/>
            <w:noProof/>
            <w:sz w:val="22"/>
            <w:szCs w:val="22"/>
            <w:lang w:eastAsia="cs-CZ" w:bidi="ar-SA"/>
          </w:rPr>
          <w:tab/>
        </w:r>
        <w:r w:rsidRPr="00AE1F5D">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_Toc98153632 \h </w:instrText>
        </w:r>
        <w:r>
          <w:rPr>
            <w:noProof/>
            <w:webHidden/>
          </w:rPr>
        </w:r>
        <w:r>
          <w:rPr>
            <w:noProof/>
            <w:webHidden/>
          </w:rPr>
          <w:fldChar w:fldCharType="separate"/>
        </w:r>
        <w:r>
          <w:rPr>
            <w:noProof/>
            <w:webHidden/>
          </w:rPr>
          <w:t>27</w:t>
        </w:r>
        <w:r>
          <w:rPr>
            <w:noProof/>
            <w:webHidden/>
          </w:rPr>
          <w:fldChar w:fldCharType="end"/>
        </w:r>
      </w:hyperlink>
    </w:p>
    <w:p w14:paraId="51DEE2F0" w14:textId="75DFF634" w:rsidR="00183A99" w:rsidRDefault="00183A99">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153633" w:history="1">
        <w:r w:rsidRPr="00AE1F5D">
          <w:rPr>
            <w:rStyle w:val="Hypertextovodkaz"/>
            <w:noProof/>
          </w:rPr>
          <w:t>4.2.12</w:t>
        </w:r>
        <w:r>
          <w:rPr>
            <w:rFonts w:asciiTheme="minorHAnsi" w:eastAsiaTheme="minorEastAsia" w:hAnsiTheme="minorHAnsi" w:cstheme="minorBidi"/>
            <w:noProof/>
            <w:sz w:val="22"/>
            <w:szCs w:val="22"/>
            <w:lang w:eastAsia="cs-CZ" w:bidi="ar-SA"/>
          </w:rPr>
          <w:tab/>
        </w:r>
        <w:r w:rsidRPr="00AE1F5D">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_Toc98153633 \h </w:instrText>
        </w:r>
        <w:r>
          <w:rPr>
            <w:noProof/>
            <w:webHidden/>
          </w:rPr>
        </w:r>
        <w:r>
          <w:rPr>
            <w:noProof/>
            <w:webHidden/>
          </w:rPr>
          <w:fldChar w:fldCharType="separate"/>
        </w:r>
        <w:r>
          <w:rPr>
            <w:noProof/>
            <w:webHidden/>
          </w:rPr>
          <w:t>28</w:t>
        </w:r>
        <w:r>
          <w:rPr>
            <w:noProof/>
            <w:webHidden/>
          </w:rPr>
          <w:fldChar w:fldCharType="end"/>
        </w:r>
      </w:hyperlink>
    </w:p>
    <w:p w14:paraId="6EB4FE48" w14:textId="62F6B656"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34" w:history="1">
        <w:r w:rsidRPr="00AE1F5D">
          <w:rPr>
            <w:rStyle w:val="Hypertextovodkaz"/>
            <w:noProof/>
          </w:rPr>
          <w:t>4.3</w:t>
        </w:r>
        <w:r>
          <w:rPr>
            <w:rFonts w:asciiTheme="minorHAnsi" w:eastAsiaTheme="minorEastAsia" w:hAnsiTheme="minorHAnsi" w:cstheme="minorBidi"/>
            <w:noProof/>
            <w:sz w:val="22"/>
            <w:szCs w:val="22"/>
            <w:lang w:eastAsia="cs-CZ" w:bidi="ar-SA"/>
          </w:rPr>
          <w:tab/>
        </w:r>
        <w:r w:rsidRPr="00AE1F5D">
          <w:rPr>
            <w:rStyle w:val="Hypertextovodkaz"/>
            <w:noProof/>
          </w:rPr>
          <w:t>Porovnání vizualizačních knihoven</w:t>
        </w:r>
        <w:r>
          <w:rPr>
            <w:noProof/>
            <w:webHidden/>
          </w:rPr>
          <w:tab/>
        </w:r>
        <w:r>
          <w:rPr>
            <w:noProof/>
            <w:webHidden/>
          </w:rPr>
          <w:fldChar w:fldCharType="begin"/>
        </w:r>
        <w:r>
          <w:rPr>
            <w:noProof/>
            <w:webHidden/>
          </w:rPr>
          <w:instrText xml:space="preserve"> PAGEREF _Toc98153634 \h </w:instrText>
        </w:r>
        <w:r>
          <w:rPr>
            <w:noProof/>
            <w:webHidden/>
          </w:rPr>
        </w:r>
        <w:r>
          <w:rPr>
            <w:noProof/>
            <w:webHidden/>
          </w:rPr>
          <w:fldChar w:fldCharType="separate"/>
        </w:r>
        <w:r>
          <w:rPr>
            <w:noProof/>
            <w:webHidden/>
          </w:rPr>
          <w:t>29</w:t>
        </w:r>
        <w:r>
          <w:rPr>
            <w:noProof/>
            <w:webHidden/>
          </w:rPr>
          <w:fldChar w:fldCharType="end"/>
        </w:r>
      </w:hyperlink>
    </w:p>
    <w:p w14:paraId="308BFBFB" w14:textId="3D5B2CAB"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5" w:history="1">
        <w:r w:rsidRPr="00AE1F5D">
          <w:rPr>
            <w:rStyle w:val="Hypertextovodkaz"/>
            <w:noProof/>
          </w:rPr>
          <w:t>4.3.1</w:t>
        </w:r>
        <w:r>
          <w:rPr>
            <w:rFonts w:asciiTheme="minorHAnsi" w:eastAsiaTheme="minorEastAsia" w:hAnsiTheme="minorHAnsi" w:cstheme="minorBidi"/>
            <w:noProof/>
            <w:sz w:val="22"/>
            <w:szCs w:val="22"/>
            <w:lang w:eastAsia="cs-CZ" w:bidi="ar-SA"/>
          </w:rPr>
          <w:tab/>
        </w:r>
        <w:r w:rsidRPr="00AE1F5D">
          <w:rPr>
            <w:rStyle w:val="Hypertextovodkaz"/>
            <w:noProof/>
          </w:rPr>
          <w:t>Matplotlib</w:t>
        </w:r>
        <w:r>
          <w:rPr>
            <w:noProof/>
            <w:webHidden/>
          </w:rPr>
          <w:tab/>
        </w:r>
        <w:r>
          <w:rPr>
            <w:noProof/>
            <w:webHidden/>
          </w:rPr>
          <w:fldChar w:fldCharType="begin"/>
        </w:r>
        <w:r>
          <w:rPr>
            <w:noProof/>
            <w:webHidden/>
          </w:rPr>
          <w:instrText xml:space="preserve"> PAGEREF _Toc98153635 \h </w:instrText>
        </w:r>
        <w:r>
          <w:rPr>
            <w:noProof/>
            <w:webHidden/>
          </w:rPr>
        </w:r>
        <w:r>
          <w:rPr>
            <w:noProof/>
            <w:webHidden/>
          </w:rPr>
          <w:fldChar w:fldCharType="separate"/>
        </w:r>
        <w:r>
          <w:rPr>
            <w:noProof/>
            <w:webHidden/>
          </w:rPr>
          <w:t>29</w:t>
        </w:r>
        <w:r>
          <w:rPr>
            <w:noProof/>
            <w:webHidden/>
          </w:rPr>
          <w:fldChar w:fldCharType="end"/>
        </w:r>
      </w:hyperlink>
    </w:p>
    <w:p w14:paraId="054E8E59" w14:textId="251010E8"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6" w:history="1">
        <w:r w:rsidRPr="00AE1F5D">
          <w:rPr>
            <w:rStyle w:val="Hypertextovodkaz"/>
            <w:noProof/>
          </w:rPr>
          <w:t>4.3.2</w:t>
        </w:r>
        <w:r>
          <w:rPr>
            <w:rFonts w:asciiTheme="minorHAnsi" w:eastAsiaTheme="minorEastAsia" w:hAnsiTheme="minorHAnsi" w:cstheme="minorBidi"/>
            <w:noProof/>
            <w:sz w:val="22"/>
            <w:szCs w:val="22"/>
            <w:lang w:eastAsia="cs-CZ" w:bidi="ar-SA"/>
          </w:rPr>
          <w:tab/>
        </w:r>
        <w:r w:rsidRPr="00AE1F5D">
          <w:rPr>
            <w:rStyle w:val="Hypertextovodkaz"/>
            <w:noProof/>
          </w:rPr>
          <w:t>Seaborn</w:t>
        </w:r>
        <w:r>
          <w:rPr>
            <w:noProof/>
            <w:webHidden/>
          </w:rPr>
          <w:tab/>
        </w:r>
        <w:r>
          <w:rPr>
            <w:noProof/>
            <w:webHidden/>
          </w:rPr>
          <w:fldChar w:fldCharType="begin"/>
        </w:r>
        <w:r>
          <w:rPr>
            <w:noProof/>
            <w:webHidden/>
          </w:rPr>
          <w:instrText xml:space="preserve"> PAGEREF _Toc98153636 \h </w:instrText>
        </w:r>
        <w:r>
          <w:rPr>
            <w:noProof/>
            <w:webHidden/>
          </w:rPr>
        </w:r>
        <w:r>
          <w:rPr>
            <w:noProof/>
            <w:webHidden/>
          </w:rPr>
          <w:fldChar w:fldCharType="separate"/>
        </w:r>
        <w:r>
          <w:rPr>
            <w:noProof/>
            <w:webHidden/>
          </w:rPr>
          <w:t>33</w:t>
        </w:r>
        <w:r>
          <w:rPr>
            <w:noProof/>
            <w:webHidden/>
          </w:rPr>
          <w:fldChar w:fldCharType="end"/>
        </w:r>
      </w:hyperlink>
    </w:p>
    <w:p w14:paraId="31B7AEB8" w14:textId="69382433"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7" w:history="1">
        <w:r w:rsidRPr="00AE1F5D">
          <w:rPr>
            <w:rStyle w:val="Hypertextovodkaz"/>
            <w:noProof/>
          </w:rPr>
          <w:t>4.3.3</w:t>
        </w:r>
        <w:r>
          <w:rPr>
            <w:rFonts w:asciiTheme="minorHAnsi" w:eastAsiaTheme="minorEastAsia" w:hAnsiTheme="minorHAnsi" w:cstheme="minorBidi"/>
            <w:noProof/>
            <w:sz w:val="22"/>
            <w:szCs w:val="22"/>
            <w:lang w:eastAsia="cs-CZ" w:bidi="ar-SA"/>
          </w:rPr>
          <w:tab/>
        </w:r>
        <w:r w:rsidRPr="00AE1F5D">
          <w:rPr>
            <w:rStyle w:val="Hypertextovodkaz"/>
            <w:noProof/>
          </w:rPr>
          <w:t>Bokeh</w:t>
        </w:r>
        <w:r>
          <w:rPr>
            <w:noProof/>
            <w:webHidden/>
          </w:rPr>
          <w:tab/>
        </w:r>
        <w:r>
          <w:rPr>
            <w:noProof/>
            <w:webHidden/>
          </w:rPr>
          <w:fldChar w:fldCharType="begin"/>
        </w:r>
        <w:r>
          <w:rPr>
            <w:noProof/>
            <w:webHidden/>
          </w:rPr>
          <w:instrText xml:space="preserve"> PAGEREF _Toc98153637 \h </w:instrText>
        </w:r>
        <w:r>
          <w:rPr>
            <w:noProof/>
            <w:webHidden/>
          </w:rPr>
        </w:r>
        <w:r>
          <w:rPr>
            <w:noProof/>
            <w:webHidden/>
          </w:rPr>
          <w:fldChar w:fldCharType="separate"/>
        </w:r>
        <w:r>
          <w:rPr>
            <w:noProof/>
            <w:webHidden/>
          </w:rPr>
          <w:t>37</w:t>
        </w:r>
        <w:r>
          <w:rPr>
            <w:noProof/>
            <w:webHidden/>
          </w:rPr>
          <w:fldChar w:fldCharType="end"/>
        </w:r>
      </w:hyperlink>
    </w:p>
    <w:p w14:paraId="6EB6A022" w14:textId="3EBDFD8F"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8" w:history="1">
        <w:r w:rsidRPr="00AE1F5D">
          <w:rPr>
            <w:rStyle w:val="Hypertextovodkaz"/>
            <w:noProof/>
          </w:rPr>
          <w:t>4.3.4</w:t>
        </w:r>
        <w:r>
          <w:rPr>
            <w:rFonts w:asciiTheme="minorHAnsi" w:eastAsiaTheme="minorEastAsia" w:hAnsiTheme="minorHAnsi" w:cstheme="minorBidi"/>
            <w:noProof/>
            <w:sz w:val="22"/>
            <w:szCs w:val="22"/>
            <w:lang w:eastAsia="cs-CZ" w:bidi="ar-SA"/>
          </w:rPr>
          <w:tab/>
        </w:r>
        <w:r w:rsidRPr="00AE1F5D">
          <w:rPr>
            <w:rStyle w:val="Hypertextovodkaz"/>
            <w:noProof/>
          </w:rPr>
          <w:t>Plotly</w:t>
        </w:r>
        <w:r>
          <w:rPr>
            <w:noProof/>
            <w:webHidden/>
          </w:rPr>
          <w:tab/>
        </w:r>
        <w:r>
          <w:rPr>
            <w:noProof/>
            <w:webHidden/>
          </w:rPr>
          <w:fldChar w:fldCharType="begin"/>
        </w:r>
        <w:r>
          <w:rPr>
            <w:noProof/>
            <w:webHidden/>
          </w:rPr>
          <w:instrText xml:space="preserve"> PAGEREF _Toc98153638 \h </w:instrText>
        </w:r>
        <w:r>
          <w:rPr>
            <w:noProof/>
            <w:webHidden/>
          </w:rPr>
        </w:r>
        <w:r>
          <w:rPr>
            <w:noProof/>
            <w:webHidden/>
          </w:rPr>
          <w:fldChar w:fldCharType="separate"/>
        </w:r>
        <w:r>
          <w:rPr>
            <w:noProof/>
            <w:webHidden/>
          </w:rPr>
          <w:t>41</w:t>
        </w:r>
        <w:r>
          <w:rPr>
            <w:noProof/>
            <w:webHidden/>
          </w:rPr>
          <w:fldChar w:fldCharType="end"/>
        </w:r>
      </w:hyperlink>
    </w:p>
    <w:p w14:paraId="6F2A29A4" w14:textId="4D4EF831"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39" w:history="1">
        <w:r w:rsidRPr="00AE1F5D">
          <w:rPr>
            <w:rStyle w:val="Hypertextovodkaz"/>
            <w:noProof/>
          </w:rPr>
          <w:t>4.3.5</w:t>
        </w:r>
        <w:r>
          <w:rPr>
            <w:rFonts w:asciiTheme="minorHAnsi" w:eastAsiaTheme="minorEastAsia" w:hAnsiTheme="minorHAnsi" w:cstheme="minorBidi"/>
            <w:noProof/>
            <w:sz w:val="22"/>
            <w:szCs w:val="22"/>
            <w:lang w:eastAsia="cs-CZ" w:bidi="ar-SA"/>
          </w:rPr>
          <w:tab/>
        </w:r>
        <w:r w:rsidRPr="00AE1F5D">
          <w:rPr>
            <w:rStyle w:val="Hypertextovodkaz"/>
            <w:noProof/>
          </w:rPr>
          <w:t>Holoviews</w:t>
        </w:r>
        <w:r>
          <w:rPr>
            <w:noProof/>
            <w:webHidden/>
          </w:rPr>
          <w:tab/>
        </w:r>
        <w:r>
          <w:rPr>
            <w:noProof/>
            <w:webHidden/>
          </w:rPr>
          <w:fldChar w:fldCharType="begin"/>
        </w:r>
        <w:r>
          <w:rPr>
            <w:noProof/>
            <w:webHidden/>
          </w:rPr>
          <w:instrText xml:space="preserve"> PAGEREF _Toc98153639 \h </w:instrText>
        </w:r>
        <w:r>
          <w:rPr>
            <w:noProof/>
            <w:webHidden/>
          </w:rPr>
        </w:r>
        <w:r>
          <w:rPr>
            <w:noProof/>
            <w:webHidden/>
          </w:rPr>
          <w:fldChar w:fldCharType="separate"/>
        </w:r>
        <w:r>
          <w:rPr>
            <w:noProof/>
            <w:webHidden/>
          </w:rPr>
          <w:t>45</w:t>
        </w:r>
        <w:r>
          <w:rPr>
            <w:noProof/>
            <w:webHidden/>
          </w:rPr>
          <w:fldChar w:fldCharType="end"/>
        </w:r>
      </w:hyperlink>
    </w:p>
    <w:p w14:paraId="3F8C6AFE" w14:textId="39E1A671" w:rsidR="00183A99" w:rsidRDefault="00183A99">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153640" w:history="1">
        <w:r w:rsidRPr="00AE1F5D">
          <w:rPr>
            <w:rStyle w:val="Hypertextovodkaz"/>
            <w:noProof/>
          </w:rPr>
          <w:t>4.3.6</w:t>
        </w:r>
        <w:r>
          <w:rPr>
            <w:rFonts w:asciiTheme="minorHAnsi" w:eastAsiaTheme="minorEastAsia" w:hAnsiTheme="minorHAnsi" w:cstheme="minorBidi"/>
            <w:noProof/>
            <w:sz w:val="22"/>
            <w:szCs w:val="22"/>
            <w:lang w:eastAsia="cs-CZ" w:bidi="ar-SA"/>
          </w:rPr>
          <w:tab/>
        </w:r>
        <w:r w:rsidRPr="00AE1F5D">
          <w:rPr>
            <w:rStyle w:val="Hypertextovodkaz"/>
            <w:noProof/>
          </w:rPr>
          <w:t>Pygal</w:t>
        </w:r>
        <w:r>
          <w:rPr>
            <w:noProof/>
            <w:webHidden/>
          </w:rPr>
          <w:tab/>
        </w:r>
        <w:r>
          <w:rPr>
            <w:noProof/>
            <w:webHidden/>
          </w:rPr>
          <w:fldChar w:fldCharType="begin"/>
        </w:r>
        <w:r>
          <w:rPr>
            <w:noProof/>
            <w:webHidden/>
          </w:rPr>
          <w:instrText xml:space="preserve"> PAGEREF _Toc98153640 \h </w:instrText>
        </w:r>
        <w:r>
          <w:rPr>
            <w:noProof/>
            <w:webHidden/>
          </w:rPr>
        </w:r>
        <w:r>
          <w:rPr>
            <w:noProof/>
            <w:webHidden/>
          </w:rPr>
          <w:fldChar w:fldCharType="separate"/>
        </w:r>
        <w:r>
          <w:rPr>
            <w:noProof/>
            <w:webHidden/>
          </w:rPr>
          <w:t>48</w:t>
        </w:r>
        <w:r>
          <w:rPr>
            <w:noProof/>
            <w:webHidden/>
          </w:rPr>
          <w:fldChar w:fldCharType="end"/>
        </w:r>
      </w:hyperlink>
    </w:p>
    <w:p w14:paraId="08F17A34" w14:textId="14A0F7E9"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41" w:history="1">
        <w:r w:rsidRPr="00AE1F5D">
          <w:rPr>
            <w:rStyle w:val="Hypertextovodkaz"/>
            <w:noProof/>
          </w:rPr>
          <w:t>5</w:t>
        </w:r>
        <w:r>
          <w:rPr>
            <w:rFonts w:asciiTheme="minorHAnsi" w:eastAsiaTheme="minorEastAsia" w:hAnsiTheme="minorHAnsi" w:cstheme="minorBidi"/>
            <w:noProof/>
            <w:sz w:val="22"/>
            <w:szCs w:val="22"/>
            <w:lang w:eastAsia="cs-CZ" w:bidi="ar-SA"/>
          </w:rPr>
          <w:tab/>
        </w:r>
        <w:r w:rsidRPr="00AE1F5D">
          <w:rPr>
            <w:rStyle w:val="Hypertextovodkaz"/>
            <w:noProof/>
          </w:rPr>
          <w:t>Shrnutí výsledků</w:t>
        </w:r>
        <w:r>
          <w:rPr>
            <w:noProof/>
            <w:webHidden/>
          </w:rPr>
          <w:tab/>
        </w:r>
        <w:r>
          <w:rPr>
            <w:noProof/>
            <w:webHidden/>
          </w:rPr>
          <w:fldChar w:fldCharType="begin"/>
        </w:r>
        <w:r>
          <w:rPr>
            <w:noProof/>
            <w:webHidden/>
          </w:rPr>
          <w:instrText xml:space="preserve"> PAGEREF _Toc98153641 \h </w:instrText>
        </w:r>
        <w:r>
          <w:rPr>
            <w:noProof/>
            <w:webHidden/>
          </w:rPr>
        </w:r>
        <w:r>
          <w:rPr>
            <w:noProof/>
            <w:webHidden/>
          </w:rPr>
          <w:fldChar w:fldCharType="separate"/>
        </w:r>
        <w:r>
          <w:rPr>
            <w:noProof/>
            <w:webHidden/>
          </w:rPr>
          <w:t>51</w:t>
        </w:r>
        <w:r>
          <w:rPr>
            <w:noProof/>
            <w:webHidden/>
          </w:rPr>
          <w:fldChar w:fldCharType="end"/>
        </w:r>
      </w:hyperlink>
    </w:p>
    <w:p w14:paraId="32E9CDE5" w14:textId="4BE44228"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42" w:history="1">
        <w:r w:rsidRPr="00AE1F5D">
          <w:rPr>
            <w:rStyle w:val="Hypertextovodkaz"/>
            <w:noProof/>
          </w:rPr>
          <w:t>5.1</w:t>
        </w:r>
        <w:r>
          <w:rPr>
            <w:rFonts w:asciiTheme="minorHAnsi" w:eastAsiaTheme="minorEastAsia" w:hAnsiTheme="minorHAnsi" w:cstheme="minorBidi"/>
            <w:noProof/>
            <w:sz w:val="22"/>
            <w:szCs w:val="22"/>
            <w:lang w:eastAsia="cs-CZ" w:bidi="ar-SA"/>
          </w:rPr>
          <w:tab/>
        </w:r>
        <w:r w:rsidRPr="00AE1F5D">
          <w:rPr>
            <w:rStyle w:val="Hypertextovodkaz"/>
            <w:noProof/>
          </w:rPr>
          <w:t>Celkové shrnutí knihoven</w:t>
        </w:r>
        <w:r>
          <w:rPr>
            <w:noProof/>
            <w:webHidden/>
          </w:rPr>
          <w:tab/>
        </w:r>
        <w:r>
          <w:rPr>
            <w:noProof/>
            <w:webHidden/>
          </w:rPr>
          <w:fldChar w:fldCharType="begin"/>
        </w:r>
        <w:r>
          <w:rPr>
            <w:noProof/>
            <w:webHidden/>
          </w:rPr>
          <w:instrText xml:space="preserve"> PAGEREF _Toc98153642 \h </w:instrText>
        </w:r>
        <w:r>
          <w:rPr>
            <w:noProof/>
            <w:webHidden/>
          </w:rPr>
        </w:r>
        <w:r>
          <w:rPr>
            <w:noProof/>
            <w:webHidden/>
          </w:rPr>
          <w:fldChar w:fldCharType="separate"/>
        </w:r>
        <w:r>
          <w:rPr>
            <w:noProof/>
            <w:webHidden/>
          </w:rPr>
          <w:t>51</w:t>
        </w:r>
        <w:r>
          <w:rPr>
            <w:noProof/>
            <w:webHidden/>
          </w:rPr>
          <w:fldChar w:fldCharType="end"/>
        </w:r>
      </w:hyperlink>
    </w:p>
    <w:p w14:paraId="4E8C9C16" w14:textId="6555C99E" w:rsidR="00183A99" w:rsidRDefault="00183A99">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153643" w:history="1">
        <w:r w:rsidRPr="00AE1F5D">
          <w:rPr>
            <w:rStyle w:val="Hypertextovodkaz"/>
            <w:noProof/>
          </w:rPr>
          <w:t>5.2</w:t>
        </w:r>
        <w:r>
          <w:rPr>
            <w:rFonts w:asciiTheme="minorHAnsi" w:eastAsiaTheme="minorEastAsia" w:hAnsiTheme="minorHAnsi" w:cstheme="minorBidi"/>
            <w:noProof/>
            <w:sz w:val="22"/>
            <w:szCs w:val="22"/>
            <w:lang w:eastAsia="cs-CZ" w:bidi="ar-SA"/>
          </w:rPr>
          <w:tab/>
        </w:r>
        <w:r w:rsidRPr="00AE1F5D">
          <w:rPr>
            <w:rStyle w:val="Hypertextovodkaz"/>
            <w:noProof/>
          </w:rPr>
          <w:t>Shrnutí kvantifikovaného hodnocení</w:t>
        </w:r>
        <w:r>
          <w:rPr>
            <w:noProof/>
            <w:webHidden/>
          </w:rPr>
          <w:tab/>
        </w:r>
        <w:r>
          <w:rPr>
            <w:noProof/>
            <w:webHidden/>
          </w:rPr>
          <w:fldChar w:fldCharType="begin"/>
        </w:r>
        <w:r>
          <w:rPr>
            <w:noProof/>
            <w:webHidden/>
          </w:rPr>
          <w:instrText xml:space="preserve"> PAGEREF _Toc98153643 \h </w:instrText>
        </w:r>
        <w:r>
          <w:rPr>
            <w:noProof/>
            <w:webHidden/>
          </w:rPr>
        </w:r>
        <w:r>
          <w:rPr>
            <w:noProof/>
            <w:webHidden/>
          </w:rPr>
          <w:fldChar w:fldCharType="separate"/>
        </w:r>
        <w:r>
          <w:rPr>
            <w:noProof/>
            <w:webHidden/>
          </w:rPr>
          <w:t>52</w:t>
        </w:r>
        <w:r>
          <w:rPr>
            <w:noProof/>
            <w:webHidden/>
          </w:rPr>
          <w:fldChar w:fldCharType="end"/>
        </w:r>
      </w:hyperlink>
    </w:p>
    <w:p w14:paraId="034CE64A" w14:textId="345F5979"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44" w:history="1">
        <w:r w:rsidRPr="00AE1F5D">
          <w:rPr>
            <w:rStyle w:val="Hypertextovodkaz"/>
            <w:noProof/>
          </w:rPr>
          <w:t>6</w:t>
        </w:r>
        <w:r>
          <w:rPr>
            <w:rFonts w:asciiTheme="minorHAnsi" w:eastAsiaTheme="minorEastAsia" w:hAnsiTheme="minorHAnsi" w:cstheme="minorBidi"/>
            <w:noProof/>
            <w:sz w:val="22"/>
            <w:szCs w:val="22"/>
            <w:lang w:eastAsia="cs-CZ" w:bidi="ar-SA"/>
          </w:rPr>
          <w:tab/>
        </w:r>
        <w:r w:rsidRPr="00AE1F5D">
          <w:rPr>
            <w:rStyle w:val="Hypertextovodkaz"/>
            <w:noProof/>
          </w:rPr>
          <w:t>Závěry a dopor</w:t>
        </w:r>
        <w:r w:rsidRPr="00AE1F5D">
          <w:rPr>
            <w:rStyle w:val="Hypertextovodkaz"/>
            <w:noProof/>
          </w:rPr>
          <w:t>u</w:t>
        </w:r>
        <w:r w:rsidRPr="00AE1F5D">
          <w:rPr>
            <w:rStyle w:val="Hypertextovodkaz"/>
            <w:noProof/>
          </w:rPr>
          <w:t>čení</w:t>
        </w:r>
        <w:r>
          <w:rPr>
            <w:noProof/>
            <w:webHidden/>
          </w:rPr>
          <w:tab/>
        </w:r>
        <w:r>
          <w:rPr>
            <w:noProof/>
            <w:webHidden/>
          </w:rPr>
          <w:fldChar w:fldCharType="begin"/>
        </w:r>
        <w:r>
          <w:rPr>
            <w:noProof/>
            <w:webHidden/>
          </w:rPr>
          <w:instrText xml:space="preserve"> PAGEREF _Toc98153644 \h </w:instrText>
        </w:r>
        <w:r>
          <w:rPr>
            <w:noProof/>
            <w:webHidden/>
          </w:rPr>
        </w:r>
        <w:r>
          <w:rPr>
            <w:noProof/>
            <w:webHidden/>
          </w:rPr>
          <w:fldChar w:fldCharType="separate"/>
        </w:r>
        <w:r>
          <w:rPr>
            <w:noProof/>
            <w:webHidden/>
          </w:rPr>
          <w:t>53</w:t>
        </w:r>
        <w:r>
          <w:rPr>
            <w:noProof/>
            <w:webHidden/>
          </w:rPr>
          <w:fldChar w:fldCharType="end"/>
        </w:r>
      </w:hyperlink>
    </w:p>
    <w:p w14:paraId="382B66BF" w14:textId="60549611"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45" w:history="1">
        <w:r w:rsidRPr="00AE1F5D">
          <w:rPr>
            <w:rStyle w:val="Hypertextovodkaz"/>
            <w:noProof/>
          </w:rPr>
          <w:t>7</w:t>
        </w:r>
        <w:r>
          <w:rPr>
            <w:rFonts w:asciiTheme="minorHAnsi" w:eastAsiaTheme="minorEastAsia" w:hAnsiTheme="minorHAnsi" w:cstheme="minorBidi"/>
            <w:noProof/>
            <w:sz w:val="22"/>
            <w:szCs w:val="22"/>
            <w:lang w:eastAsia="cs-CZ" w:bidi="ar-SA"/>
          </w:rPr>
          <w:tab/>
        </w:r>
        <w:r w:rsidRPr="00AE1F5D">
          <w:rPr>
            <w:rStyle w:val="Hypertextovodkaz"/>
            <w:noProof/>
          </w:rPr>
          <w:t>Seznam použité literatury</w:t>
        </w:r>
        <w:r>
          <w:rPr>
            <w:noProof/>
            <w:webHidden/>
          </w:rPr>
          <w:tab/>
        </w:r>
        <w:r>
          <w:rPr>
            <w:noProof/>
            <w:webHidden/>
          </w:rPr>
          <w:fldChar w:fldCharType="begin"/>
        </w:r>
        <w:r>
          <w:rPr>
            <w:noProof/>
            <w:webHidden/>
          </w:rPr>
          <w:instrText xml:space="preserve"> PAGEREF _Toc98153645 \h </w:instrText>
        </w:r>
        <w:r>
          <w:rPr>
            <w:noProof/>
            <w:webHidden/>
          </w:rPr>
        </w:r>
        <w:r>
          <w:rPr>
            <w:noProof/>
            <w:webHidden/>
          </w:rPr>
          <w:fldChar w:fldCharType="separate"/>
        </w:r>
        <w:r>
          <w:rPr>
            <w:noProof/>
            <w:webHidden/>
          </w:rPr>
          <w:t>54</w:t>
        </w:r>
        <w:r>
          <w:rPr>
            <w:noProof/>
            <w:webHidden/>
          </w:rPr>
          <w:fldChar w:fldCharType="end"/>
        </w:r>
      </w:hyperlink>
    </w:p>
    <w:p w14:paraId="74117A43" w14:textId="1A871B6D" w:rsidR="00183A99" w:rsidRDefault="00183A99">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153646" w:history="1">
        <w:r w:rsidRPr="00AE1F5D">
          <w:rPr>
            <w:rStyle w:val="Hypertextovodkaz"/>
            <w:noProof/>
          </w:rPr>
          <w:t>8</w:t>
        </w:r>
        <w:r>
          <w:rPr>
            <w:rFonts w:asciiTheme="minorHAnsi" w:eastAsiaTheme="minorEastAsia" w:hAnsiTheme="minorHAnsi" w:cstheme="minorBidi"/>
            <w:noProof/>
            <w:sz w:val="22"/>
            <w:szCs w:val="22"/>
            <w:lang w:eastAsia="cs-CZ" w:bidi="ar-SA"/>
          </w:rPr>
          <w:tab/>
        </w:r>
        <w:r w:rsidRPr="00AE1F5D">
          <w:rPr>
            <w:rStyle w:val="Hypertextovodkaz"/>
            <w:noProof/>
          </w:rPr>
          <w:t>Přílohy</w:t>
        </w:r>
        <w:r>
          <w:rPr>
            <w:noProof/>
            <w:webHidden/>
          </w:rPr>
          <w:tab/>
        </w:r>
        <w:r>
          <w:rPr>
            <w:noProof/>
            <w:webHidden/>
          </w:rPr>
          <w:fldChar w:fldCharType="begin"/>
        </w:r>
        <w:r>
          <w:rPr>
            <w:noProof/>
            <w:webHidden/>
          </w:rPr>
          <w:instrText xml:space="preserve"> PAGEREF _Toc98153646 \h </w:instrText>
        </w:r>
        <w:r>
          <w:rPr>
            <w:noProof/>
            <w:webHidden/>
          </w:rPr>
        </w:r>
        <w:r>
          <w:rPr>
            <w:noProof/>
            <w:webHidden/>
          </w:rPr>
          <w:fldChar w:fldCharType="separate"/>
        </w:r>
        <w:r>
          <w:rPr>
            <w:noProof/>
            <w:webHidden/>
          </w:rPr>
          <w:t>57</w:t>
        </w:r>
        <w:r>
          <w:rPr>
            <w:noProof/>
            <w:webHidden/>
          </w:rPr>
          <w:fldChar w:fldCharType="end"/>
        </w:r>
      </w:hyperlink>
    </w:p>
    <w:p w14:paraId="638AD5E8" w14:textId="5D8C5B1E"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FA8883D" w14:textId="4C48ACF5" w:rsidR="00D11904"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153649" w:history="1">
        <w:r w:rsidR="00D11904" w:rsidRPr="00814CE2">
          <w:rPr>
            <w:rStyle w:val="Hypertextovodkaz"/>
            <w:noProof/>
          </w:rPr>
          <w:t>Obr. 1 Pro lidské vnímání uniformní sekvenční palety knihovny Matplotlib</w:t>
        </w:r>
        <w:r w:rsidR="00D11904">
          <w:rPr>
            <w:noProof/>
            <w:webHidden/>
          </w:rPr>
          <w:tab/>
        </w:r>
        <w:r w:rsidR="00D11904">
          <w:rPr>
            <w:noProof/>
            <w:webHidden/>
          </w:rPr>
          <w:fldChar w:fldCharType="begin"/>
        </w:r>
        <w:r w:rsidR="00D11904">
          <w:rPr>
            <w:noProof/>
            <w:webHidden/>
          </w:rPr>
          <w:instrText xml:space="preserve"> PAGEREF _Toc98153649 \h </w:instrText>
        </w:r>
        <w:r w:rsidR="00D11904">
          <w:rPr>
            <w:noProof/>
            <w:webHidden/>
          </w:rPr>
        </w:r>
        <w:r w:rsidR="00D11904">
          <w:rPr>
            <w:noProof/>
            <w:webHidden/>
          </w:rPr>
          <w:fldChar w:fldCharType="separate"/>
        </w:r>
        <w:r w:rsidR="00D11904">
          <w:rPr>
            <w:noProof/>
            <w:webHidden/>
          </w:rPr>
          <w:t>4</w:t>
        </w:r>
        <w:r w:rsidR="00D11904">
          <w:rPr>
            <w:noProof/>
            <w:webHidden/>
          </w:rPr>
          <w:fldChar w:fldCharType="end"/>
        </w:r>
      </w:hyperlink>
    </w:p>
    <w:p w14:paraId="1F7F49D4" w14:textId="6F28E3A6"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0" w:history="1">
        <w:r w:rsidRPr="00814CE2">
          <w:rPr>
            <w:rStyle w:val="Hypertextovodkaz"/>
            <w:noProof/>
          </w:rPr>
          <w:t>Obr. 2 Skupiny barev dle asociovaných pocitů</w:t>
        </w:r>
        <w:r>
          <w:rPr>
            <w:noProof/>
            <w:webHidden/>
          </w:rPr>
          <w:tab/>
        </w:r>
        <w:r>
          <w:rPr>
            <w:noProof/>
            <w:webHidden/>
          </w:rPr>
          <w:fldChar w:fldCharType="begin"/>
        </w:r>
        <w:r>
          <w:rPr>
            <w:noProof/>
            <w:webHidden/>
          </w:rPr>
          <w:instrText xml:space="preserve"> PAGEREF _Toc98153650 \h </w:instrText>
        </w:r>
        <w:r>
          <w:rPr>
            <w:noProof/>
            <w:webHidden/>
          </w:rPr>
        </w:r>
        <w:r>
          <w:rPr>
            <w:noProof/>
            <w:webHidden/>
          </w:rPr>
          <w:fldChar w:fldCharType="separate"/>
        </w:r>
        <w:r>
          <w:rPr>
            <w:noProof/>
            <w:webHidden/>
          </w:rPr>
          <w:t>5</w:t>
        </w:r>
        <w:r>
          <w:rPr>
            <w:noProof/>
            <w:webHidden/>
          </w:rPr>
          <w:fldChar w:fldCharType="end"/>
        </w:r>
      </w:hyperlink>
    </w:p>
    <w:p w14:paraId="7140104C" w14:textId="487D03CE"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1" w:history="1">
        <w:r w:rsidRPr="00814CE2">
          <w:rPr>
            <w:rStyle w:val="Hypertextovodkaz"/>
            <w:noProof/>
          </w:rPr>
          <w:t>Obr. 3 Porovnání barevných palet</w:t>
        </w:r>
        <w:r>
          <w:rPr>
            <w:noProof/>
            <w:webHidden/>
          </w:rPr>
          <w:tab/>
        </w:r>
        <w:r>
          <w:rPr>
            <w:noProof/>
            <w:webHidden/>
          </w:rPr>
          <w:fldChar w:fldCharType="begin"/>
        </w:r>
        <w:r>
          <w:rPr>
            <w:noProof/>
            <w:webHidden/>
          </w:rPr>
          <w:instrText xml:space="preserve"> PAGEREF _Toc98153651 \h </w:instrText>
        </w:r>
        <w:r>
          <w:rPr>
            <w:noProof/>
            <w:webHidden/>
          </w:rPr>
        </w:r>
        <w:r>
          <w:rPr>
            <w:noProof/>
            <w:webHidden/>
          </w:rPr>
          <w:fldChar w:fldCharType="separate"/>
        </w:r>
        <w:r>
          <w:rPr>
            <w:noProof/>
            <w:webHidden/>
          </w:rPr>
          <w:t>6</w:t>
        </w:r>
        <w:r>
          <w:rPr>
            <w:noProof/>
            <w:webHidden/>
          </w:rPr>
          <w:fldChar w:fldCharType="end"/>
        </w:r>
      </w:hyperlink>
    </w:p>
    <w:p w14:paraId="41BE1BFC" w14:textId="582583E4"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2" w:history="1">
        <w:r w:rsidRPr="00814CE2">
          <w:rPr>
            <w:rStyle w:val="Hypertextovodkaz"/>
            <w:noProof/>
          </w:rPr>
          <w:t>Obr. 4 Obecný graf</w:t>
        </w:r>
        <w:r>
          <w:rPr>
            <w:noProof/>
            <w:webHidden/>
          </w:rPr>
          <w:tab/>
        </w:r>
        <w:r>
          <w:rPr>
            <w:noProof/>
            <w:webHidden/>
          </w:rPr>
          <w:fldChar w:fldCharType="begin"/>
        </w:r>
        <w:r>
          <w:rPr>
            <w:noProof/>
            <w:webHidden/>
          </w:rPr>
          <w:instrText xml:space="preserve"> PAGEREF _Toc98153652 \h </w:instrText>
        </w:r>
        <w:r>
          <w:rPr>
            <w:noProof/>
            <w:webHidden/>
          </w:rPr>
        </w:r>
        <w:r>
          <w:rPr>
            <w:noProof/>
            <w:webHidden/>
          </w:rPr>
          <w:fldChar w:fldCharType="separate"/>
        </w:r>
        <w:r>
          <w:rPr>
            <w:noProof/>
            <w:webHidden/>
          </w:rPr>
          <w:t>7</w:t>
        </w:r>
        <w:r>
          <w:rPr>
            <w:noProof/>
            <w:webHidden/>
          </w:rPr>
          <w:fldChar w:fldCharType="end"/>
        </w:r>
      </w:hyperlink>
    </w:p>
    <w:p w14:paraId="35446D70" w14:textId="1DACFD37"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3" w:history="1">
        <w:r w:rsidRPr="00814CE2">
          <w:rPr>
            <w:rStyle w:val="Hypertextovodkaz"/>
            <w:noProof/>
          </w:rPr>
          <w:t>Obr. 5 Ukázka grafů vyjadřujících změnu v čase</w:t>
        </w:r>
        <w:r>
          <w:rPr>
            <w:noProof/>
            <w:webHidden/>
          </w:rPr>
          <w:tab/>
        </w:r>
        <w:r>
          <w:rPr>
            <w:noProof/>
            <w:webHidden/>
          </w:rPr>
          <w:fldChar w:fldCharType="begin"/>
        </w:r>
        <w:r>
          <w:rPr>
            <w:noProof/>
            <w:webHidden/>
          </w:rPr>
          <w:instrText xml:space="preserve"> PAGEREF _Toc98153653 \h </w:instrText>
        </w:r>
        <w:r>
          <w:rPr>
            <w:noProof/>
            <w:webHidden/>
          </w:rPr>
        </w:r>
        <w:r>
          <w:rPr>
            <w:noProof/>
            <w:webHidden/>
          </w:rPr>
          <w:fldChar w:fldCharType="separate"/>
        </w:r>
        <w:r>
          <w:rPr>
            <w:noProof/>
            <w:webHidden/>
          </w:rPr>
          <w:t>8</w:t>
        </w:r>
        <w:r>
          <w:rPr>
            <w:noProof/>
            <w:webHidden/>
          </w:rPr>
          <w:fldChar w:fldCharType="end"/>
        </w:r>
      </w:hyperlink>
    </w:p>
    <w:p w14:paraId="1D2721D4" w14:textId="29CB8ED9"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4" w:history="1">
        <w:r w:rsidRPr="00814CE2">
          <w:rPr>
            <w:rStyle w:val="Hypertextovodkaz"/>
            <w:noProof/>
          </w:rPr>
          <w:t>Obr. 6 Ukázka využití sloupcového a krabicového grafu pro vyjádření změny v čase</w:t>
        </w:r>
        <w:r>
          <w:rPr>
            <w:noProof/>
            <w:webHidden/>
          </w:rPr>
          <w:tab/>
        </w:r>
        <w:r>
          <w:rPr>
            <w:noProof/>
            <w:webHidden/>
          </w:rPr>
          <w:fldChar w:fldCharType="begin"/>
        </w:r>
        <w:r>
          <w:rPr>
            <w:noProof/>
            <w:webHidden/>
          </w:rPr>
          <w:instrText xml:space="preserve"> PAGEREF _Toc98153654 \h </w:instrText>
        </w:r>
        <w:r>
          <w:rPr>
            <w:noProof/>
            <w:webHidden/>
          </w:rPr>
        </w:r>
        <w:r>
          <w:rPr>
            <w:noProof/>
            <w:webHidden/>
          </w:rPr>
          <w:fldChar w:fldCharType="separate"/>
        </w:r>
        <w:r>
          <w:rPr>
            <w:noProof/>
            <w:webHidden/>
          </w:rPr>
          <w:t>9</w:t>
        </w:r>
        <w:r>
          <w:rPr>
            <w:noProof/>
            <w:webHidden/>
          </w:rPr>
          <w:fldChar w:fldCharType="end"/>
        </w:r>
      </w:hyperlink>
    </w:p>
    <w:p w14:paraId="01498814" w14:textId="0BB346F0"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5" w:history="1">
        <w:r w:rsidRPr="00814CE2">
          <w:rPr>
            <w:rStyle w:val="Hypertextovodkaz"/>
            <w:noProof/>
          </w:rPr>
          <w:t>Obr. 7 Ukázka využití stromové mapy pro zobrazení souborového systému</w:t>
        </w:r>
        <w:r>
          <w:rPr>
            <w:noProof/>
            <w:webHidden/>
          </w:rPr>
          <w:tab/>
        </w:r>
        <w:r>
          <w:rPr>
            <w:noProof/>
            <w:webHidden/>
          </w:rPr>
          <w:fldChar w:fldCharType="begin"/>
        </w:r>
        <w:r>
          <w:rPr>
            <w:noProof/>
            <w:webHidden/>
          </w:rPr>
          <w:instrText xml:space="preserve"> PAGEREF _Toc98153655 \h </w:instrText>
        </w:r>
        <w:r>
          <w:rPr>
            <w:noProof/>
            <w:webHidden/>
          </w:rPr>
        </w:r>
        <w:r>
          <w:rPr>
            <w:noProof/>
            <w:webHidden/>
          </w:rPr>
          <w:fldChar w:fldCharType="separate"/>
        </w:r>
        <w:r>
          <w:rPr>
            <w:noProof/>
            <w:webHidden/>
          </w:rPr>
          <w:t>10</w:t>
        </w:r>
        <w:r>
          <w:rPr>
            <w:noProof/>
            <w:webHidden/>
          </w:rPr>
          <w:fldChar w:fldCharType="end"/>
        </w:r>
      </w:hyperlink>
    </w:p>
    <w:p w14:paraId="7CF6145E" w14:textId="4B4486E7"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6" w:history="1">
        <w:r w:rsidRPr="00814CE2">
          <w:rPr>
            <w:rStyle w:val="Hypertextovodkaz"/>
            <w:noProof/>
          </w:rPr>
          <w:t>Obr. 8 Histogram v podobě sloupcového grafu s kategoriemi intervalů (červený) a histogram s proměnlivou šířkou sloupce (modrý)</w:t>
        </w:r>
        <w:r>
          <w:rPr>
            <w:noProof/>
            <w:webHidden/>
          </w:rPr>
          <w:tab/>
        </w:r>
        <w:r>
          <w:rPr>
            <w:noProof/>
            <w:webHidden/>
          </w:rPr>
          <w:fldChar w:fldCharType="begin"/>
        </w:r>
        <w:r>
          <w:rPr>
            <w:noProof/>
            <w:webHidden/>
          </w:rPr>
          <w:instrText xml:space="preserve"> PAGEREF _Toc98153656 \h </w:instrText>
        </w:r>
        <w:r>
          <w:rPr>
            <w:noProof/>
            <w:webHidden/>
          </w:rPr>
        </w:r>
        <w:r>
          <w:rPr>
            <w:noProof/>
            <w:webHidden/>
          </w:rPr>
          <w:fldChar w:fldCharType="separate"/>
        </w:r>
        <w:r>
          <w:rPr>
            <w:noProof/>
            <w:webHidden/>
          </w:rPr>
          <w:t>11</w:t>
        </w:r>
        <w:r>
          <w:rPr>
            <w:noProof/>
            <w:webHidden/>
          </w:rPr>
          <w:fldChar w:fldCharType="end"/>
        </w:r>
      </w:hyperlink>
    </w:p>
    <w:p w14:paraId="077867B1" w14:textId="786B44C3"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7" w:history="1">
        <w:r w:rsidRPr="00814CE2">
          <w:rPr>
            <w:rStyle w:val="Hypertextovodkaz"/>
            <w:noProof/>
          </w:rPr>
          <w:t>Obr. 9 Krabicový graf doplněný o popis součástí</w:t>
        </w:r>
        <w:r>
          <w:rPr>
            <w:noProof/>
            <w:webHidden/>
          </w:rPr>
          <w:tab/>
        </w:r>
        <w:r>
          <w:rPr>
            <w:noProof/>
            <w:webHidden/>
          </w:rPr>
          <w:fldChar w:fldCharType="begin"/>
        </w:r>
        <w:r>
          <w:rPr>
            <w:noProof/>
            <w:webHidden/>
          </w:rPr>
          <w:instrText xml:space="preserve"> PAGEREF _Toc98153657 \h </w:instrText>
        </w:r>
        <w:r>
          <w:rPr>
            <w:noProof/>
            <w:webHidden/>
          </w:rPr>
        </w:r>
        <w:r>
          <w:rPr>
            <w:noProof/>
            <w:webHidden/>
          </w:rPr>
          <w:fldChar w:fldCharType="separate"/>
        </w:r>
        <w:r>
          <w:rPr>
            <w:noProof/>
            <w:webHidden/>
          </w:rPr>
          <w:t>12</w:t>
        </w:r>
        <w:r>
          <w:rPr>
            <w:noProof/>
            <w:webHidden/>
          </w:rPr>
          <w:fldChar w:fldCharType="end"/>
        </w:r>
      </w:hyperlink>
    </w:p>
    <w:p w14:paraId="312EB4F6" w14:textId="713F092A"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8" w:history="1">
        <w:r w:rsidRPr="00814CE2">
          <w:rPr>
            <w:rStyle w:val="Hypertextovodkaz"/>
            <w:noProof/>
          </w:rPr>
          <w:t>Obr. 10 Houslový graf s nesymetrickým rozdělením podle skupin</w:t>
        </w:r>
        <w:r>
          <w:rPr>
            <w:noProof/>
            <w:webHidden/>
          </w:rPr>
          <w:tab/>
        </w:r>
        <w:r>
          <w:rPr>
            <w:noProof/>
            <w:webHidden/>
          </w:rPr>
          <w:fldChar w:fldCharType="begin"/>
        </w:r>
        <w:r>
          <w:rPr>
            <w:noProof/>
            <w:webHidden/>
          </w:rPr>
          <w:instrText xml:space="preserve"> PAGEREF _Toc98153658 \h </w:instrText>
        </w:r>
        <w:r>
          <w:rPr>
            <w:noProof/>
            <w:webHidden/>
          </w:rPr>
        </w:r>
        <w:r>
          <w:rPr>
            <w:noProof/>
            <w:webHidden/>
          </w:rPr>
          <w:fldChar w:fldCharType="separate"/>
        </w:r>
        <w:r>
          <w:rPr>
            <w:noProof/>
            <w:webHidden/>
          </w:rPr>
          <w:t>13</w:t>
        </w:r>
        <w:r>
          <w:rPr>
            <w:noProof/>
            <w:webHidden/>
          </w:rPr>
          <w:fldChar w:fldCharType="end"/>
        </w:r>
      </w:hyperlink>
    </w:p>
    <w:p w14:paraId="67E11C07" w14:textId="59671E4D"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59" w:history="1">
        <w:r w:rsidRPr="00814CE2">
          <w:rPr>
            <w:rStyle w:val="Hypertextovodkaz"/>
            <w:noProof/>
          </w:rPr>
          <w:t>Obr. 11 Výsledná vizualizace byla využita jako náhled pro záznam zasedání zastupitelstva města</w:t>
        </w:r>
        <w:r>
          <w:rPr>
            <w:noProof/>
            <w:webHidden/>
          </w:rPr>
          <w:tab/>
        </w:r>
        <w:r>
          <w:rPr>
            <w:noProof/>
            <w:webHidden/>
          </w:rPr>
          <w:fldChar w:fldCharType="begin"/>
        </w:r>
        <w:r>
          <w:rPr>
            <w:noProof/>
            <w:webHidden/>
          </w:rPr>
          <w:instrText xml:space="preserve"> PAGEREF _Toc98153659 \h </w:instrText>
        </w:r>
        <w:r>
          <w:rPr>
            <w:noProof/>
            <w:webHidden/>
          </w:rPr>
        </w:r>
        <w:r>
          <w:rPr>
            <w:noProof/>
            <w:webHidden/>
          </w:rPr>
          <w:fldChar w:fldCharType="separate"/>
        </w:r>
        <w:r>
          <w:rPr>
            <w:noProof/>
            <w:webHidden/>
          </w:rPr>
          <w:t>23</w:t>
        </w:r>
        <w:r>
          <w:rPr>
            <w:noProof/>
            <w:webHidden/>
          </w:rPr>
          <w:fldChar w:fldCharType="end"/>
        </w:r>
      </w:hyperlink>
    </w:p>
    <w:p w14:paraId="41FD3081" w14:textId="095CC7DE"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0" w:history="1">
        <w:r w:rsidRPr="00814CE2">
          <w:rPr>
            <w:rStyle w:val="Hypertextovodkaz"/>
            <w:noProof/>
          </w:rPr>
          <w:t>Obr. 12 Možnosti rozlišení hodnot v knihovně Matplotlib</w:t>
        </w:r>
        <w:r>
          <w:rPr>
            <w:noProof/>
            <w:webHidden/>
          </w:rPr>
          <w:tab/>
        </w:r>
        <w:r>
          <w:rPr>
            <w:noProof/>
            <w:webHidden/>
          </w:rPr>
          <w:fldChar w:fldCharType="begin"/>
        </w:r>
        <w:r>
          <w:rPr>
            <w:noProof/>
            <w:webHidden/>
          </w:rPr>
          <w:instrText xml:space="preserve"> PAGEREF _Toc98153660 \h </w:instrText>
        </w:r>
        <w:r>
          <w:rPr>
            <w:noProof/>
            <w:webHidden/>
          </w:rPr>
        </w:r>
        <w:r>
          <w:rPr>
            <w:noProof/>
            <w:webHidden/>
          </w:rPr>
          <w:fldChar w:fldCharType="separate"/>
        </w:r>
        <w:r>
          <w:rPr>
            <w:noProof/>
            <w:webHidden/>
          </w:rPr>
          <w:t>31</w:t>
        </w:r>
        <w:r>
          <w:rPr>
            <w:noProof/>
            <w:webHidden/>
          </w:rPr>
          <w:fldChar w:fldCharType="end"/>
        </w:r>
      </w:hyperlink>
    </w:p>
    <w:p w14:paraId="293A9749" w14:textId="75AA969D"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1" w:history="1">
        <w:r w:rsidRPr="00814CE2">
          <w:rPr>
            <w:rStyle w:val="Hypertextovodkaz"/>
            <w:noProof/>
          </w:rPr>
          <w:t>Obr. 13 Výchozí vzhled grafů knihovny Matplotlib</w:t>
        </w:r>
        <w:r>
          <w:rPr>
            <w:noProof/>
            <w:webHidden/>
          </w:rPr>
          <w:tab/>
        </w:r>
        <w:r>
          <w:rPr>
            <w:noProof/>
            <w:webHidden/>
          </w:rPr>
          <w:fldChar w:fldCharType="begin"/>
        </w:r>
        <w:r>
          <w:rPr>
            <w:noProof/>
            <w:webHidden/>
          </w:rPr>
          <w:instrText xml:space="preserve"> PAGEREF _Toc98153661 \h </w:instrText>
        </w:r>
        <w:r>
          <w:rPr>
            <w:noProof/>
            <w:webHidden/>
          </w:rPr>
        </w:r>
        <w:r>
          <w:rPr>
            <w:noProof/>
            <w:webHidden/>
          </w:rPr>
          <w:fldChar w:fldCharType="separate"/>
        </w:r>
        <w:r>
          <w:rPr>
            <w:noProof/>
            <w:webHidden/>
          </w:rPr>
          <w:t>32</w:t>
        </w:r>
        <w:r>
          <w:rPr>
            <w:noProof/>
            <w:webHidden/>
          </w:rPr>
          <w:fldChar w:fldCharType="end"/>
        </w:r>
      </w:hyperlink>
    </w:p>
    <w:p w14:paraId="47CA9DDE" w14:textId="49CAE59E"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2" w:history="1">
        <w:r w:rsidRPr="00814CE2">
          <w:rPr>
            <w:rStyle w:val="Hypertextovodkaz"/>
            <w:noProof/>
          </w:rPr>
          <w:t>Obr. 14 Vizualizace pomocí FacetGrid knihovny Seaborn. Firmy jsou děleny do řádků dle burzy a sloupců dle kategorie</w:t>
        </w:r>
        <w:r>
          <w:rPr>
            <w:noProof/>
            <w:webHidden/>
          </w:rPr>
          <w:tab/>
        </w:r>
        <w:r>
          <w:rPr>
            <w:noProof/>
            <w:webHidden/>
          </w:rPr>
          <w:fldChar w:fldCharType="begin"/>
        </w:r>
        <w:r>
          <w:rPr>
            <w:noProof/>
            <w:webHidden/>
          </w:rPr>
          <w:instrText xml:space="preserve"> PAGEREF _Toc98153662 \h </w:instrText>
        </w:r>
        <w:r>
          <w:rPr>
            <w:noProof/>
            <w:webHidden/>
          </w:rPr>
        </w:r>
        <w:r>
          <w:rPr>
            <w:noProof/>
            <w:webHidden/>
          </w:rPr>
          <w:fldChar w:fldCharType="separate"/>
        </w:r>
        <w:r>
          <w:rPr>
            <w:noProof/>
            <w:webHidden/>
          </w:rPr>
          <w:t>34</w:t>
        </w:r>
        <w:r>
          <w:rPr>
            <w:noProof/>
            <w:webHidden/>
          </w:rPr>
          <w:fldChar w:fldCharType="end"/>
        </w:r>
      </w:hyperlink>
    </w:p>
    <w:p w14:paraId="43171907" w14:textId="3AB860EF"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3" w:history="1">
        <w:r w:rsidRPr="00814CE2">
          <w:rPr>
            <w:rStyle w:val="Hypertextovodkaz"/>
            <w:noProof/>
          </w:rPr>
          <w:t>Obr. 15 Pomocí knihovny Bokeh lze vytvářet velmi složité vizualizace</w:t>
        </w:r>
        <w:r>
          <w:rPr>
            <w:noProof/>
            <w:webHidden/>
          </w:rPr>
          <w:tab/>
        </w:r>
        <w:r>
          <w:rPr>
            <w:noProof/>
            <w:webHidden/>
          </w:rPr>
          <w:fldChar w:fldCharType="begin"/>
        </w:r>
        <w:r>
          <w:rPr>
            <w:noProof/>
            <w:webHidden/>
          </w:rPr>
          <w:instrText xml:space="preserve"> PAGEREF _Toc98153663 \h </w:instrText>
        </w:r>
        <w:r>
          <w:rPr>
            <w:noProof/>
            <w:webHidden/>
          </w:rPr>
        </w:r>
        <w:r>
          <w:rPr>
            <w:noProof/>
            <w:webHidden/>
          </w:rPr>
          <w:fldChar w:fldCharType="separate"/>
        </w:r>
        <w:r>
          <w:rPr>
            <w:noProof/>
            <w:webHidden/>
          </w:rPr>
          <w:t>39</w:t>
        </w:r>
        <w:r>
          <w:rPr>
            <w:noProof/>
            <w:webHidden/>
          </w:rPr>
          <w:fldChar w:fldCharType="end"/>
        </w:r>
      </w:hyperlink>
    </w:p>
    <w:p w14:paraId="6827F10A" w14:textId="1A3BDCC8"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4" w:history="1">
        <w:r w:rsidRPr="00814CE2">
          <w:rPr>
            <w:rStyle w:val="Hypertextovodkaz"/>
            <w:noProof/>
          </w:rPr>
          <w:t>Obr. 16 Výchozí nastavení knihovny Bokeh může být nepřehledné</w:t>
        </w:r>
        <w:r>
          <w:rPr>
            <w:noProof/>
            <w:webHidden/>
          </w:rPr>
          <w:tab/>
        </w:r>
        <w:r>
          <w:rPr>
            <w:noProof/>
            <w:webHidden/>
          </w:rPr>
          <w:fldChar w:fldCharType="begin"/>
        </w:r>
        <w:r>
          <w:rPr>
            <w:noProof/>
            <w:webHidden/>
          </w:rPr>
          <w:instrText xml:space="preserve"> PAGEREF _Toc98153664 \h </w:instrText>
        </w:r>
        <w:r>
          <w:rPr>
            <w:noProof/>
            <w:webHidden/>
          </w:rPr>
        </w:r>
        <w:r>
          <w:rPr>
            <w:noProof/>
            <w:webHidden/>
          </w:rPr>
          <w:fldChar w:fldCharType="separate"/>
        </w:r>
        <w:r>
          <w:rPr>
            <w:noProof/>
            <w:webHidden/>
          </w:rPr>
          <w:t>40</w:t>
        </w:r>
        <w:r>
          <w:rPr>
            <w:noProof/>
            <w:webHidden/>
          </w:rPr>
          <w:fldChar w:fldCharType="end"/>
        </w:r>
      </w:hyperlink>
    </w:p>
    <w:p w14:paraId="5F57021E" w14:textId="2B0F624D"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5" w:history="1">
        <w:r w:rsidRPr="00814CE2">
          <w:rPr>
            <w:rStyle w:val="Hypertextovodkaz"/>
            <w:noProof/>
          </w:rPr>
          <w:t>Obr. 17 Některé části dokumentace Holoviews jsou nedostupné</w:t>
        </w:r>
        <w:r>
          <w:rPr>
            <w:noProof/>
            <w:webHidden/>
          </w:rPr>
          <w:tab/>
        </w:r>
        <w:r>
          <w:rPr>
            <w:noProof/>
            <w:webHidden/>
          </w:rPr>
          <w:fldChar w:fldCharType="begin"/>
        </w:r>
        <w:r>
          <w:rPr>
            <w:noProof/>
            <w:webHidden/>
          </w:rPr>
          <w:instrText xml:space="preserve"> PAGEREF _Toc98153665 \h </w:instrText>
        </w:r>
        <w:r>
          <w:rPr>
            <w:noProof/>
            <w:webHidden/>
          </w:rPr>
        </w:r>
        <w:r>
          <w:rPr>
            <w:noProof/>
            <w:webHidden/>
          </w:rPr>
          <w:fldChar w:fldCharType="separate"/>
        </w:r>
        <w:r>
          <w:rPr>
            <w:noProof/>
            <w:webHidden/>
          </w:rPr>
          <w:t>47</w:t>
        </w:r>
        <w:r>
          <w:rPr>
            <w:noProof/>
            <w:webHidden/>
          </w:rPr>
          <w:fldChar w:fldCharType="end"/>
        </w:r>
      </w:hyperlink>
    </w:p>
    <w:p w14:paraId="27F931E9" w14:textId="3678407E" w:rsidR="00D11904" w:rsidRDefault="00D11904">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666" w:history="1">
        <w:r w:rsidRPr="00814CE2">
          <w:rPr>
            <w:rStyle w:val="Hypertextovodkaz"/>
            <w:noProof/>
          </w:rPr>
          <w:t>Obr. 18 Celkový výsledek byl také vizualizován pomocí „vítězné“ knihovny Plotly</w:t>
        </w:r>
        <w:r>
          <w:rPr>
            <w:noProof/>
            <w:webHidden/>
          </w:rPr>
          <w:tab/>
        </w:r>
        <w:r>
          <w:rPr>
            <w:noProof/>
            <w:webHidden/>
          </w:rPr>
          <w:fldChar w:fldCharType="begin"/>
        </w:r>
        <w:r>
          <w:rPr>
            <w:noProof/>
            <w:webHidden/>
          </w:rPr>
          <w:instrText xml:space="preserve"> PAGEREF _Toc98153666 \h </w:instrText>
        </w:r>
        <w:r>
          <w:rPr>
            <w:noProof/>
            <w:webHidden/>
          </w:rPr>
        </w:r>
        <w:r>
          <w:rPr>
            <w:noProof/>
            <w:webHidden/>
          </w:rPr>
          <w:fldChar w:fldCharType="separate"/>
        </w:r>
        <w:r>
          <w:rPr>
            <w:noProof/>
            <w:webHidden/>
          </w:rPr>
          <w:t>52</w:t>
        </w:r>
        <w:r>
          <w:rPr>
            <w:noProof/>
            <w:webHidden/>
          </w:rPr>
          <w:fldChar w:fldCharType="end"/>
        </w:r>
      </w:hyperlink>
    </w:p>
    <w:p w14:paraId="2F5AF764" w14:textId="1DFC7889" w:rsidR="00E45882" w:rsidRPr="00E45882" w:rsidRDefault="00E45882" w:rsidP="00E45882">
      <w:r>
        <w:fldChar w:fldCharType="end"/>
      </w:r>
    </w:p>
    <w:p w14:paraId="4FD18F5E" w14:textId="77777777" w:rsidR="00223D03" w:rsidRDefault="00223D03" w:rsidP="007246C1">
      <w:pPr>
        <w:pStyle w:val="NadpisX"/>
      </w:pPr>
      <w:r>
        <w:t>Seznam tabulek</w:t>
      </w:r>
    </w:p>
    <w:p w14:paraId="3F20F15A" w14:textId="11F3E717" w:rsidR="00183A99"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153480" w:history="1">
        <w:r w:rsidR="00183A99" w:rsidRPr="00274B8B">
          <w:rPr>
            <w:rStyle w:val="Hypertextovodkaz"/>
            <w:noProof/>
          </w:rPr>
          <w:t>Tabulka 1 Ukázková tabulka hodnocení</w:t>
        </w:r>
        <w:r w:rsidR="00183A99">
          <w:rPr>
            <w:noProof/>
            <w:webHidden/>
          </w:rPr>
          <w:tab/>
        </w:r>
        <w:r w:rsidR="00183A99">
          <w:rPr>
            <w:noProof/>
            <w:webHidden/>
          </w:rPr>
          <w:fldChar w:fldCharType="begin"/>
        </w:r>
        <w:r w:rsidR="00183A99">
          <w:rPr>
            <w:noProof/>
            <w:webHidden/>
          </w:rPr>
          <w:instrText xml:space="preserve"> PAGEREF _Toc98153480 \h </w:instrText>
        </w:r>
        <w:r w:rsidR="00183A99">
          <w:rPr>
            <w:noProof/>
            <w:webHidden/>
          </w:rPr>
        </w:r>
        <w:r w:rsidR="00183A99">
          <w:rPr>
            <w:noProof/>
            <w:webHidden/>
          </w:rPr>
          <w:fldChar w:fldCharType="separate"/>
        </w:r>
        <w:r w:rsidR="00183A99">
          <w:rPr>
            <w:noProof/>
            <w:webHidden/>
          </w:rPr>
          <w:t>18</w:t>
        </w:r>
        <w:r w:rsidR="00183A99">
          <w:rPr>
            <w:noProof/>
            <w:webHidden/>
          </w:rPr>
          <w:fldChar w:fldCharType="end"/>
        </w:r>
      </w:hyperlink>
    </w:p>
    <w:p w14:paraId="6DD7E6FB" w14:textId="4C738286"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1" w:history="1">
        <w:r w:rsidRPr="00274B8B">
          <w:rPr>
            <w:rStyle w:val="Hypertextovodkaz"/>
            <w:noProof/>
          </w:rPr>
          <w:t>Tabulka 2 Ukázková tabulka kvantifikovaného hodnocení</w:t>
        </w:r>
        <w:r>
          <w:rPr>
            <w:noProof/>
            <w:webHidden/>
          </w:rPr>
          <w:tab/>
        </w:r>
        <w:r>
          <w:rPr>
            <w:noProof/>
            <w:webHidden/>
          </w:rPr>
          <w:fldChar w:fldCharType="begin"/>
        </w:r>
        <w:r>
          <w:rPr>
            <w:noProof/>
            <w:webHidden/>
          </w:rPr>
          <w:instrText xml:space="preserve"> PAGEREF _Toc98153481 \h </w:instrText>
        </w:r>
        <w:r>
          <w:rPr>
            <w:noProof/>
            <w:webHidden/>
          </w:rPr>
        </w:r>
        <w:r>
          <w:rPr>
            <w:noProof/>
            <w:webHidden/>
          </w:rPr>
          <w:fldChar w:fldCharType="separate"/>
        </w:r>
        <w:r>
          <w:rPr>
            <w:noProof/>
            <w:webHidden/>
          </w:rPr>
          <w:t>20</w:t>
        </w:r>
        <w:r>
          <w:rPr>
            <w:noProof/>
            <w:webHidden/>
          </w:rPr>
          <w:fldChar w:fldCharType="end"/>
        </w:r>
      </w:hyperlink>
    </w:p>
    <w:p w14:paraId="0EC50A7F" w14:textId="448BE5C9"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2" w:history="1">
        <w:r w:rsidRPr="00274B8B">
          <w:rPr>
            <w:rStyle w:val="Hypertextovodkaz"/>
            <w:noProof/>
          </w:rPr>
          <w:t>Tabulka 3 Hodnocení knihovny Matplotlib</w:t>
        </w:r>
        <w:r>
          <w:rPr>
            <w:noProof/>
            <w:webHidden/>
          </w:rPr>
          <w:tab/>
        </w:r>
        <w:r>
          <w:rPr>
            <w:noProof/>
            <w:webHidden/>
          </w:rPr>
          <w:fldChar w:fldCharType="begin"/>
        </w:r>
        <w:r>
          <w:rPr>
            <w:noProof/>
            <w:webHidden/>
          </w:rPr>
          <w:instrText xml:space="preserve"> PAGEREF _Toc98153482 \h </w:instrText>
        </w:r>
        <w:r>
          <w:rPr>
            <w:noProof/>
            <w:webHidden/>
          </w:rPr>
        </w:r>
        <w:r>
          <w:rPr>
            <w:noProof/>
            <w:webHidden/>
          </w:rPr>
          <w:fldChar w:fldCharType="separate"/>
        </w:r>
        <w:r>
          <w:rPr>
            <w:noProof/>
            <w:webHidden/>
          </w:rPr>
          <w:t>32</w:t>
        </w:r>
        <w:r>
          <w:rPr>
            <w:noProof/>
            <w:webHidden/>
          </w:rPr>
          <w:fldChar w:fldCharType="end"/>
        </w:r>
      </w:hyperlink>
    </w:p>
    <w:p w14:paraId="38305F69" w14:textId="4B814916"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3" w:history="1">
        <w:r w:rsidRPr="00274B8B">
          <w:rPr>
            <w:rStyle w:val="Hypertextovodkaz"/>
            <w:noProof/>
          </w:rPr>
          <w:t>Tabulka 4 Kvantifikované hodnocení knihovny Matplotlib</w:t>
        </w:r>
        <w:r>
          <w:rPr>
            <w:noProof/>
            <w:webHidden/>
          </w:rPr>
          <w:tab/>
        </w:r>
        <w:r>
          <w:rPr>
            <w:noProof/>
            <w:webHidden/>
          </w:rPr>
          <w:fldChar w:fldCharType="begin"/>
        </w:r>
        <w:r>
          <w:rPr>
            <w:noProof/>
            <w:webHidden/>
          </w:rPr>
          <w:instrText xml:space="preserve"> PAGEREF _Toc98153483 \h </w:instrText>
        </w:r>
        <w:r>
          <w:rPr>
            <w:noProof/>
            <w:webHidden/>
          </w:rPr>
        </w:r>
        <w:r>
          <w:rPr>
            <w:noProof/>
            <w:webHidden/>
          </w:rPr>
          <w:fldChar w:fldCharType="separate"/>
        </w:r>
        <w:r>
          <w:rPr>
            <w:noProof/>
            <w:webHidden/>
          </w:rPr>
          <w:t>33</w:t>
        </w:r>
        <w:r>
          <w:rPr>
            <w:noProof/>
            <w:webHidden/>
          </w:rPr>
          <w:fldChar w:fldCharType="end"/>
        </w:r>
      </w:hyperlink>
    </w:p>
    <w:p w14:paraId="32C91E9B" w14:textId="5927CA1D"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4" w:history="1">
        <w:r w:rsidRPr="00274B8B">
          <w:rPr>
            <w:rStyle w:val="Hypertextovodkaz"/>
            <w:noProof/>
          </w:rPr>
          <w:t>Tabulka 5 Hodnocení knihovny seaborn</w:t>
        </w:r>
        <w:r>
          <w:rPr>
            <w:noProof/>
            <w:webHidden/>
          </w:rPr>
          <w:tab/>
        </w:r>
        <w:r>
          <w:rPr>
            <w:noProof/>
            <w:webHidden/>
          </w:rPr>
          <w:fldChar w:fldCharType="begin"/>
        </w:r>
        <w:r>
          <w:rPr>
            <w:noProof/>
            <w:webHidden/>
          </w:rPr>
          <w:instrText xml:space="preserve"> PAGEREF _Toc98153484 \h </w:instrText>
        </w:r>
        <w:r>
          <w:rPr>
            <w:noProof/>
            <w:webHidden/>
          </w:rPr>
        </w:r>
        <w:r>
          <w:rPr>
            <w:noProof/>
            <w:webHidden/>
          </w:rPr>
          <w:fldChar w:fldCharType="separate"/>
        </w:r>
        <w:r>
          <w:rPr>
            <w:noProof/>
            <w:webHidden/>
          </w:rPr>
          <w:t>35</w:t>
        </w:r>
        <w:r>
          <w:rPr>
            <w:noProof/>
            <w:webHidden/>
          </w:rPr>
          <w:fldChar w:fldCharType="end"/>
        </w:r>
      </w:hyperlink>
    </w:p>
    <w:p w14:paraId="68A7E384" w14:textId="2FB2A7E1"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5" w:history="1">
        <w:r w:rsidRPr="00274B8B">
          <w:rPr>
            <w:rStyle w:val="Hypertextovodkaz"/>
            <w:noProof/>
          </w:rPr>
          <w:t>Tabulka 6 Kvantifikované hodnocení knihovny Seaborn</w:t>
        </w:r>
        <w:r>
          <w:rPr>
            <w:noProof/>
            <w:webHidden/>
          </w:rPr>
          <w:tab/>
        </w:r>
        <w:r>
          <w:rPr>
            <w:noProof/>
            <w:webHidden/>
          </w:rPr>
          <w:fldChar w:fldCharType="begin"/>
        </w:r>
        <w:r>
          <w:rPr>
            <w:noProof/>
            <w:webHidden/>
          </w:rPr>
          <w:instrText xml:space="preserve"> PAGEREF _Toc98153485 \h </w:instrText>
        </w:r>
        <w:r>
          <w:rPr>
            <w:noProof/>
            <w:webHidden/>
          </w:rPr>
        </w:r>
        <w:r>
          <w:rPr>
            <w:noProof/>
            <w:webHidden/>
          </w:rPr>
          <w:fldChar w:fldCharType="separate"/>
        </w:r>
        <w:r>
          <w:rPr>
            <w:noProof/>
            <w:webHidden/>
          </w:rPr>
          <w:t>36</w:t>
        </w:r>
        <w:r>
          <w:rPr>
            <w:noProof/>
            <w:webHidden/>
          </w:rPr>
          <w:fldChar w:fldCharType="end"/>
        </w:r>
      </w:hyperlink>
    </w:p>
    <w:p w14:paraId="0BD03C89" w14:textId="617BD896"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6" w:history="1">
        <w:r w:rsidRPr="00274B8B">
          <w:rPr>
            <w:rStyle w:val="Hypertextovodkaz"/>
            <w:noProof/>
          </w:rPr>
          <w:t>Tabulka 7 Hodnocení knihovny Bokeh</w:t>
        </w:r>
        <w:r>
          <w:rPr>
            <w:noProof/>
            <w:webHidden/>
          </w:rPr>
          <w:tab/>
        </w:r>
        <w:r>
          <w:rPr>
            <w:noProof/>
            <w:webHidden/>
          </w:rPr>
          <w:fldChar w:fldCharType="begin"/>
        </w:r>
        <w:r>
          <w:rPr>
            <w:noProof/>
            <w:webHidden/>
          </w:rPr>
          <w:instrText xml:space="preserve"> PAGEREF _Toc98153486 \h </w:instrText>
        </w:r>
        <w:r>
          <w:rPr>
            <w:noProof/>
            <w:webHidden/>
          </w:rPr>
        </w:r>
        <w:r>
          <w:rPr>
            <w:noProof/>
            <w:webHidden/>
          </w:rPr>
          <w:fldChar w:fldCharType="separate"/>
        </w:r>
        <w:r>
          <w:rPr>
            <w:noProof/>
            <w:webHidden/>
          </w:rPr>
          <w:t>40</w:t>
        </w:r>
        <w:r>
          <w:rPr>
            <w:noProof/>
            <w:webHidden/>
          </w:rPr>
          <w:fldChar w:fldCharType="end"/>
        </w:r>
      </w:hyperlink>
    </w:p>
    <w:p w14:paraId="4EAF17BB" w14:textId="595BEF1E"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7" w:history="1">
        <w:r w:rsidRPr="00274B8B">
          <w:rPr>
            <w:rStyle w:val="Hypertextovodkaz"/>
            <w:noProof/>
          </w:rPr>
          <w:t>Tabulka 8 Kvantifikované hodnocení knihovny Bokeh</w:t>
        </w:r>
        <w:r>
          <w:rPr>
            <w:noProof/>
            <w:webHidden/>
          </w:rPr>
          <w:tab/>
        </w:r>
        <w:r>
          <w:rPr>
            <w:noProof/>
            <w:webHidden/>
          </w:rPr>
          <w:fldChar w:fldCharType="begin"/>
        </w:r>
        <w:r>
          <w:rPr>
            <w:noProof/>
            <w:webHidden/>
          </w:rPr>
          <w:instrText xml:space="preserve"> PAGEREF _Toc98153487 \h </w:instrText>
        </w:r>
        <w:r>
          <w:rPr>
            <w:noProof/>
            <w:webHidden/>
          </w:rPr>
        </w:r>
        <w:r>
          <w:rPr>
            <w:noProof/>
            <w:webHidden/>
          </w:rPr>
          <w:fldChar w:fldCharType="separate"/>
        </w:r>
        <w:r>
          <w:rPr>
            <w:noProof/>
            <w:webHidden/>
          </w:rPr>
          <w:t>41</w:t>
        </w:r>
        <w:r>
          <w:rPr>
            <w:noProof/>
            <w:webHidden/>
          </w:rPr>
          <w:fldChar w:fldCharType="end"/>
        </w:r>
      </w:hyperlink>
    </w:p>
    <w:p w14:paraId="2E2E311C" w14:textId="3468A620"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8" w:history="1">
        <w:r w:rsidRPr="00274B8B">
          <w:rPr>
            <w:rStyle w:val="Hypertextovodkaz"/>
            <w:noProof/>
          </w:rPr>
          <w:t>Tabulka 9 Hodnocení knihovny Plotly</w:t>
        </w:r>
        <w:r>
          <w:rPr>
            <w:noProof/>
            <w:webHidden/>
          </w:rPr>
          <w:tab/>
        </w:r>
        <w:r>
          <w:rPr>
            <w:noProof/>
            <w:webHidden/>
          </w:rPr>
          <w:fldChar w:fldCharType="begin"/>
        </w:r>
        <w:r>
          <w:rPr>
            <w:noProof/>
            <w:webHidden/>
          </w:rPr>
          <w:instrText xml:space="preserve"> PAGEREF _Toc98153488 \h </w:instrText>
        </w:r>
        <w:r>
          <w:rPr>
            <w:noProof/>
            <w:webHidden/>
          </w:rPr>
        </w:r>
        <w:r>
          <w:rPr>
            <w:noProof/>
            <w:webHidden/>
          </w:rPr>
          <w:fldChar w:fldCharType="separate"/>
        </w:r>
        <w:r>
          <w:rPr>
            <w:noProof/>
            <w:webHidden/>
          </w:rPr>
          <w:t>44</w:t>
        </w:r>
        <w:r>
          <w:rPr>
            <w:noProof/>
            <w:webHidden/>
          </w:rPr>
          <w:fldChar w:fldCharType="end"/>
        </w:r>
      </w:hyperlink>
    </w:p>
    <w:p w14:paraId="3D1EC049" w14:textId="52CE240A"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89" w:history="1">
        <w:r w:rsidRPr="00274B8B">
          <w:rPr>
            <w:rStyle w:val="Hypertextovodkaz"/>
            <w:noProof/>
          </w:rPr>
          <w:t>Tabulka 10 Kvantifikované hodnocení knihovny Plotly</w:t>
        </w:r>
        <w:r>
          <w:rPr>
            <w:noProof/>
            <w:webHidden/>
          </w:rPr>
          <w:tab/>
        </w:r>
        <w:r>
          <w:rPr>
            <w:noProof/>
            <w:webHidden/>
          </w:rPr>
          <w:fldChar w:fldCharType="begin"/>
        </w:r>
        <w:r>
          <w:rPr>
            <w:noProof/>
            <w:webHidden/>
          </w:rPr>
          <w:instrText xml:space="preserve"> PAGEREF _Toc98153489 \h </w:instrText>
        </w:r>
        <w:r>
          <w:rPr>
            <w:noProof/>
            <w:webHidden/>
          </w:rPr>
        </w:r>
        <w:r>
          <w:rPr>
            <w:noProof/>
            <w:webHidden/>
          </w:rPr>
          <w:fldChar w:fldCharType="separate"/>
        </w:r>
        <w:r>
          <w:rPr>
            <w:noProof/>
            <w:webHidden/>
          </w:rPr>
          <w:t>44</w:t>
        </w:r>
        <w:r>
          <w:rPr>
            <w:noProof/>
            <w:webHidden/>
          </w:rPr>
          <w:fldChar w:fldCharType="end"/>
        </w:r>
      </w:hyperlink>
    </w:p>
    <w:p w14:paraId="5FC38470" w14:textId="2491563F"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90" w:history="1">
        <w:r w:rsidRPr="00274B8B">
          <w:rPr>
            <w:rStyle w:val="Hypertextovodkaz"/>
            <w:noProof/>
          </w:rPr>
          <w:t>Tabulka 11 Hodnocení knihovny Holoviews</w:t>
        </w:r>
        <w:r>
          <w:rPr>
            <w:noProof/>
            <w:webHidden/>
          </w:rPr>
          <w:tab/>
        </w:r>
        <w:r>
          <w:rPr>
            <w:noProof/>
            <w:webHidden/>
          </w:rPr>
          <w:fldChar w:fldCharType="begin"/>
        </w:r>
        <w:r>
          <w:rPr>
            <w:noProof/>
            <w:webHidden/>
          </w:rPr>
          <w:instrText xml:space="preserve"> PAGEREF _Toc98153490 \h </w:instrText>
        </w:r>
        <w:r>
          <w:rPr>
            <w:noProof/>
            <w:webHidden/>
          </w:rPr>
        </w:r>
        <w:r>
          <w:rPr>
            <w:noProof/>
            <w:webHidden/>
          </w:rPr>
          <w:fldChar w:fldCharType="separate"/>
        </w:r>
        <w:r>
          <w:rPr>
            <w:noProof/>
            <w:webHidden/>
          </w:rPr>
          <w:t>47</w:t>
        </w:r>
        <w:r>
          <w:rPr>
            <w:noProof/>
            <w:webHidden/>
          </w:rPr>
          <w:fldChar w:fldCharType="end"/>
        </w:r>
      </w:hyperlink>
    </w:p>
    <w:p w14:paraId="6ABCA74F" w14:textId="05A35312"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91" w:history="1">
        <w:r w:rsidRPr="00274B8B">
          <w:rPr>
            <w:rStyle w:val="Hypertextovodkaz"/>
            <w:noProof/>
          </w:rPr>
          <w:t>Tabulka 12 Kvantifikované hodnocení knihovny Holoviews</w:t>
        </w:r>
        <w:r>
          <w:rPr>
            <w:noProof/>
            <w:webHidden/>
          </w:rPr>
          <w:tab/>
        </w:r>
        <w:r>
          <w:rPr>
            <w:noProof/>
            <w:webHidden/>
          </w:rPr>
          <w:fldChar w:fldCharType="begin"/>
        </w:r>
        <w:r>
          <w:rPr>
            <w:noProof/>
            <w:webHidden/>
          </w:rPr>
          <w:instrText xml:space="preserve"> PAGEREF _Toc98153491 \h </w:instrText>
        </w:r>
        <w:r>
          <w:rPr>
            <w:noProof/>
            <w:webHidden/>
          </w:rPr>
        </w:r>
        <w:r>
          <w:rPr>
            <w:noProof/>
            <w:webHidden/>
          </w:rPr>
          <w:fldChar w:fldCharType="separate"/>
        </w:r>
        <w:r>
          <w:rPr>
            <w:noProof/>
            <w:webHidden/>
          </w:rPr>
          <w:t>48</w:t>
        </w:r>
        <w:r>
          <w:rPr>
            <w:noProof/>
            <w:webHidden/>
          </w:rPr>
          <w:fldChar w:fldCharType="end"/>
        </w:r>
      </w:hyperlink>
    </w:p>
    <w:p w14:paraId="626B6DBE" w14:textId="39AC9D30"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92" w:history="1">
        <w:r w:rsidRPr="00274B8B">
          <w:rPr>
            <w:rStyle w:val="Hypertextovodkaz"/>
            <w:noProof/>
          </w:rPr>
          <w:t>Tabulka 13 Hodnocení knihovny Pygal</w:t>
        </w:r>
        <w:r>
          <w:rPr>
            <w:noProof/>
            <w:webHidden/>
          </w:rPr>
          <w:tab/>
        </w:r>
        <w:r>
          <w:rPr>
            <w:noProof/>
            <w:webHidden/>
          </w:rPr>
          <w:fldChar w:fldCharType="begin"/>
        </w:r>
        <w:r>
          <w:rPr>
            <w:noProof/>
            <w:webHidden/>
          </w:rPr>
          <w:instrText xml:space="preserve"> PAGEREF _Toc98153492 \h </w:instrText>
        </w:r>
        <w:r>
          <w:rPr>
            <w:noProof/>
            <w:webHidden/>
          </w:rPr>
        </w:r>
        <w:r>
          <w:rPr>
            <w:noProof/>
            <w:webHidden/>
          </w:rPr>
          <w:fldChar w:fldCharType="separate"/>
        </w:r>
        <w:r>
          <w:rPr>
            <w:noProof/>
            <w:webHidden/>
          </w:rPr>
          <w:t>50</w:t>
        </w:r>
        <w:r>
          <w:rPr>
            <w:noProof/>
            <w:webHidden/>
          </w:rPr>
          <w:fldChar w:fldCharType="end"/>
        </w:r>
      </w:hyperlink>
    </w:p>
    <w:p w14:paraId="4E5E0F61" w14:textId="7296F3C4"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93" w:history="1">
        <w:r w:rsidRPr="00274B8B">
          <w:rPr>
            <w:rStyle w:val="Hypertextovodkaz"/>
            <w:noProof/>
          </w:rPr>
          <w:t>Tabulka 14 Kvantifikované hodnocení knihovny Pygal</w:t>
        </w:r>
        <w:r>
          <w:rPr>
            <w:noProof/>
            <w:webHidden/>
          </w:rPr>
          <w:tab/>
        </w:r>
        <w:r>
          <w:rPr>
            <w:noProof/>
            <w:webHidden/>
          </w:rPr>
          <w:fldChar w:fldCharType="begin"/>
        </w:r>
        <w:r>
          <w:rPr>
            <w:noProof/>
            <w:webHidden/>
          </w:rPr>
          <w:instrText xml:space="preserve"> PAGEREF _Toc98153493 \h </w:instrText>
        </w:r>
        <w:r>
          <w:rPr>
            <w:noProof/>
            <w:webHidden/>
          </w:rPr>
        </w:r>
        <w:r>
          <w:rPr>
            <w:noProof/>
            <w:webHidden/>
          </w:rPr>
          <w:fldChar w:fldCharType="separate"/>
        </w:r>
        <w:r>
          <w:rPr>
            <w:noProof/>
            <w:webHidden/>
          </w:rPr>
          <w:t>50</w:t>
        </w:r>
        <w:r>
          <w:rPr>
            <w:noProof/>
            <w:webHidden/>
          </w:rPr>
          <w:fldChar w:fldCharType="end"/>
        </w:r>
      </w:hyperlink>
    </w:p>
    <w:p w14:paraId="0980D1A9" w14:textId="359A18F9" w:rsidR="00183A99" w:rsidRDefault="00183A99">
      <w:pPr>
        <w:pStyle w:val="Seznamobrzk"/>
        <w:tabs>
          <w:tab w:val="right" w:leader="dot" w:pos="8494"/>
        </w:tabs>
        <w:rPr>
          <w:rFonts w:asciiTheme="minorHAnsi" w:eastAsiaTheme="minorEastAsia" w:hAnsiTheme="minorHAnsi" w:cstheme="minorBidi"/>
          <w:noProof/>
          <w:sz w:val="22"/>
          <w:szCs w:val="22"/>
          <w:lang w:eastAsia="cs-CZ" w:bidi="ar-SA"/>
        </w:rPr>
      </w:pPr>
      <w:hyperlink w:anchor="_Toc98153494" w:history="1">
        <w:r w:rsidRPr="00274B8B">
          <w:rPr>
            <w:rStyle w:val="Hypertextovodkaz"/>
            <w:noProof/>
          </w:rPr>
          <w:t>Tabulka 15 Celkové výsledky hodnocení knihoven</w:t>
        </w:r>
        <w:r>
          <w:rPr>
            <w:noProof/>
            <w:webHidden/>
          </w:rPr>
          <w:tab/>
        </w:r>
        <w:r>
          <w:rPr>
            <w:noProof/>
            <w:webHidden/>
          </w:rPr>
          <w:fldChar w:fldCharType="begin"/>
        </w:r>
        <w:r>
          <w:rPr>
            <w:noProof/>
            <w:webHidden/>
          </w:rPr>
          <w:instrText xml:space="preserve"> PAGEREF _Toc98153494 \h </w:instrText>
        </w:r>
        <w:r>
          <w:rPr>
            <w:noProof/>
            <w:webHidden/>
          </w:rPr>
        </w:r>
        <w:r>
          <w:rPr>
            <w:noProof/>
            <w:webHidden/>
          </w:rPr>
          <w:fldChar w:fldCharType="separate"/>
        </w:r>
        <w:r>
          <w:rPr>
            <w:noProof/>
            <w:webHidden/>
          </w:rPr>
          <w:t>52</w:t>
        </w:r>
        <w:r>
          <w:rPr>
            <w:noProof/>
            <w:webHidden/>
          </w:rPr>
          <w:fldChar w:fldCharType="end"/>
        </w:r>
      </w:hyperlink>
    </w:p>
    <w:p w14:paraId="09075943" w14:textId="2DF7F692"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98153589"/>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3B814F28" w:rsidR="007A4209" w:rsidRDefault="00B46DB5" w:rsidP="00294A75">
      <w:r>
        <w:t xml:space="preserve">Tato bakalářská práce si klade za cíl seznámit čtenáře se základními principy datové vizualizace a s knihovnami jazyka Python, které je možné k tomuto účelu využít. Práce se dále zabývá příklady získávání dat a jejich zpracováním v podobě ukázek a 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153590"/>
      <w:r>
        <w:lastRenderedPageBreak/>
        <w:t>Teoretická část</w:t>
      </w:r>
      <w:bookmarkEnd w:id="3"/>
    </w:p>
    <w:p w14:paraId="5A6F6405" w14:textId="7B8CD8CF" w:rsidR="004B556C" w:rsidRDefault="00FE0293" w:rsidP="004B556C">
      <w:pPr>
        <w:pStyle w:val="Nadpis2"/>
      </w:pPr>
      <w:bookmarkStart w:id="4" w:name="_Toc98153591"/>
      <w:r>
        <w:t>Vizualizace</w:t>
      </w:r>
      <w:bookmarkEnd w:id="4"/>
    </w:p>
    <w:p w14:paraId="6EB67C3B" w14:textId="7759FB16" w:rsidR="008F6349" w:rsidRDefault="00FE0293" w:rsidP="008F6349">
      <w:pPr>
        <w:pStyle w:val="Nadpis3"/>
      </w:pPr>
      <w:bookmarkStart w:id="5" w:name="_Toc98153592"/>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153593"/>
      <w:r>
        <w:t>Principy datové vizualizace</w:t>
      </w:r>
      <w:bookmarkEnd w:id="6"/>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153594"/>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B09C676" w:rsidR="00F62599" w:rsidRDefault="00F62599" w:rsidP="00F62599">
      <w:pPr>
        <w:pStyle w:val="Titulek"/>
        <w:jc w:val="left"/>
      </w:pPr>
      <w:bookmarkStart w:id="8" w:name="_Toc98153649"/>
      <w:r>
        <w:t xml:space="preserve">Obr. </w:t>
      </w:r>
      <w:r w:rsidR="003268FC">
        <w:fldChar w:fldCharType="begin"/>
      </w:r>
      <w:r w:rsidR="003268FC">
        <w:instrText xml:space="preserve"> SEQ Obr. \* ARABIC </w:instrText>
      </w:r>
      <w:r w:rsidR="003268FC">
        <w:fldChar w:fldCharType="separate"/>
      </w:r>
      <w:r>
        <w:rPr>
          <w:noProof/>
        </w:rPr>
        <w:t>1</w:t>
      </w:r>
      <w:r w:rsidR="003268FC">
        <w:rPr>
          <w:noProof/>
        </w:rPr>
        <w:fldChar w:fldCharType="end"/>
      </w:r>
      <w:r>
        <w:t xml:space="preserve"> Pro lidské vnímání uniformní sekvenční palety knihovny Matplotlib</w:t>
      </w:r>
      <w:bookmarkEnd w:id="8"/>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6B7B34BD" w:rsidR="00F50CBA" w:rsidRPr="00F50CBA" w:rsidRDefault="00F50CBA" w:rsidP="00F50CBA">
      <w:pPr>
        <w:pStyle w:val="Titulek"/>
        <w:jc w:val="left"/>
      </w:pPr>
      <w:bookmarkStart w:id="9" w:name="_Toc98153650"/>
      <w:r>
        <w:t xml:space="preserve">Obr. </w:t>
      </w:r>
      <w:r w:rsidR="003268FC">
        <w:fldChar w:fldCharType="begin"/>
      </w:r>
      <w:r w:rsidR="003268FC">
        <w:instrText xml:space="preserve"> SEQ Obr. \* ARABIC </w:instrText>
      </w:r>
      <w:r w:rsidR="003268FC">
        <w:fldChar w:fldCharType="separate"/>
      </w:r>
      <w:r>
        <w:rPr>
          <w:noProof/>
        </w:rPr>
        <w:t>2</w:t>
      </w:r>
      <w:r w:rsidR="003268FC">
        <w:rPr>
          <w:noProof/>
        </w:rPr>
        <w:fldChar w:fldCharType="end"/>
      </w:r>
      <w:r>
        <w:t xml:space="preserve"> Skupiny barev dle asociovaných pocitů</w:t>
      </w:r>
      <w:bookmarkEnd w:id="9"/>
    </w:p>
    <w:p w14:paraId="268CD545" w14:textId="1259615E" w:rsidR="00DE3E08"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4BA1F84D" w14:textId="77777777" w:rsidR="00CF7D2A" w:rsidRDefault="00CF7D2A" w:rsidP="00CF7D2A">
      <w:pPr>
        <w:pStyle w:val="Nadpis4"/>
        <w:ind w:left="993" w:hanging="993"/>
      </w:pPr>
      <w:r>
        <w:t>Nevhodná volba barevné palety</w:t>
      </w:r>
    </w:p>
    <w:p w14:paraId="1FBF8182" w14:textId="77777777" w:rsidR="00CF7D2A" w:rsidRDefault="00CF7D2A" w:rsidP="00CF7D2A">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Tato paleta s sebou nese hned několik problémů: Pořadí barev je sice všeobecně známé, ale nelze intuitivně rozlišit vyšší a nižší hodnoty. Druhým problémem je vnímání </w:t>
      </w:r>
      <w:r>
        <w:lastRenderedPageBreak/>
        <w:t>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p>
    <w:p w14:paraId="10D82269" w14:textId="77777777" w:rsidR="00CF7D2A" w:rsidRDefault="00CF7D2A" w:rsidP="00CF7D2A">
      <w:r>
        <w:rPr>
          <w:noProof/>
        </w:rPr>
        <w:drawing>
          <wp:inline distT="0" distB="0" distL="0" distR="0" wp14:anchorId="0C879B5E" wp14:editId="49602ECD">
            <wp:extent cx="4206240" cy="5259532"/>
            <wp:effectExtent l="0" t="0" r="3810"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4EACC2E0" w14:textId="68C2294F" w:rsidR="00CF7D2A" w:rsidRPr="00F50CBA" w:rsidRDefault="00CF7D2A" w:rsidP="00CF7D2A">
      <w:pPr>
        <w:pStyle w:val="Titulek"/>
        <w:jc w:val="left"/>
      </w:pPr>
      <w:bookmarkStart w:id="10" w:name="_Toc98153651"/>
      <w:r>
        <w:t xml:space="preserve">Obr. </w:t>
      </w:r>
      <w:r>
        <w:fldChar w:fldCharType="begin"/>
      </w:r>
      <w:r>
        <w:instrText xml:space="preserve"> SEQ Obr. \* ARABIC </w:instrText>
      </w:r>
      <w:r>
        <w:fldChar w:fldCharType="separate"/>
      </w:r>
      <w:r w:rsidR="00FE7097">
        <w:rPr>
          <w:noProof/>
        </w:rPr>
        <w:t>3</w:t>
      </w:r>
      <w:r>
        <w:rPr>
          <w:noProof/>
        </w:rPr>
        <w:fldChar w:fldCharType="end"/>
      </w:r>
      <w:r>
        <w:t xml:space="preserve"> Porovnání barevných palet</w:t>
      </w:r>
      <w:bookmarkEnd w:id="10"/>
    </w:p>
    <w:p w14:paraId="54BCF612" w14:textId="77777777" w:rsidR="00CF7D2A" w:rsidRDefault="00CF7D2A" w:rsidP="00CF7D2A">
      <w:r>
        <w:t>Zdroj: vlastní zpracování – Knihovna Matplotlib</w:t>
      </w:r>
    </w:p>
    <w:p w14:paraId="09F910D1" w14:textId="139E07E8" w:rsidR="00CF7D2A" w:rsidRPr="008A4A53" w:rsidRDefault="00CF7D2A" w:rsidP="000733B4">
      <w:r>
        <w:t>Grafy na obrázku X jsou vytvořeny na základě stejných dat (10000 hodnot normálního rozdělení pro osu X a x + náhodná hodnota normálního rozdělení pro osu Y), ale využívají různé barevné palety. Horní graf využívá duhovou paletu „</w:t>
      </w:r>
      <w:r w:rsidRPr="00A66BD5">
        <w:t>gist_rainbow</w:t>
      </w:r>
      <w:r>
        <w:t>“, zatímco dolní využívá pro lidské vnímání uniformní paletu „</w:t>
      </w:r>
      <w:r w:rsidRPr="00A66BD5">
        <w:t>inferno</w:t>
      </w:r>
      <w:r>
        <w:t xml:space="preserve">“, obě dostupné v knihovně Matplotlib. Červená barva pro nulové hodnoty horního </w:t>
      </w:r>
      <w:r>
        <w:lastRenderedPageBreak/>
        <w:t xml:space="preserve">grafu působí velmi rušivým dojmem. Odstíny modré a zelené ve středu grafu vytváří zdání skupin s rozdílnými vlastnostmi na základě principu podobnosti popsaného v kapitole 4.1.2. ačkoliv dle 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8F6349">
      <w:pPr>
        <w:pStyle w:val="Nadpis3"/>
      </w:pPr>
      <w:bookmarkStart w:id="11" w:name="_Toc98153595"/>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4E78B589" w:rsidR="00F50CBA" w:rsidRPr="00F50CBA" w:rsidRDefault="00F50CBA" w:rsidP="00F50CBA">
      <w:pPr>
        <w:pStyle w:val="Titulek"/>
        <w:jc w:val="left"/>
      </w:pPr>
      <w:bookmarkStart w:id="12" w:name="_Toc98153652"/>
      <w:r>
        <w:t xml:space="preserve">Obr. </w:t>
      </w:r>
      <w:r w:rsidR="003268FC">
        <w:fldChar w:fldCharType="begin"/>
      </w:r>
      <w:r w:rsidR="003268FC">
        <w:instrText xml:space="preserve"> SEQ Obr. \* ARABIC </w:instrText>
      </w:r>
      <w:r w:rsidR="003268FC">
        <w:fldChar w:fldCharType="separate"/>
      </w:r>
      <w:r w:rsidR="00183A99">
        <w:rPr>
          <w:noProof/>
        </w:rPr>
        <w:t>4</w:t>
      </w:r>
      <w:r w:rsidR="003268FC">
        <w:rPr>
          <w:noProof/>
        </w:rPr>
        <w:fldChar w:fldCharType="end"/>
      </w:r>
      <w:r>
        <w:t xml:space="preserve"> Obecný graf</w:t>
      </w:r>
      <w:bookmarkEnd w:id="12"/>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3" w:name="_Toc98153596"/>
      <w:r>
        <w:t>Nejčastější typy grafů</w:t>
      </w:r>
      <w:bookmarkEnd w:id="13"/>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w:t>
      </w:r>
      <w:r>
        <w:lastRenderedPageBreak/>
        <w:t xml:space="preserve">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58198701" w:rsidR="00F50CBA" w:rsidRPr="00F50CBA" w:rsidRDefault="00F50CBA" w:rsidP="00F50CBA">
      <w:pPr>
        <w:pStyle w:val="Titulek"/>
        <w:jc w:val="left"/>
      </w:pPr>
      <w:bookmarkStart w:id="14" w:name="_Toc98153653"/>
      <w:r>
        <w:t xml:space="preserve">Obr. </w:t>
      </w:r>
      <w:r w:rsidR="003268FC">
        <w:fldChar w:fldCharType="begin"/>
      </w:r>
      <w:r w:rsidR="003268FC">
        <w:instrText xml:space="preserve"> SEQ Obr. \* ARABIC </w:instrText>
      </w:r>
      <w:r w:rsidR="003268FC">
        <w:fldChar w:fldCharType="separate"/>
      </w:r>
      <w:r w:rsidR="00183A99">
        <w:rPr>
          <w:noProof/>
        </w:rPr>
        <w:t>5</w:t>
      </w:r>
      <w:r w:rsidR="003268FC">
        <w:rPr>
          <w:noProof/>
        </w:rPr>
        <w:fldChar w:fldCharType="end"/>
      </w:r>
      <w:r>
        <w:t xml:space="preserve"> Ukázka grafů vyjadřujících změnu v čase</w:t>
      </w:r>
      <w:bookmarkEnd w:id="14"/>
    </w:p>
    <w:p w14:paraId="55B51EAF" w14:textId="77777777"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w:t>
      </w:r>
      <w:r w:rsidR="005A13BA">
        <w:lastRenderedPageBreak/>
        <w:t xml:space="preserve">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481A63E4" w:rsidR="00F50CBA" w:rsidRPr="00F50CBA" w:rsidRDefault="00F50CBA" w:rsidP="00F50CBA">
      <w:pPr>
        <w:pStyle w:val="Titulek"/>
        <w:jc w:val="left"/>
      </w:pPr>
      <w:bookmarkStart w:id="15" w:name="_Toc98153654"/>
      <w:r>
        <w:t xml:space="preserve">Obr. </w:t>
      </w:r>
      <w:r w:rsidR="003268FC">
        <w:fldChar w:fldCharType="begin"/>
      </w:r>
      <w:r w:rsidR="003268FC">
        <w:instrText xml:space="preserve"> SEQ Obr. \* ARABIC </w:instrText>
      </w:r>
      <w:r w:rsidR="003268FC">
        <w:fldChar w:fldCharType="separate"/>
      </w:r>
      <w:r w:rsidR="00183A99">
        <w:rPr>
          <w:noProof/>
        </w:rPr>
        <w:t>6</w:t>
      </w:r>
      <w:r w:rsidR="003268FC">
        <w:rPr>
          <w:noProof/>
        </w:rPr>
        <w:fldChar w:fldCharType="end"/>
      </w:r>
      <w:r>
        <w:t xml:space="preserve"> Ukázka využití sloupcového a krabicového grafu pro vyjádření změny v čase</w:t>
      </w:r>
      <w:bookmarkEnd w:id="15"/>
    </w:p>
    <w:p w14:paraId="73648AE2" w14:textId="7330E673" w:rsidR="005E2FB5" w:rsidRDefault="00F174A2" w:rsidP="00F174A2">
      <w:r>
        <w:t>Zdroj: vlastní zpracování</w:t>
      </w:r>
      <w:r w:rsidR="005F0739">
        <w:t xml:space="preserve"> – Knihovna Matplotlib</w:t>
      </w:r>
    </w:p>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 xml:space="preserve">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w:t>
      </w:r>
      <w:r w:rsidR="00A06C11">
        <w:lastRenderedPageBreak/>
        <w:t>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56704572" w:rsidR="00F50CBA" w:rsidRPr="00F50CBA" w:rsidRDefault="00F50CBA" w:rsidP="00F50CBA">
      <w:pPr>
        <w:pStyle w:val="Titulek"/>
        <w:jc w:val="left"/>
      </w:pPr>
      <w:bookmarkStart w:id="16" w:name="_Toc98153655"/>
      <w:r>
        <w:t xml:space="preserve">Obr. </w:t>
      </w:r>
      <w:r w:rsidR="003268FC">
        <w:fldChar w:fldCharType="begin"/>
      </w:r>
      <w:r w:rsidR="003268FC">
        <w:instrText xml:space="preserve"> SEQ Obr. \* ARABIC </w:instrText>
      </w:r>
      <w:r w:rsidR="003268FC">
        <w:fldChar w:fldCharType="separate"/>
      </w:r>
      <w:r w:rsidR="00183A99">
        <w:rPr>
          <w:noProof/>
        </w:rPr>
        <w:t>7</w:t>
      </w:r>
      <w:r w:rsidR="003268FC">
        <w:rPr>
          <w:noProof/>
        </w:rPr>
        <w:fldChar w:fldCharType="end"/>
      </w:r>
      <w:r>
        <w:t xml:space="preserve"> Ukázka využití stromové mapy pro zobrazení souborového systému</w:t>
      </w:r>
      <w:bookmarkEnd w:id="16"/>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CA2A0DD" w14:textId="7321FE61" w:rsidR="00F50CBA" w:rsidRPr="00F50CBA" w:rsidRDefault="00F50CBA" w:rsidP="00F50CBA">
      <w:pPr>
        <w:pStyle w:val="Titulek"/>
        <w:jc w:val="left"/>
      </w:pPr>
      <w:bookmarkStart w:id="17" w:name="_Toc98153656"/>
      <w:r>
        <w:t xml:space="preserve">Obr. </w:t>
      </w:r>
      <w:r w:rsidR="003268FC">
        <w:fldChar w:fldCharType="begin"/>
      </w:r>
      <w:r w:rsidR="003268FC">
        <w:instrText xml:space="preserve"> SEQ Obr. \* ARABIC </w:instrText>
      </w:r>
      <w:r w:rsidR="003268FC">
        <w:fldChar w:fldCharType="separate"/>
      </w:r>
      <w:r w:rsidR="00183A99">
        <w:rPr>
          <w:noProof/>
        </w:rPr>
        <w:t>8</w:t>
      </w:r>
      <w:r w:rsidR="003268FC">
        <w:rPr>
          <w:noProof/>
        </w:rPr>
        <w:fldChar w:fldCharType="end"/>
      </w:r>
      <w:r>
        <w:t xml:space="preserve"> Histogram v podobě sloupcového grafu s kategoriemi intervalů (červený) a histogram s proměnlivou šířkou sloupce (modrý)</w:t>
      </w:r>
      <w:bookmarkEnd w:id="17"/>
    </w:p>
    <w:p w14:paraId="206D4FFF" w14:textId="77777777" w:rsidR="00F50CBA" w:rsidRPr="00F50CBA" w:rsidRDefault="00F50CBA" w:rsidP="00F50CBA"/>
    <w:p w14:paraId="66C2BC8E" w14:textId="652695B2" w:rsidR="003845B8" w:rsidRDefault="00F44759" w:rsidP="00F44759">
      <w:r>
        <w:lastRenderedPageBreak/>
        <w:t>Zdroj: vlastní zpracování – knihovna Pygal</w:t>
      </w:r>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79E0EDF5" w:rsidR="00F50CBA" w:rsidRPr="00F50CBA" w:rsidRDefault="00F50CBA" w:rsidP="00F50CBA">
      <w:pPr>
        <w:pStyle w:val="Titulek"/>
        <w:jc w:val="left"/>
      </w:pPr>
      <w:bookmarkStart w:id="18" w:name="_Toc98153657"/>
      <w:r>
        <w:t xml:space="preserve">Obr. </w:t>
      </w:r>
      <w:r w:rsidR="003268FC">
        <w:fldChar w:fldCharType="begin"/>
      </w:r>
      <w:r w:rsidR="003268FC">
        <w:instrText xml:space="preserve"> SEQ Obr. \* ARABIC </w:instrText>
      </w:r>
      <w:r w:rsidR="003268FC">
        <w:fldChar w:fldCharType="separate"/>
      </w:r>
      <w:r w:rsidR="00183A99">
        <w:rPr>
          <w:noProof/>
        </w:rPr>
        <w:t>9</w:t>
      </w:r>
      <w:r w:rsidR="003268FC">
        <w:rPr>
          <w:noProof/>
        </w:rPr>
        <w:fldChar w:fldCharType="end"/>
      </w:r>
      <w:r>
        <w:t xml:space="preserve"> Krabicový graf doplněný o popis součástí</w:t>
      </w:r>
      <w:bookmarkEnd w:id="18"/>
    </w:p>
    <w:p w14:paraId="02B5BED5" w14:textId="1B274A77" w:rsidR="00466451" w:rsidRDefault="00466451" w:rsidP="00466451">
      <w:r>
        <w:t>Zdroj: vlastní zpracování – knihovna Matplotlib</w:t>
      </w:r>
    </w:p>
    <w:p w14:paraId="4D608109" w14:textId="77777777" w:rsidR="00F50CBA" w:rsidRDefault="00F50CBA" w:rsidP="00466451"/>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7915E28B" w:rsidR="00F50CBA" w:rsidRPr="00F50CBA" w:rsidRDefault="00F50CBA" w:rsidP="00F50CBA">
      <w:pPr>
        <w:pStyle w:val="Titulek"/>
        <w:jc w:val="left"/>
      </w:pPr>
      <w:bookmarkStart w:id="19" w:name="_Toc98153658"/>
      <w:r>
        <w:t xml:space="preserve">Obr. </w:t>
      </w:r>
      <w:r w:rsidR="003268FC">
        <w:fldChar w:fldCharType="begin"/>
      </w:r>
      <w:r w:rsidR="003268FC">
        <w:instrText xml:space="preserve"> SEQ Obr. \* ARABIC </w:instrText>
      </w:r>
      <w:r w:rsidR="003268FC">
        <w:fldChar w:fldCharType="separate"/>
      </w:r>
      <w:r w:rsidR="00183A99">
        <w:rPr>
          <w:noProof/>
        </w:rPr>
        <w:t>10</w:t>
      </w:r>
      <w:r w:rsidR="003268FC">
        <w:rPr>
          <w:noProof/>
        </w:rPr>
        <w:fldChar w:fldCharType="end"/>
      </w:r>
      <w:r>
        <w:t xml:space="preserve"> Houslový graf s nesymetrickým rozdělením podle skupin</w:t>
      </w:r>
      <w:bookmarkEnd w:id="19"/>
    </w:p>
    <w:p w14:paraId="7AB5AA12" w14:textId="570D7CC2" w:rsidR="00A77D94" w:rsidRDefault="00CF17F3" w:rsidP="00A77D94">
      <w:r>
        <w:t>Zdroj: vlastní zpracování – knihovna Seaborn</w:t>
      </w:r>
    </w:p>
    <w:p w14:paraId="310E8C95" w14:textId="646978B1" w:rsidR="007E2F7E" w:rsidRDefault="007E2F7E" w:rsidP="007E2F7E">
      <w:pPr>
        <w:pStyle w:val="Nadpis2"/>
      </w:pPr>
      <w:bookmarkStart w:id="20" w:name="_Toc98153597"/>
      <w:r>
        <w:t>Jazyk Python</w:t>
      </w:r>
      <w:bookmarkEnd w:id="20"/>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 xml:space="preserve">Problém s rychlostí lze také řešit oddělením náročnějších částí programu do kompilovaných rozšíření, </w:t>
      </w:r>
      <w:r w:rsidR="00A72FD4">
        <w:lastRenderedPageBreak/>
        <w:t>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21" w:name="_Toc98153598"/>
      <w:r>
        <w:t>Knihovny</w:t>
      </w:r>
      <w:r w:rsidR="003233A7">
        <w:t xml:space="preserve"> jazyka Python</w:t>
      </w:r>
      <w:r>
        <w:t xml:space="preserve"> pro</w:t>
      </w:r>
      <w:r w:rsidR="005B6DAF">
        <w:t xml:space="preserve"> zpracování dat</w:t>
      </w:r>
      <w:bookmarkEnd w:id="21"/>
    </w:p>
    <w:p w14:paraId="0772BCE7" w14:textId="3BB80362" w:rsidR="00C10357" w:rsidRDefault="00C3718D" w:rsidP="00C10357">
      <w:pPr>
        <w:pStyle w:val="Nadpis3"/>
      </w:pPr>
      <w:bookmarkStart w:id="22" w:name="_Toc98153599"/>
      <w:r>
        <w:t>Num</w:t>
      </w:r>
      <w:r w:rsidR="00C10357">
        <w:t>P</w:t>
      </w:r>
      <w:r>
        <w:t>y</w:t>
      </w:r>
      <w:bookmarkEnd w:id="22"/>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3" w:name="_Toc98153600"/>
      <w:r>
        <w:t>SciPy</w:t>
      </w:r>
      <w:bookmarkEnd w:id="23"/>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24" w:name="_Toc98153601"/>
      <w:r>
        <w:t>p</w:t>
      </w:r>
      <w:r w:rsidR="00C3718D">
        <w:t>andas</w:t>
      </w:r>
      <w:bookmarkEnd w:id="24"/>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lastRenderedPageBreak/>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25" w:name="_Toc98153602"/>
      <w:r>
        <w:t>Vizualizační knihovny jazyka Python</w:t>
      </w:r>
      <w:bookmarkEnd w:id="25"/>
    </w:p>
    <w:p w14:paraId="343A5506" w14:textId="2B32205E" w:rsidR="004B0AE5" w:rsidRDefault="00206960" w:rsidP="004B0AE5">
      <w:pPr>
        <w:pStyle w:val="Nadpis3"/>
      </w:pPr>
      <w:bookmarkStart w:id="26" w:name="_Toc98153603"/>
      <w:r>
        <w:t>Mat</w:t>
      </w:r>
      <w:r w:rsidR="00FB2716">
        <w:t>p</w:t>
      </w:r>
      <w:r>
        <w:t>lot</w:t>
      </w:r>
      <w:r w:rsidR="00FB2716">
        <w:t>l</w:t>
      </w:r>
      <w:r>
        <w:t>ib</w:t>
      </w:r>
      <w:bookmarkEnd w:id="26"/>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7" w:name="_Toc98153604"/>
      <w:r>
        <w:t>Seaborn</w:t>
      </w:r>
      <w:bookmarkEnd w:id="27"/>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w:t>
      </w:r>
      <w:r w:rsidR="00B26F37">
        <w:lastRenderedPageBreak/>
        <w:t xml:space="preserve">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8" w:name="_Toc98153605"/>
      <w:r>
        <w:t>Bokeh</w:t>
      </w:r>
      <w:bookmarkEnd w:id="28"/>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9" w:name="_Toc98153606"/>
      <w:r>
        <w:t>Plotly</w:t>
      </w:r>
      <w:bookmarkEnd w:id="29"/>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6B06D93E" w:rsidR="00225002" w:rsidRPr="006361BA" w:rsidRDefault="00830D69" w:rsidP="006361BA">
      <w:r>
        <w:lastRenderedPageBreak/>
        <w:t xml:space="preserve">Existují také komerční produkty založené na této </w:t>
      </w:r>
      <w:r w:rsidR="000931C6">
        <w:t>knihovně</w:t>
      </w:r>
      <w:r w:rsidR="00CB637A">
        <w:t xml:space="preserve">, </w:t>
      </w:r>
      <w:r w:rsidR="00CB637A" w:rsidRPr="00CB637A">
        <w:t xml:space="preserve">Dash </w:t>
      </w:r>
      <w:r w:rsidR="00B5084C" w:rsidRPr="00CB637A">
        <w:t>Enterprise</w:t>
      </w:r>
      <w:r w:rsidR="00B5084C">
        <w:t xml:space="preserve"> – platforma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0" w:name="_Toc98153607"/>
      <w:r>
        <w:t>Holoviews</w:t>
      </w:r>
      <w:bookmarkEnd w:id="30"/>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soustředit se na to, jakým způsobem 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1" w:name="_Toc98153608"/>
      <w:r>
        <w:t>Pygal</w:t>
      </w:r>
      <w:bookmarkEnd w:id="31"/>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32" w:name="_Toc98153609"/>
      <w:r>
        <w:t>MidiTime</w:t>
      </w:r>
      <w:bookmarkEnd w:id="32"/>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r w:rsidR="00AF43B1" w:rsidRPr="00AF43B1">
        <w:lastRenderedPageBreak/>
        <w:t>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3" w:name="_Toc98153610"/>
      <w:r>
        <w:t>Geoplotlib</w:t>
      </w:r>
      <w:bookmarkEnd w:id="33"/>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4" w:name="_Toc98153611"/>
      <w:r>
        <w:t>WordCloud</w:t>
      </w:r>
      <w:bookmarkEnd w:id="34"/>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1636EE83" w14:textId="79FA11C5" w:rsidR="00BD69C8" w:rsidRDefault="0022019C" w:rsidP="00BD69C8">
      <w:pPr>
        <w:pStyle w:val="Nadpis1"/>
      </w:pPr>
      <w:bookmarkStart w:id="35" w:name="_Toc98153612"/>
      <w:r>
        <w:t>Metodika zpracování</w:t>
      </w:r>
      <w:bookmarkEnd w:id="35"/>
    </w:p>
    <w:p w14:paraId="0D8C6447" w14:textId="6FBCBDBB" w:rsidR="0022019C" w:rsidRDefault="00D14DB8" w:rsidP="00D14DB8">
      <w:pPr>
        <w:pStyle w:val="Nadpis2"/>
      </w:pPr>
      <w:bookmarkStart w:id="36" w:name="_Toc98153613"/>
      <w:r>
        <w:t>Hodnocení knihoven</w:t>
      </w:r>
      <w:bookmarkEnd w:id="36"/>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bookmarkStart w:id="37" w:name="_Toc98153480"/>
      <w:r>
        <w:t xml:space="preserve">Tabulka </w:t>
      </w:r>
      <w:r w:rsidR="003268FC">
        <w:fldChar w:fldCharType="begin"/>
      </w:r>
      <w:r w:rsidR="003268FC">
        <w:instrText xml:space="preserve"> SEQ Tabulka \*</w:instrText>
      </w:r>
      <w:r w:rsidR="003268FC">
        <w:instrText xml:space="preserve"> ARABIC </w:instrText>
      </w:r>
      <w:r w:rsidR="003268FC">
        <w:fldChar w:fldCharType="separate"/>
      </w:r>
      <w:r>
        <w:rPr>
          <w:noProof/>
        </w:rPr>
        <w:t>1</w:t>
      </w:r>
      <w:r w:rsidR="003268FC">
        <w:rPr>
          <w:noProof/>
        </w:rPr>
        <w:fldChar w:fldCharType="end"/>
      </w:r>
      <w:r>
        <w:t xml:space="preserve"> Ukázková tabulka hodnocení</w:t>
      </w:r>
      <w:bookmarkEnd w:id="37"/>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lastRenderedPageBreak/>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63A7FC66" w:rsidR="0032446F"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38" w:name="_Toc98153614"/>
      <w:r>
        <w:t>Kvantifikace hodnocení</w:t>
      </w:r>
      <w:bookmarkEnd w:id="38"/>
    </w:p>
    <w:p w14:paraId="691908A3" w14:textId="178B91DC" w:rsidR="00C36F28" w:rsidRDefault="00F95E12" w:rsidP="00F95E12">
      <w:r>
        <w:t>Aby bylo možné porovnání knihoven vizualizovat, je nutné převést</w:t>
      </w:r>
      <w:r w:rsidR="00C47358">
        <w:t xml:space="preserve"> některé aspekty do číselného formátu. </w:t>
      </w:r>
      <w:r w:rsidR="00403493">
        <w:t>Subjektivní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 xml:space="preserve">Body </w:t>
      </w:r>
      <w:r w:rsidR="00217E02">
        <w:t>zaznamenány do následující tabulky:</w:t>
      </w:r>
    </w:p>
    <w:p w14:paraId="773F3318" w14:textId="77777777" w:rsidR="0032446F" w:rsidRDefault="0032446F" w:rsidP="0032446F">
      <w:pPr>
        <w:pStyle w:val="Titulek"/>
        <w:keepNext/>
        <w:jc w:val="left"/>
      </w:pPr>
      <w:bookmarkStart w:id="39" w:name="_Toc98153481"/>
      <w:r>
        <w:lastRenderedPageBreak/>
        <w:t xml:space="preserve">Tabulka </w:t>
      </w:r>
      <w:r w:rsidR="003268FC">
        <w:fldChar w:fldCharType="begin"/>
      </w:r>
      <w:r w:rsidR="003268FC">
        <w:instrText xml:space="preserve"> SEQ Tabulka \* ARABIC </w:instrText>
      </w:r>
      <w:r w:rsidR="003268FC">
        <w:fldChar w:fldCharType="separate"/>
      </w:r>
      <w:r>
        <w:rPr>
          <w:noProof/>
        </w:rPr>
        <w:t>2</w:t>
      </w:r>
      <w:r w:rsidR="003268FC">
        <w:rPr>
          <w:noProof/>
        </w:rPr>
        <w:fldChar w:fldCharType="end"/>
      </w:r>
      <w:r>
        <w:t xml:space="preserve"> Ukázková tabulka kvantifikovaného hodnocení</w:t>
      </w:r>
      <w:bookmarkEnd w:id="39"/>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537573D2" w:rsidR="00F72D6B" w:rsidRPr="00F72D6B" w:rsidRDefault="00F72D6B" w:rsidP="00F72D6B">
      <w:pPr>
        <w:pStyle w:val="Odstavecseseznamem"/>
        <w:numPr>
          <w:ilvl w:val="0"/>
          <w:numId w:val="44"/>
        </w:numPr>
        <w:rPr>
          <w:b/>
          <w:bCs/>
        </w:rPr>
      </w:pPr>
      <w:r>
        <w:t xml:space="preserve">Export v rastrovém formátu – </w:t>
      </w:r>
      <w:r w:rsidR="00BC3FF7">
        <w:t>1</w:t>
      </w:r>
      <w:r>
        <w:t xml:space="preserve"> bod</w:t>
      </w:r>
    </w:p>
    <w:p w14:paraId="1AD79127" w14:textId="1898571C" w:rsidR="00F72D6B" w:rsidRPr="00F72D6B" w:rsidRDefault="00F72D6B" w:rsidP="00F72D6B">
      <w:pPr>
        <w:pStyle w:val="Odstavecseseznamem"/>
        <w:numPr>
          <w:ilvl w:val="0"/>
          <w:numId w:val="44"/>
        </w:numPr>
        <w:rPr>
          <w:b/>
          <w:bCs/>
        </w:rPr>
      </w:pPr>
      <w:r>
        <w:t xml:space="preserve">Export ve vektorovém formátu – </w:t>
      </w:r>
      <w:r w:rsidR="00BC3FF7">
        <w:t>1</w:t>
      </w:r>
      <w:r>
        <w:t xml:space="preserve"> bod</w:t>
      </w:r>
    </w:p>
    <w:p w14:paraId="00D023F8" w14:textId="272343AE" w:rsidR="00F72D6B" w:rsidRPr="00BC3FF7" w:rsidRDefault="00F72D6B" w:rsidP="00F72D6B">
      <w:pPr>
        <w:pStyle w:val="Odstavecseseznamem"/>
        <w:numPr>
          <w:ilvl w:val="0"/>
          <w:numId w:val="44"/>
        </w:numPr>
        <w:rPr>
          <w:b/>
          <w:bCs/>
        </w:rPr>
      </w:pPr>
      <w:r>
        <w:t xml:space="preserve">Export ve formátu .pdf – </w:t>
      </w:r>
      <w:r w:rsidR="00BC3FF7">
        <w:t>1</w:t>
      </w:r>
      <w:r>
        <w:t xml:space="preserve"> bod</w:t>
      </w:r>
    </w:p>
    <w:p w14:paraId="2DE059B8" w14:textId="6C232D2F" w:rsidR="00BC3FF7" w:rsidRDefault="00BC3FF7" w:rsidP="00BC3FF7">
      <w:pPr>
        <w:rPr>
          <w:b/>
          <w:bCs/>
        </w:rPr>
      </w:pPr>
      <w:r>
        <w:rPr>
          <w:b/>
          <w:bCs/>
        </w:rPr>
        <w:t>Typy grafů</w:t>
      </w:r>
    </w:p>
    <w:p w14:paraId="1C894BDA" w14:textId="5B098F39" w:rsidR="00C75E32" w:rsidRPr="006B0AFE" w:rsidRDefault="00C75E32" w:rsidP="00C75E32">
      <w:pPr>
        <w:pStyle w:val="Odstavecseseznamem"/>
        <w:numPr>
          <w:ilvl w:val="0"/>
          <w:numId w:val="48"/>
        </w:numPr>
        <w:rPr>
          <w:b/>
          <w:bCs/>
        </w:rPr>
      </w:pPr>
      <w:r>
        <w:t>Pouze základní typy grafů – 0 bodů</w:t>
      </w:r>
    </w:p>
    <w:p w14:paraId="2552A12E" w14:textId="2C623AED" w:rsidR="00C75E32" w:rsidRPr="006B0AFE" w:rsidRDefault="00D11959" w:rsidP="00C75E32">
      <w:pPr>
        <w:pStyle w:val="Odstavecseseznamem"/>
        <w:numPr>
          <w:ilvl w:val="0"/>
          <w:numId w:val="48"/>
        </w:numPr>
        <w:rPr>
          <w:b/>
          <w:bCs/>
        </w:rPr>
      </w:pPr>
      <w:r>
        <w:t>Některé specializované typy grafů – 1 bod</w:t>
      </w:r>
    </w:p>
    <w:p w14:paraId="3CE3AD76" w14:textId="7C0E1396" w:rsidR="00D11959" w:rsidRPr="00C75E32" w:rsidRDefault="00D11959" w:rsidP="00C75E32">
      <w:pPr>
        <w:pStyle w:val="Odstavecseseznamem"/>
        <w:numPr>
          <w:ilvl w:val="0"/>
          <w:numId w:val="48"/>
        </w:numPr>
        <w:rPr>
          <w:b/>
          <w:bCs/>
        </w:rPr>
      </w:pPr>
      <w:r>
        <w:t>Široký výběr různých typů grafů – 2 body</w:t>
      </w:r>
    </w:p>
    <w:p w14:paraId="60180E47" w14:textId="3C01B04D" w:rsidR="00BC3FF7" w:rsidRDefault="00BC3FF7" w:rsidP="00BC3FF7">
      <w:pPr>
        <w:rPr>
          <w:b/>
          <w:bCs/>
        </w:rPr>
      </w:pPr>
      <w:r w:rsidRPr="00BC3FF7">
        <w:rPr>
          <w:b/>
          <w:bCs/>
        </w:rPr>
        <w:t>Možnosti přizpůsobení</w:t>
      </w:r>
    </w:p>
    <w:p w14:paraId="69F4D094" w14:textId="6F00F6D9" w:rsidR="00942657" w:rsidRPr="00942657" w:rsidRDefault="00BC3FF7" w:rsidP="00942657">
      <w:pPr>
        <w:pStyle w:val="Odstavecseseznamem"/>
        <w:numPr>
          <w:ilvl w:val="0"/>
          <w:numId w:val="45"/>
        </w:numPr>
        <w:rPr>
          <w:b/>
          <w:bCs/>
        </w:rPr>
      </w:pPr>
      <w:r>
        <w:t>Žádné možnosti přizpůsobení –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541DA10" w:rsidR="00BC3FF7" w:rsidRPr="00942657" w:rsidRDefault="00BC3FF7" w:rsidP="00BC3FF7">
      <w:pPr>
        <w:pStyle w:val="Odstavecseseznamem"/>
        <w:numPr>
          <w:ilvl w:val="0"/>
          <w:numId w:val="45"/>
        </w:numPr>
        <w:rPr>
          <w:b/>
          <w:bCs/>
        </w:rPr>
      </w:pPr>
      <w:r>
        <w:t>Minimální možnosti přizpůsobení – 1 bod</w:t>
      </w:r>
    </w:p>
    <w:p w14:paraId="4A575301" w14:textId="75B8E030" w:rsidR="00942657" w:rsidRPr="00942657" w:rsidRDefault="00942657" w:rsidP="00942657">
      <w:pPr>
        <w:pStyle w:val="Odstavecseseznamem"/>
      </w:pPr>
      <w:r>
        <w:t>Knihovna nabízí základní možnosti přizpůsobení, jako jsou barevné palety, či přiřazení barvy datové řadě</w:t>
      </w:r>
    </w:p>
    <w:p w14:paraId="08E480E9" w14:textId="507D9024" w:rsidR="00BC3FF7" w:rsidRPr="00942657" w:rsidRDefault="00BC3FF7" w:rsidP="00BC3FF7">
      <w:pPr>
        <w:pStyle w:val="Odstavecseseznamem"/>
        <w:numPr>
          <w:ilvl w:val="0"/>
          <w:numId w:val="45"/>
        </w:numPr>
        <w:rPr>
          <w:b/>
          <w:bCs/>
        </w:rPr>
      </w:pPr>
      <w:r>
        <w:t>Pokročilé možnosti přizpůsobení – 2 body</w:t>
      </w:r>
    </w:p>
    <w:p w14:paraId="7C0F94E8" w14:textId="5F7CFBDC" w:rsidR="00942657" w:rsidRPr="00BC3FF7" w:rsidRDefault="00942657" w:rsidP="00942657">
      <w:pPr>
        <w:pStyle w:val="Odstavecseseznamem"/>
        <w:rPr>
          <w:b/>
          <w:bCs/>
        </w:rPr>
      </w:pPr>
      <w:r>
        <w:lastRenderedPageBreak/>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70F612DF" w:rsidR="00BC3FF7" w:rsidRPr="00983BF9" w:rsidRDefault="00BC3FF7" w:rsidP="00BC3FF7">
      <w:pPr>
        <w:pStyle w:val="Odstavecseseznamem"/>
        <w:numPr>
          <w:ilvl w:val="0"/>
          <w:numId w:val="46"/>
        </w:numPr>
        <w:rPr>
          <w:b/>
          <w:bCs/>
        </w:rPr>
      </w:pPr>
      <w:r>
        <w:t>Žádné možnosti interaktivity – 0 bodů</w:t>
      </w:r>
    </w:p>
    <w:p w14:paraId="2B3EF6F0" w14:textId="2BA6B098" w:rsidR="00983BF9" w:rsidRPr="00BC3FF7" w:rsidRDefault="00983BF9" w:rsidP="00983BF9">
      <w:pPr>
        <w:pStyle w:val="Odstavecseseznamem"/>
        <w:rPr>
          <w:b/>
          <w:bCs/>
        </w:rPr>
      </w:pPr>
      <w:r>
        <w:t>Nelze interagovat s vytvořenou vizualizací</w:t>
      </w:r>
    </w:p>
    <w:p w14:paraId="319FE174" w14:textId="34D181A0" w:rsidR="00BC3FF7" w:rsidRPr="00983BF9" w:rsidRDefault="00BC3FF7" w:rsidP="00BC3FF7">
      <w:pPr>
        <w:pStyle w:val="Odstavecseseznamem"/>
        <w:numPr>
          <w:ilvl w:val="0"/>
          <w:numId w:val="46"/>
        </w:numPr>
        <w:rPr>
          <w:b/>
          <w:bCs/>
        </w:rPr>
      </w:pPr>
      <w:r>
        <w:t>Minimální možnosti interaktivity –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51152222" w:rsidR="00BC3FF7" w:rsidRPr="00983BF9" w:rsidRDefault="00BC3FF7" w:rsidP="00BC3FF7">
      <w:pPr>
        <w:pStyle w:val="Odstavecseseznamem"/>
        <w:numPr>
          <w:ilvl w:val="0"/>
          <w:numId w:val="46"/>
        </w:numPr>
        <w:rPr>
          <w:b/>
          <w:bCs/>
        </w:rPr>
      </w:pPr>
      <w:r>
        <w:t>Pokročilé možnosti interaktivity – 2 body</w:t>
      </w:r>
    </w:p>
    <w:p w14:paraId="32CB5E06" w14:textId="5E259E16" w:rsidR="00983BF9" w:rsidRPr="00BC3FF7" w:rsidRDefault="00983BF9" w:rsidP="00983BF9">
      <w:pPr>
        <w:pStyle w:val="Odstavecseseznamem"/>
        <w:rPr>
          <w:b/>
          <w:bCs/>
        </w:rPr>
      </w:pPr>
      <w:r>
        <w:t>Lze definovat vlastní chování pomocí uživatelského rozhraní, či událostí kliknutí, tažení apod.</w:t>
      </w:r>
    </w:p>
    <w:p w14:paraId="730C54AD" w14:textId="77777777" w:rsidR="00C36F28" w:rsidRPr="00F95E12" w:rsidRDefault="00C36F28" w:rsidP="00F95E12"/>
    <w:p w14:paraId="5CEC26E9" w14:textId="13CB82C3" w:rsidR="00FE0293" w:rsidRDefault="00FE0293" w:rsidP="00FE0293">
      <w:pPr>
        <w:pStyle w:val="Nadpis1"/>
      </w:pPr>
      <w:bookmarkStart w:id="40" w:name="_Toc98153615"/>
      <w:r>
        <w:t>Praktická část</w:t>
      </w:r>
      <w:bookmarkEnd w:id="40"/>
    </w:p>
    <w:p w14:paraId="7DADFA19" w14:textId="7D9D4738" w:rsidR="00763AA6" w:rsidRDefault="00763AA6" w:rsidP="00763AA6">
      <w:pPr>
        <w:pStyle w:val="Nadpis2"/>
      </w:pPr>
      <w:bookmarkStart w:id="41" w:name="_Toc98153616"/>
      <w:r>
        <w:t>Způsoby získávání dat pomocí jazyka Python</w:t>
      </w:r>
      <w:bookmarkEnd w:id="41"/>
    </w:p>
    <w:p w14:paraId="08BD7101" w14:textId="20B24DE6" w:rsidR="005C00B4" w:rsidRPr="007968B4" w:rsidRDefault="005C00B4" w:rsidP="007968B4">
      <w:r>
        <w:t>Tato kapitola popisuje různé způsoby získávání dat pomocí jazyka Python. Ke všem příkladům jsou zároveň vytvořeny soubory Jupyter Notebook, které jsou pro snadné prohlížení výsledků vyexportovány do formátu .pdf. Není tedy nutné zakládat vlastní MySQL či MongoDB databáze.</w:t>
      </w:r>
    </w:p>
    <w:p w14:paraId="16608ED1" w14:textId="6CD6CED8" w:rsidR="00763AA6" w:rsidRDefault="00763AA6" w:rsidP="00763AA6">
      <w:pPr>
        <w:pStyle w:val="Nadpis3"/>
      </w:pPr>
      <w:bookmarkStart w:id="42" w:name="_Toc98153617"/>
      <w:r>
        <w:t>Načtení dat ze souboru</w:t>
      </w:r>
      <w:bookmarkEnd w:id="42"/>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.csv (comma</w:t>
      </w:r>
      <w:r w:rsidR="006A53D2">
        <w:t>-</w:t>
      </w:r>
      <w:r>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modul csv jazyka Python</w:t>
      </w:r>
      <w:r w:rsidR="00393B46">
        <w:t xml:space="preserve">. Pomocí </w:t>
      </w:r>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 xml:space="preserve">.read_csv()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Pr>
          <w:rFonts w:ascii="Consolas" w:eastAsia="MS Mincho" w:hAnsi="Consolas" w:cs="Consolas"/>
          <w:color w:val="000000"/>
          <w:sz w:val="19"/>
          <w:szCs w:val="19"/>
          <w:lang w:eastAsia="cs-CZ" w:bidi="ar-SA"/>
        </w:rPr>
        <w:t>sep=</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 xml:space="preserve">Pro načtení obrazových dat ve formátech jako jsou .png, .jpg,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r w:rsidR="0070703A">
        <w:t xml:space="preserve"> </w:t>
      </w:r>
      <w:r w:rsidR="00EB28ED">
        <w:t>získáme objekt typu Image, který lze dále zpracovávat pomocí knihovny Pillow.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NumPy </w:t>
      </w:r>
      <w:r w:rsidR="00F44E75">
        <w:t xml:space="preserve">pomocí </w:t>
      </w:r>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r w:rsidR="00592CD0">
        <w:t xml:space="preserve"> </w:t>
      </w:r>
      <w:r w:rsidR="00666867">
        <w:t xml:space="preserve">umí také provádět operace s načtenými daty, jako krátkodobé Fourierovy transformace, nebo dokonce generovat nové signály. </w:t>
      </w:r>
      <w:r w:rsidR="004E65AD">
        <w:t xml:space="preserve">Krom 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 xml:space="preserve">.waveshow() </w:t>
      </w:r>
      <w:r w:rsidR="005C4CF2" w:rsidRPr="005C4CF2">
        <w:t>a</w:t>
      </w:r>
      <w:r w:rsidR="005C4CF2">
        <w:rPr>
          <w:rFonts w:ascii="Consolas" w:eastAsia="MS Mincho" w:hAnsi="Consolas" w:cs="Consolas"/>
          <w:color w:val="000000"/>
          <w:sz w:val="19"/>
          <w:szCs w:val="19"/>
          <w:lang w:eastAsia="cs-CZ" w:bidi="ar-SA"/>
        </w:rPr>
        <w:t xml:space="preserve"> .specshow()</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r w:rsidR="007007CB">
        <w:rPr>
          <w:rFonts w:ascii="Consolas" w:eastAsia="MS Mincho" w:hAnsi="Consolas" w:cs="Consolas"/>
          <w:color w:val="6F008A"/>
          <w:sz w:val="19"/>
          <w:szCs w:val="19"/>
          <w:lang w:eastAsia="cs-CZ" w:bidi="ar-SA"/>
        </w:rPr>
        <w:t xml:space="preserve"> </w:t>
      </w:r>
      <w:r w:rsidR="007007CB">
        <w:t xml:space="preserve">který 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3" w:name="_Toc98153618"/>
      <w:r>
        <w:t>Načtení dat z webové stránky</w:t>
      </w:r>
      <w:bookmarkEnd w:id="43"/>
    </w:p>
    <w:p w14:paraId="35E06BEA" w14:textId="46DC969A" w:rsidR="00DD1A1B" w:rsidRDefault="000E5287" w:rsidP="00DD1A1B">
      <w:r>
        <w:t xml:space="preserve">Hojně využívaným nástrojem pro práci s obsahem webových stránek (především výběr a zpracování dat, někdy také „web scraping“) </w:t>
      </w:r>
      <w:r w:rsidR="00AD566D">
        <w:t>je knihovna BeautifulSoup</w:t>
      </w:r>
      <w:r w:rsidR="00255DAA">
        <w:t xml:space="preserve">. </w:t>
      </w:r>
      <w:r w:rsidR="002A0EEF">
        <w:t xml:space="preserve">Díky ní lze snadno procházet </w:t>
      </w:r>
      <w:r w:rsidR="00F724AA">
        <w:t>strukturu webové stránky, vyhledávat specifické elementy, třídy a identifikátory a extrahovat z nich text, nebo atributy (například atribut href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parsovat jednotlivé řádky a sloupce, </w:t>
      </w:r>
      <w:r w:rsidR="001C4DF9">
        <w:t xml:space="preserve">stačí tabulku načíst pomocí BeautifulSoup a předat ji v podobě řetězce metodě </w:t>
      </w:r>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r w:rsidR="00CE7EBA">
        <w:t xml:space="preserve"> knihovny pandas,</w:t>
      </w:r>
      <w:r w:rsidR="00177146">
        <w:t xml:space="preserve"> která z tabulky vygeneruje DataFrame</w:t>
      </w:r>
      <w:r w:rsidR="00CE7EBA">
        <w:t xml:space="preserve">. Pokud má tabulka hlavičku, pandas se </w:t>
      </w:r>
      <w:r w:rsidR="00DF74EF">
        <w:t>pokusí tyto řetězce dosadit jako názvy sloupců</w:t>
      </w:r>
      <w:r w:rsidR="00AD4085">
        <w:t xml:space="preserve">. </w:t>
      </w:r>
    </w:p>
    <w:p w14:paraId="500789E2" w14:textId="784A7CCF" w:rsidR="00763AA6" w:rsidRDefault="00763AA6" w:rsidP="00763AA6">
      <w:pPr>
        <w:pStyle w:val="Nadpis3"/>
      </w:pPr>
      <w:bookmarkStart w:id="44" w:name="_Toc98153619"/>
      <w:r>
        <w:t>Načtení dat z</w:t>
      </w:r>
      <w:r w:rsidR="006F2B39">
        <w:t> </w:t>
      </w:r>
      <w:r>
        <w:t>databáze</w:t>
      </w:r>
      <w:bookmarkEnd w:id="44"/>
    </w:p>
    <w:p w14:paraId="10967816" w14:textId="47A0E349" w:rsidR="006F2B39" w:rsidRDefault="003E6AED" w:rsidP="006F2B39">
      <w:r>
        <w:t>Způsoby získání dat z databáze se pochopitelně liší dle použitých technologií. Pro ukázku byly zvolena MySQL databáze, jako reprezentace relační databáze a nerelační (NoSQL) MongoDB.</w:t>
      </w:r>
    </w:p>
    <w:p w14:paraId="023C55BE" w14:textId="45FD0C21" w:rsidR="003E6AED" w:rsidRDefault="00A316C1" w:rsidP="006F2B39">
      <w:pPr>
        <w:rPr>
          <w:b/>
          <w:bCs/>
        </w:rPr>
      </w:pPr>
      <w:r>
        <w:rPr>
          <w:b/>
          <w:bCs/>
        </w:rPr>
        <w:t>MySQL</w:t>
      </w:r>
    </w:p>
    <w:p w14:paraId="17C72D73" w14:textId="4DD77423" w:rsidR="00A316C1" w:rsidRDefault="0023538D" w:rsidP="006F2B39">
      <w:r>
        <w:t xml:space="preserve">Pro interakci s libovolnou databází je nejprve nutné </w:t>
      </w:r>
      <w:r w:rsidR="00533E44">
        <w:t xml:space="preserve">získat odpovídající ovladač. V případě MySQL se jedná o oficiální connector dostupný z webových stránek MySQL. </w:t>
      </w:r>
      <w:r w:rsidR="00985927">
        <w:t xml:space="preserve">Dalším krokem po importu ovladače je vytvoření spojení s databází, zde pomocí </w:t>
      </w:r>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r w:rsidR="00985927">
        <w:t xml:space="preserve">, kde je nutné doplnit parametry s adresou, uživatelským účtem a databází. </w:t>
      </w:r>
      <w:r w:rsidR="000B6959">
        <w:t xml:space="preserve">Dotazy na databázi jsou pak vytvářeny jako string,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například z uživatelského vstupu. </w:t>
      </w:r>
      <w:r w:rsidR="0005781F">
        <w:t xml:space="preserve">Hodnoty načítané z databáze jsou vraceny jako uspořádané n-tice (Tuple) </w:t>
      </w:r>
      <w:r w:rsidR="00036B69">
        <w:t>představující jeden řádek, popřípadě jejich seznam.</w:t>
      </w:r>
    </w:p>
    <w:p w14:paraId="37EDFE14" w14:textId="3726F0FB" w:rsidR="00241683" w:rsidRDefault="00241683" w:rsidP="00241683">
      <w:pPr>
        <w:rPr>
          <w:b/>
          <w:bCs/>
        </w:rPr>
      </w:pPr>
      <w:r>
        <w:rPr>
          <w:b/>
          <w:bCs/>
        </w:rPr>
        <w:t>MongoDB</w:t>
      </w:r>
    </w:p>
    <w:p w14:paraId="6CBBE3D4" w14:textId="231B744D" w:rsidR="00241683" w:rsidRPr="00A316C1" w:rsidRDefault="00144DAE" w:rsidP="006F2B39">
      <w:r>
        <w:t xml:space="preserve">Pro připojení k MongoDB databázi je vhodné využít ovladače </w:t>
      </w:r>
      <w:r>
        <w:rPr>
          <w:rFonts w:ascii="Consolas" w:eastAsia="MS Mincho" w:hAnsi="Consolas" w:cs="Consolas"/>
          <w:color w:val="6F008A"/>
          <w:sz w:val="19"/>
          <w:szCs w:val="19"/>
          <w:lang w:eastAsia="cs-CZ" w:bidi="ar-SA"/>
        </w:rPr>
        <w:t>pymongo</w:t>
      </w:r>
      <w:r>
        <w:t xml:space="preserve">. Podobně jako u MySQL je prvním krokem vytvoření spojení s databází, zde pomocí </w:t>
      </w:r>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r w:rsidR="00A2514A" w:rsidRPr="00A2514A">
        <w:t xml:space="preserve">, </w:t>
      </w:r>
      <w:r w:rsidR="00A2514A">
        <w:t xml:space="preserve">kde argumentem je „connection string“ obsahující adresu, uživatelské jméno a databázi k otevření. </w:t>
      </w:r>
      <w:r w:rsidR="0025321A">
        <w:t>Každá databáze MongoDB se může skládat z mnoha kolekcí</w:t>
      </w:r>
      <w:r w:rsidR="00A65995">
        <w:t>. Výběr databáze i kolekce lze provádět buď pomocí tečkové notace (</w:t>
      </w:r>
      <w:r w:rsidR="00A65995">
        <w:rPr>
          <w:rFonts w:ascii="Consolas" w:eastAsia="MS Mincho" w:hAnsi="Consolas" w:cs="Consolas"/>
          <w:color w:val="000000"/>
          <w:sz w:val="19"/>
          <w:szCs w:val="19"/>
          <w:lang w:eastAsia="cs-CZ" w:bidi="ar-SA"/>
        </w:rPr>
        <w:t xml:space="preserve">client.nazev_databaze </w:t>
      </w:r>
      <w:r w:rsidR="00A65995" w:rsidRPr="00A65995">
        <w:t>a</w:t>
      </w:r>
      <w:r w:rsidR="00A65995">
        <w:rPr>
          <w:rFonts w:ascii="Consolas" w:eastAsia="MS Mincho" w:hAnsi="Consolas" w:cs="Consolas"/>
          <w:color w:val="000000"/>
          <w:sz w:val="19"/>
          <w:szCs w:val="19"/>
          <w:lang w:eastAsia="cs-CZ" w:bidi="ar-SA"/>
        </w:rPr>
        <w:t xml:space="preserve"> nazev_databaze.nazev_kolekce</w:t>
      </w:r>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r w:rsidR="00233A83">
        <w:rPr>
          <w:rFonts w:ascii="Consolas" w:eastAsia="MS Mincho" w:hAnsi="Consolas" w:cs="Consolas"/>
          <w:color w:val="000000"/>
          <w:sz w:val="19"/>
          <w:szCs w:val="19"/>
          <w:lang w:eastAsia="cs-CZ" w:bidi="ar-SA"/>
        </w:rPr>
        <w:t>client[</w:t>
      </w:r>
      <w:r w:rsidR="00233A83">
        <w:rPr>
          <w:rFonts w:ascii="Consolas" w:eastAsia="MS Mincho" w:hAnsi="Consolas" w:cs="Consolas"/>
          <w:color w:val="A31515"/>
          <w:sz w:val="19"/>
          <w:szCs w:val="19"/>
          <w:lang w:eastAsia="cs-CZ" w:bidi="ar-SA"/>
        </w:rPr>
        <w:t>"nazev_datanaze"</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.find(), .insert_one()</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45" w:name="_Toc98153620"/>
      <w:r>
        <w:t>Načtení dat pomocí API</w:t>
      </w:r>
      <w:bookmarkEnd w:id="45"/>
    </w:p>
    <w:p w14:paraId="21A9793E" w14:textId="4192A4F5" w:rsidR="001A582D" w:rsidRDefault="000750A0" w:rsidP="001A582D">
      <w:r>
        <w:t xml:space="preserve">Pro dotazy na Application Programming Interface (API) přes http protokol slouží modul jazyka Python </w:t>
      </w:r>
      <w:r>
        <w:rPr>
          <w:rFonts w:ascii="Consolas" w:eastAsia="MS Mincho" w:hAnsi="Consolas" w:cs="Consolas"/>
          <w:color w:val="6F008A"/>
          <w:sz w:val="19"/>
          <w:szCs w:val="19"/>
          <w:lang w:eastAsia="cs-CZ" w:bidi="ar-SA"/>
        </w:rPr>
        <w:t>requests</w:t>
      </w:r>
      <w:r>
        <w:t xml:space="preserve">. </w:t>
      </w:r>
      <w:r w:rsidR="00BA5857">
        <w:t xml:space="preserve">Získání dat pak probíhá pomocí metody </w:t>
      </w:r>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r w:rsidR="00BA5857">
        <w:t xml:space="preserve"> kde argumentem je url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6" w:name="_Toc98153621"/>
      <w:r>
        <w:t>Ukázkové úlohy</w:t>
      </w:r>
      <w:bookmarkEnd w:id="46"/>
    </w:p>
    <w:p w14:paraId="53FF9D8B" w14:textId="77777777" w:rsidR="00465657" w:rsidRDefault="00465657" w:rsidP="00465657">
      <w:r>
        <w:t>V následujících kapitolách jsou popsány úlohy kombinující různé druhy získávání, zpracovávání a vizualizace dat a ukázky jejich možného řešení. Některé aspekty jejich zadání jsou ponechány volitelné.</w:t>
      </w:r>
    </w:p>
    <w:p w14:paraId="104BB324" w14:textId="77777777" w:rsidR="00465657" w:rsidRDefault="00465657" w:rsidP="00465657">
      <w:pPr>
        <w:pStyle w:val="Nadpis3"/>
      </w:pPr>
      <w:bookmarkStart w:id="47" w:name="_Toc98153622"/>
      <w:r>
        <w:t>Vizualizace dat získaných pomocí REST API knihovnou Matplotlib</w:t>
      </w:r>
      <w:bookmarkEnd w:id="47"/>
    </w:p>
    <w:p w14:paraId="43243728" w14:textId="77777777" w:rsidR="00465657" w:rsidRDefault="00465657" w:rsidP="00465657">
      <w:r>
        <w:rPr>
          <w:b/>
          <w:bCs/>
        </w:rPr>
        <w:t xml:space="preserve">Zadání: </w:t>
      </w:r>
      <w:r>
        <w:t>„Pomocí knihovny Matplotlib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7777777" w:rsidR="00465657" w:rsidRDefault="00465657" w:rsidP="00465657">
      <w:r>
        <w:t xml:space="preserve">V ukázkovém řešení jsou vizualizovány časy jezdců z kompetitivní závodní hry „Trackmania“, dostupné na webové stránce Trackmania Exchange </w:t>
      </w:r>
      <w:r>
        <w:lastRenderedPageBreak/>
        <w:t>(</w:t>
      </w:r>
      <w:hyperlink r:id="rId22"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 vizualizovat více tratí.</w:t>
      </w:r>
    </w:p>
    <w:p w14:paraId="1779793F" w14:textId="77777777" w:rsidR="00465657" w:rsidRDefault="00465657" w:rsidP="00465657">
      <w:pPr>
        <w:pStyle w:val="Nadpis3"/>
      </w:pPr>
      <w:bookmarkStart w:id="48" w:name="_Toc98153623"/>
      <w:r>
        <w:t>Vizualizace EXIF metadat knihovnou Matplotlib</w:t>
      </w:r>
      <w:bookmarkEnd w:id="48"/>
    </w:p>
    <w:p w14:paraId="2A2D34DD" w14:textId="77777777" w:rsidR="00465657" w:rsidRDefault="00465657" w:rsidP="00465657">
      <w:r>
        <w:rPr>
          <w:b/>
          <w:bCs/>
        </w:rPr>
        <w:t xml:space="preserve">Zadání: </w:t>
      </w:r>
      <w:r>
        <w:t>„Pomocí knihovny Matplotlib vizualizujte ohniskové vzdálenosti fotografií. Předpokládají se soubory ve formátu .jpg. Využijte vhodný typ grafu.“</w:t>
      </w:r>
    </w:p>
    <w:p w14:paraId="2351C6FF" w14:textId="77777777" w:rsidR="00465657" w:rsidRDefault="00465657" w:rsidP="00465657">
      <w:r>
        <w:rPr>
          <w:b/>
          <w:bCs/>
        </w:rPr>
        <w:t xml:space="preserve">Ukázková řešení: </w:t>
      </w:r>
      <w:r>
        <w:t>ExifData.py a ExifData_Bar.py</w:t>
      </w:r>
    </w:p>
    <w:p w14:paraId="134BEDC5" w14:textId="77777777" w:rsidR="00465657" w:rsidRDefault="00465657" w:rsidP="00465657">
      <w:r>
        <w:t xml:space="preserve">Pomocí jednoduchého dialogu pro výběr složky z modulu Tkinter je získána cesta, na které jsou následně nalezeny všechny soubory typu .jpg. Je vytvořen seznam všech ohniskových vzdáleností postupným čtením exif informací. K přečtení je využito knihovny Python Image Library. Seznam intervalů byl definován nerovnoměrně dle konzultace s fotografem, ponechat intervaly rovnoměrné by však nebylo chybou. V samotném bodu vizualizace se řešení liší. V ExifData.py je využit graf typu histogram z knihovny Matplotlib, ten však přizpůsobuje šířku sloupců dle velikosti intervalu na ose, to znamená, že některé sloupce jsou velmi úzké. Tento problém je řešen v ExifData_Bar.py, kde je histogram vytvořen pomocí funkce </w:t>
      </w:r>
      <w:r w:rsidRPr="00696BA1">
        <w:rPr>
          <w:rStyle w:val="CodeChar"/>
        </w:rPr>
        <w:t>np.histogram</w:t>
      </w:r>
      <w:r>
        <w:rPr>
          <w:rStyle w:val="CodeChar"/>
        </w:rPr>
        <w:t>()</w:t>
      </w:r>
      <w:r>
        <w:t xml:space="preserve"> a je následně vizualizován jako standardní sloupcový graf. </w:t>
      </w:r>
    </w:p>
    <w:p w14:paraId="62ED5CD4" w14:textId="77777777" w:rsidR="00465657" w:rsidRDefault="00465657" w:rsidP="00465657">
      <w:pPr>
        <w:pStyle w:val="Nadpis3"/>
      </w:pPr>
      <w:bookmarkStart w:id="49" w:name="_Toc98153624"/>
      <w:r>
        <w:t>Získání textu z webové stránky a jeho vizualizace</w:t>
      </w:r>
      <w:bookmarkEnd w:id="49"/>
    </w:p>
    <w:p w14:paraId="470F2F0B" w14:textId="77777777" w:rsidR="00465657" w:rsidRDefault="00465657" w:rsidP="00465657">
      <w:r>
        <w:rPr>
          <w:b/>
          <w:bCs/>
        </w:rPr>
        <w:t xml:space="preserve">Zadání: </w:t>
      </w:r>
      <w:r>
        <w:t xml:space="preserve">„Pomocí </w:t>
      </w:r>
      <w:r w:rsidRPr="00EE6F1E">
        <w:t>BeautifulSoup</w:t>
      </w:r>
      <w:r>
        <w:t>, nebo jiné knihovny pro čtení webových stránek získejte text ze stránky a vizualizujte četnost slov ve formě „mraku“. Ve datech by se neměly vyskytovat části stránky jako menu, nebo zápatí“</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77777777" w:rsidR="00465657" w:rsidRDefault="00465657" w:rsidP="00465657">
      <w:r>
        <w:t xml:space="preserve">Při tvorbě vizualizace obsahu stránek Nového Města nad Metují jsou nejprve nalezeny všechny odkazy pomocí knihovny BeautifulSoup. Poté je na každé takto nalezené stránce vybrán element typu div s obsahem. Takto je odfiltrován obsah </w:t>
      </w:r>
      <w:r>
        <w:lastRenderedPageBreak/>
        <w:t>záhlaví, zápatí, menu a jiných součástí stránky, které by se ve výsledném textu opakovaly. Pomocí knihovny PIL je vytvořeno pole definující masku pro výsledný mrak, díky které bude mít tvar novoměstského zámku. Ačkoliv knihovna WordCloud zvládne vynechávat spojky a částice v textu, děje se tak jen pro anglický text. Před vizualizací je tedy nutné definovat pole přeskočených slov manuálně. Na výslednou vizualizaci je aplikována funkce přebarvující jednotlivá slova dle barevného schéma používaného městem.</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03509FB8" w14:textId="38A8F94D" w:rsidR="00465657" w:rsidRDefault="00465657" w:rsidP="00465657">
      <w:pPr>
        <w:pStyle w:val="Titulek"/>
        <w:jc w:val="left"/>
      </w:pPr>
      <w:bookmarkStart w:id="50" w:name="_Toc98153659"/>
      <w:r>
        <w:t xml:space="preserve">Obr. </w:t>
      </w:r>
      <w:r w:rsidR="003268FC">
        <w:fldChar w:fldCharType="begin"/>
      </w:r>
      <w:r w:rsidR="003268FC">
        <w:instrText xml:space="preserve"> SEQ Obr. \* ARABIC </w:instrText>
      </w:r>
      <w:r w:rsidR="003268FC">
        <w:fldChar w:fldCharType="separate"/>
      </w:r>
      <w:r w:rsidR="00183A99">
        <w:rPr>
          <w:noProof/>
        </w:rPr>
        <w:t>11</w:t>
      </w:r>
      <w:r w:rsidR="003268FC">
        <w:rPr>
          <w:noProof/>
        </w:rPr>
        <w:fldChar w:fldCharType="end"/>
      </w:r>
      <w:r>
        <w:t xml:space="preserve"> Výsledná vizualizace byla využita jako náhled pro záznam zasedání zastupitelstva města</w:t>
      </w:r>
      <w:bookmarkEnd w:id="50"/>
    </w:p>
    <w:p w14:paraId="470C1190" w14:textId="77777777" w:rsidR="00465657" w:rsidRPr="00F50CBA" w:rsidRDefault="00465657" w:rsidP="00465657"/>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1" w:name="_Toc98153625"/>
      <w:r>
        <w:t>Geografická vizualizace pro bodová data</w:t>
      </w:r>
      <w:bookmarkEnd w:id="51"/>
    </w:p>
    <w:p w14:paraId="158468CE" w14:textId="77777777" w:rsidR="00465657" w:rsidRDefault="00465657" w:rsidP="00465657">
      <w:r>
        <w:rPr>
          <w:b/>
          <w:bCs/>
        </w:rPr>
        <w:t xml:space="preserve">Zadání: </w:t>
      </w:r>
      <w:r>
        <w:t>„Pomocí knihovny určené k vizualizaci geografických dat (např. GeoPlotLib nebo Plotly)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77777777" w:rsidR="00465657" w:rsidRDefault="00465657" w:rsidP="00465657">
      <w:r>
        <w:lastRenderedPageBreak/>
        <w:t>Tato vizualizace využívá volně dostupných dat poskytovaných agenturou NASA [34] ve formátu csv. Zpracování je tedy velmi jednoduché, jedná se pouze o načtení řádků ze souboru a vytvoření objektu DataFrame (v případě knihovny GeoPlotLib je z DataFrame dále vytvořen DataAccessObject). Vizualizace jsou pro obě knihovny vytvořeny jako bodová mapa s popisky a takzvané „teplotní mapy“, která znázorňuje hustotu nalezených meteoritů. Zajímavostí datového souboru je dopad, který se při vizualizaci knihovnou GeoPlotLib vyskytuje mimo mapu, označený jako „</w:t>
      </w:r>
      <w:r w:rsidRPr="00474819">
        <w:t>Meridiani Planum</w:t>
      </w:r>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2" w:name="_Toc98153626"/>
      <w:r>
        <w:t>Vizualizace dat z SQL databáze zákazníků</w:t>
      </w:r>
      <w:bookmarkEnd w:id="52"/>
    </w:p>
    <w:p w14:paraId="46781927" w14:textId="77777777"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 pomocí libovolné vizualizační knihovny.“</w:t>
      </w:r>
    </w:p>
    <w:p w14:paraId="0869D58C" w14:textId="77777777" w:rsidR="00465657" w:rsidRDefault="00465657" w:rsidP="00465657">
      <w:r>
        <w:rPr>
          <w:b/>
          <w:bCs/>
        </w:rPr>
        <w:t xml:space="preserve">Ukázková řešení: </w:t>
      </w:r>
      <w:r>
        <w:t xml:space="preserve">Složky </w:t>
      </w:r>
      <w:r w:rsidRPr="00A86C77">
        <w:t>MarketingNoDb</w:t>
      </w:r>
      <w:r>
        <w:t xml:space="preserve"> a </w:t>
      </w:r>
      <w:r w:rsidRPr="00A86C77">
        <w:t>Marketing</w:t>
      </w:r>
      <w:r>
        <w:t>SQL. Složka NoDb obsahuje identické vizualizace, ale data nejsou načítána z databáze, aby bylo možné je lokálně spustit.</w:t>
      </w:r>
    </w:p>
    <w:p w14:paraId="5F32104F" w14:textId="77777777" w:rsidR="00465657" w:rsidRDefault="00465657" w:rsidP="00465657">
      <w:r>
        <w:t xml:space="preserve">Úloha předpokládá využití MySQL databáze, k připojení je tedy použit </w:t>
      </w:r>
      <w:r w:rsidRPr="00125FB6">
        <w:rPr>
          <w:rStyle w:val="CodeChar"/>
        </w:rPr>
        <w:t>mysql.connector</w:t>
      </w:r>
      <w:r>
        <w:t xml:space="preserve">. Získání a zpracování dat z databáze je ve všech případech stejné, dotaz z databáze vrátí seznam uspořádaných n-tic (i v případě, že se jedná o jeden sloupec), je tedy převeden na seznam hodnot funkcí </w:t>
      </w:r>
      <w:r w:rsidRPr="00D54AFD">
        <w:rPr>
          <w:rStyle w:val="CodeChar"/>
        </w:rPr>
        <w:t>untuple()</w:t>
      </w:r>
      <w:r>
        <w:t xml:space="preserve"> (tato funkce se nevyskytuje ve variantě programů bez databáze).  Následné zpracování těchto seznamů již závisí na použité vizualizační knihovně. V případě Matplotlib stačí jen ze seznamu velikostí vytvořit slovník s četností pomocí objektu </w:t>
      </w:r>
      <w:r w:rsidRPr="004526E7">
        <w:rPr>
          <w:rStyle w:val="CodeChar"/>
        </w:rPr>
        <w:t>Counter()</w:t>
      </w:r>
      <w:r>
        <w:t xml:space="preserve"> a seřadit ho od nejpočetnější velikosti pomocí funkce </w:t>
      </w:r>
      <w:r w:rsidRPr="004526E7">
        <w:rPr>
          <w:rStyle w:val="CodeChar"/>
        </w:rPr>
        <w:t>.most_common()</w:t>
      </w:r>
      <w:r w:rsidRPr="004526E7">
        <w:t xml:space="preserve">. </w:t>
      </w:r>
      <w:r>
        <w:t xml:space="preserve">Výsledné seznamy jsou pak použity při volání funkcí pro samotnou tvorbu grafů. Obdobně je tomu u knihovny seaborn. Zde je pouze knihovnou nepodporovaný koláčový graf nahrazen houslovým, s dodatečným rozdělením zákazníků podle toho, jestli vlastní zákaznickou kartu. Velmi jednoduché zpracování je také v případě knihovny Plotly, která se liší především kompaktnější definicí jednotlivých grafů. U knihovny Pygal je pak využito tvorby histogramu pomocí </w:t>
      </w:r>
      <w:r w:rsidRPr="009D6C03">
        <w:rPr>
          <w:rStyle w:val="CodeChar"/>
        </w:rPr>
        <w:t>np.histogram()</w:t>
      </w:r>
      <w:r>
        <w:t xml:space="preserve">, který je následně pro </w:t>
      </w:r>
      <w:r>
        <w:lastRenderedPageBreak/>
        <w:t xml:space="preserve">porovnání vizualizován jako sloupcový graf i graf typu histogram poskytovaný knihovnou, rozdílem mezi těmito grafy je podobně jako u knihovny Matplotlib variabilní šířka sloupce u histogramu. Největší rozdíly jsou u knihovny Bokeh, kde grafy jako histogram a koláčový graf jsou tvořeny z jednotlivých grafických elementů. Histogram je tvořen z „quads“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3" w:name="_Toc98153627"/>
      <w:r>
        <w:t>Geografické vizualizace pro státy</w:t>
      </w:r>
      <w:bookmarkEnd w:id="53"/>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77777777" w:rsidR="00465657" w:rsidRDefault="00465657" w:rsidP="00465657">
      <w:r>
        <w:t xml:space="preserve">V případě GeoPlotCars je využito knihovny GeoPlotLib, dat ve formátu JSON a souboru s hranicemi států ve formátu GeoJSON. Tento soubor také obsahuje název země, díky kterému je možné k ní přiřadit produkci z datového souboru, země jsou tedy vyplněny barvou, která odpovídá této produkci. Knihovna GeoPlotLib má však problém s vyplněním složitějších území definovaných GeoJSON souborem a často jsou tak hranice nepřesné. Nejspíše se nejedná o chybu v definici hranic, ale v knihovně samotné, pokud nejsou území vyplněna a jsou zobrazeny pouze hranice nedochází k žádaným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Plotly Express a zjednodušené mapy světa, kterou poskytuje. Tvary území jsou součástí samotné knihovny a není tedy třeba využívat externích GeoJSON souborů. Data jsou identifikována podle kódů států definovaných normou </w:t>
      </w:r>
      <w:r w:rsidRPr="006D10BD">
        <w:t>ISO 3166-1</w:t>
      </w:r>
      <w:r>
        <w:t>.</w:t>
      </w:r>
    </w:p>
    <w:p w14:paraId="63E829BA" w14:textId="77777777" w:rsidR="00465657" w:rsidRDefault="00465657" w:rsidP="00465657">
      <w:pPr>
        <w:pStyle w:val="Nadpis3"/>
      </w:pPr>
      <w:bookmarkStart w:id="54" w:name="_Toc98153628"/>
      <w:r>
        <w:t>Vizualizace využití hardware v reálném čase</w:t>
      </w:r>
      <w:bookmarkEnd w:id="54"/>
    </w:p>
    <w:p w14:paraId="5C95A155" w14:textId="77777777" w:rsidR="00465657" w:rsidRPr="00C316D5" w:rsidRDefault="00465657" w:rsidP="00465657">
      <w:r>
        <w:rPr>
          <w:b/>
          <w:bCs/>
        </w:rPr>
        <w:t xml:space="preserve">Zadání: </w:t>
      </w:r>
      <w:r>
        <w:t>„Vizualizujte využití hardwarových zdrojů, jako je procesor, či paměť v reálném čase pomocí vhodně zvolené knihovny“</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Bokeh přidat ke grafům periodicky volanou funkci a měnit zobrazovaná data za běhu programu. Po vytvoření základních datových struktur a jednotlivých grafů je každých 100 ms volána funkce </w:t>
      </w:r>
      <w:r w:rsidRPr="003645B7">
        <w:rPr>
          <w:rStyle w:val="CodeChar"/>
        </w:rPr>
        <w:t>update()</w:t>
      </w:r>
      <w:r>
        <w:t>, která pomocí balíčků psutil a GPUtil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Bokeh Server příkazem v terminálu.</w:t>
      </w:r>
    </w:p>
    <w:p w14:paraId="06069390" w14:textId="77777777" w:rsidR="00465657" w:rsidRDefault="00465657" w:rsidP="00465657">
      <w:pPr>
        <w:pStyle w:val="Nadpis3"/>
      </w:pPr>
      <w:bookmarkStart w:id="55" w:name="_Toc98153629"/>
      <w:r>
        <w:t>Vizualizace zvuku ve formátu .wav</w:t>
      </w:r>
      <w:bookmarkEnd w:id="55"/>
    </w:p>
    <w:p w14:paraId="4557B0D0" w14:textId="77777777" w:rsidR="00465657" w:rsidRDefault="00465657" w:rsidP="00465657">
      <w:r>
        <w:rPr>
          <w:b/>
          <w:bCs/>
        </w:rPr>
        <w:t xml:space="preserve">Zadání: </w:t>
      </w:r>
      <w:r>
        <w:t>„Vizualizujte zvukový soubor ve formátu .wav. Výsledný graf může být jak spektrogram, tak průběh signálu (waveform)“</w:t>
      </w:r>
    </w:p>
    <w:p w14:paraId="5026E990" w14:textId="77777777" w:rsidR="00465657" w:rsidRDefault="00465657" w:rsidP="00465657">
      <w:r>
        <w:rPr>
          <w:b/>
          <w:bCs/>
        </w:rPr>
        <w:t xml:space="preserve">Ukázkové řešení: </w:t>
      </w:r>
      <w:r w:rsidRPr="00FD58FE">
        <w:t>LibrosaMusicVisualisation.py</w:t>
      </w:r>
    </w:p>
    <w:p w14:paraId="7FDB1685" w14:textId="77777777" w:rsidR="00465657" w:rsidRDefault="00465657" w:rsidP="00465657">
      <w:r>
        <w:t>Podobně jako vizualizace dat získaných z EXIF informací je prvním krokem tohoto programu zobrazení dialogu s výběrem složky a následné získání cest ke všem souborům formátu .wav, které se v ní nachází. Soubory jsou následně zpracovány knihovnou Librosa pomocí krátkodobé Fourierovy transformace a je vytvořen spektrogram s měřítekem v decibelech. Na základě těchto dat jsou dále vytvořeny grafy, ke kterým je doplněn název souboru. Během zpracovávání dat je do konzole vypisován aktuální postup, aby byl uživatel informován o průběhu operací. Nakonec je z vytvořených grafů vytvořen .pdf soubor pro snazší prohlížení a případné sdílení výsledků.</w:t>
      </w:r>
    </w:p>
    <w:p w14:paraId="12FBEB06" w14:textId="77777777" w:rsidR="00465657" w:rsidRDefault="00465657" w:rsidP="00465657">
      <w:pPr>
        <w:pStyle w:val="Nadpis3"/>
        <w:ind w:left="709" w:hanging="709"/>
      </w:pPr>
      <w:bookmarkStart w:id="56" w:name="_Toc98153630"/>
      <w:r>
        <w:t>Vizualizace struktury složek na pevném disku</w:t>
      </w:r>
      <w:bookmarkEnd w:id="56"/>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 xml:space="preserve">Pro tento typ vizualizace je ideální graf typu „stromová mapa“ (ang. TreeMap), jednou z knihoven schopných této vizualizace je Pygal.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r w:rsidRPr="00487C08">
        <w:rPr>
          <w:rStyle w:val="CodeChar"/>
        </w:rPr>
        <w:t>get_size()</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7" w:name="_Toc98153631"/>
      <w:r>
        <w:t>Interaktivní vizualizace matematické funkce</w:t>
      </w:r>
      <w:bookmarkEnd w:id="57"/>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77777777" w:rsidR="00465657" w:rsidRPr="00ED2B96" w:rsidRDefault="00465657" w:rsidP="00465657">
      <w:r>
        <w:t xml:space="preserve">S počátečním parametrem r = 3 a hodnotou x = 0,5. Je vypočítáno 100 následujících hodnot funkce. Zobrazená vizualizace je doplněna o dva widgety typu „slider“ pro úpravu hodnoty r a x. Pokud je uživatelem změněna hodnota jednoho ze sliderů, je volána funkce </w:t>
      </w:r>
      <w:r w:rsidRPr="00153E1A">
        <w:rPr>
          <w:rStyle w:val="CodeChar"/>
        </w:rPr>
        <w:t>update_values()</w:t>
      </w:r>
      <w:r>
        <w:t xml:space="preserve">, která obstarává výpočet nových 100 hodnot k zobrazení. </w:t>
      </w:r>
    </w:p>
    <w:p w14:paraId="7D37B5E7" w14:textId="77777777" w:rsidR="00465657" w:rsidRDefault="00465657" w:rsidP="00465657">
      <w:pPr>
        <w:pStyle w:val="Nadpis3"/>
        <w:ind w:left="851" w:hanging="851"/>
      </w:pPr>
      <w:bookmarkStart w:id="58" w:name="_Toc98153632"/>
      <w:r>
        <w:t>Vizualizace dat získaných z aplikace pro sledování aktivity</w:t>
      </w:r>
      <w:bookmarkEnd w:id="58"/>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77777777" w:rsidR="00465657" w:rsidRDefault="00465657" w:rsidP="00465657">
      <w:r>
        <w:t xml:space="preserve">Pro vizualizaci jsou využita data vyexportovaná z aplikace Samsung Health. Prvním krokem je získání cesty ke složce s daty od uživatele. Program předpokládá, že získaný .zip soubor byl již extrahován. Následně jsou nalezena data pro tep, saturaci kyslíku a počet kroků za den. Pro každý z nalezených souborů je vytvořen DataFrame knihovny pandas, u kterého jsou dlouhé názvy sloupců nahrazeny novými, pro člověka čitelnými. Dále jsou data seřazena dle dne, kdy byla zaznamenána a u sloupce s časem je změněn datový typ na „datetime“. Nakonec jsou tyto DataFrames předány k vizualizaci knihovnou Holoviews. Program zvládne také upravit soubory, ve kterých se může nacházet nadbytečná hlavička, která by </w:t>
      </w:r>
      <w:r>
        <w:lastRenderedPageBreak/>
        <w:t xml:space="preserve">způsobila chybu při načtení knihovnou pandas.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59" w:name="_Toc98153633"/>
      <w:r>
        <w:t>Vizualizace stavu českých řek pomocí Jupyter Notebook</w:t>
      </w:r>
      <w:bookmarkEnd w:id="59"/>
    </w:p>
    <w:p w14:paraId="09692917" w14:textId="77777777" w:rsidR="00465657" w:rsidRDefault="00465657" w:rsidP="00465657">
      <w:r>
        <w:rPr>
          <w:b/>
          <w:bCs/>
        </w:rPr>
        <w:t xml:space="preserve">Zadání: </w:t>
      </w:r>
      <w:r>
        <w:t>„Na základě dat dostupných z webových stránek Povodí Labe vytvořte vizualizaci stavů, nebo průtoků jednoho či více toků. Využijte prostředí Jupyter Notebook.“</w:t>
      </w:r>
    </w:p>
    <w:p w14:paraId="225A116D" w14:textId="77777777" w:rsidR="00465657" w:rsidRDefault="00465657" w:rsidP="00465657">
      <w:r>
        <w:rPr>
          <w:b/>
          <w:bCs/>
        </w:rPr>
        <w:t xml:space="preserve">Ukázkové řešení: </w:t>
      </w:r>
      <w:r w:rsidRPr="00901A14">
        <w:t>PLARiverVisualisation.ipynb</w:t>
      </w:r>
    </w:p>
    <w:p w14:paraId="745B53AB" w14:textId="77777777" w:rsidR="00465657" w:rsidRDefault="00465657" w:rsidP="00465657">
      <w:r>
        <w:t xml:space="preserve">Program nejprve pomocí knihovny BeautifulSoup získá odkazy na jednotlivé měřící stanice. Poté na každé stránce nalezne tabulku s hodnotami pro výšku hladiny a průtok, ta je načtena do objektu DataFrame pomocí metody </w:t>
      </w:r>
      <w:r w:rsidRPr="005B5DCC">
        <w:rPr>
          <w:rStyle w:val="CodeChar"/>
        </w:rPr>
        <w:t>read_html()</w:t>
      </w:r>
      <w:r>
        <w:t xml:space="preserve">,  neoznačený sloupec obsahující datum a čas je přejmenován a převeden do správného formátu. Takto vytvořený DataFrame je poté vizualizován knihovnou Plotly. Grafy jsou nakonec zobrazeny do Notebooku. </w:t>
      </w:r>
    </w:p>
    <w:p w14:paraId="6A9FC202" w14:textId="77777777" w:rsidR="00465657" w:rsidRPr="00901A14" w:rsidRDefault="00465657" w:rsidP="00465657"/>
    <w:p w14:paraId="31CF1EA0" w14:textId="273E94E3" w:rsidR="00465657" w:rsidRPr="001A582D" w:rsidRDefault="00465657" w:rsidP="001A582D">
      <w:r>
        <w:br w:type="page"/>
      </w:r>
    </w:p>
    <w:p w14:paraId="228CEA49" w14:textId="6127E51B" w:rsidR="00447CEB" w:rsidRDefault="00097B32" w:rsidP="00447CEB">
      <w:pPr>
        <w:pStyle w:val="Nadpis2"/>
      </w:pPr>
      <w:bookmarkStart w:id="60" w:name="_Toc98153634"/>
      <w:r>
        <w:lastRenderedPageBreak/>
        <w:t>Porovnání vizualizačních knihoven</w:t>
      </w:r>
      <w:bookmarkEnd w:id="60"/>
    </w:p>
    <w:p w14:paraId="07865E9E" w14:textId="170C446C" w:rsidR="00A903FB" w:rsidRPr="00A903FB" w:rsidRDefault="0051612A" w:rsidP="00A903FB">
      <w:pPr>
        <w:pStyle w:val="Nadpis3"/>
      </w:pPr>
      <w:bookmarkStart w:id="61" w:name="_Toc98153635"/>
      <w:r>
        <w:t>Matplotlib</w:t>
      </w:r>
      <w:bookmarkEnd w:id="61"/>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lastRenderedPageBreak/>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31255DBF" w:rsidR="00F50CBA" w:rsidRPr="00F50CBA" w:rsidRDefault="00F50CBA" w:rsidP="00E82539">
      <w:pPr>
        <w:pStyle w:val="Titulek"/>
        <w:jc w:val="left"/>
      </w:pPr>
      <w:bookmarkStart w:id="62" w:name="_Toc98153660"/>
      <w:r>
        <w:t xml:space="preserve">Obr. </w:t>
      </w:r>
      <w:r w:rsidR="003268FC">
        <w:fldChar w:fldCharType="begin"/>
      </w:r>
      <w:r w:rsidR="003268FC">
        <w:instrText xml:space="preserve"> SEQ Obr. \* ARABIC </w:instrText>
      </w:r>
      <w:r w:rsidR="003268FC">
        <w:fldChar w:fldCharType="separate"/>
      </w:r>
      <w:r w:rsidR="00183A99">
        <w:rPr>
          <w:noProof/>
        </w:rPr>
        <w:t>12</w:t>
      </w:r>
      <w:r w:rsidR="003268FC">
        <w:rPr>
          <w:noProof/>
        </w:rPr>
        <w:fldChar w:fldCharType="end"/>
      </w:r>
      <w:r>
        <w:t xml:space="preserve"> Možnosti rozlišení hodnot v knihovně Matplotlib</w:t>
      </w:r>
      <w:bookmarkEnd w:id="62"/>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lastRenderedPageBreak/>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69891611" w:rsidR="00F50CBA" w:rsidRPr="00F50CBA" w:rsidRDefault="00F50CBA" w:rsidP="00F50CBA">
      <w:pPr>
        <w:pStyle w:val="Titulek"/>
        <w:jc w:val="left"/>
      </w:pPr>
      <w:bookmarkStart w:id="63" w:name="_Toc98153661"/>
      <w:r>
        <w:t xml:space="preserve">Obr. </w:t>
      </w:r>
      <w:r w:rsidR="003268FC">
        <w:fldChar w:fldCharType="begin"/>
      </w:r>
      <w:r w:rsidR="003268FC">
        <w:instrText xml:space="preserve"> SEQ Obr. \* ARABIC </w:instrText>
      </w:r>
      <w:r w:rsidR="003268FC">
        <w:fldChar w:fldCharType="separate"/>
      </w:r>
      <w:r w:rsidR="00183A99">
        <w:rPr>
          <w:noProof/>
        </w:rPr>
        <w:t>13</w:t>
      </w:r>
      <w:r w:rsidR="003268FC">
        <w:rPr>
          <w:noProof/>
        </w:rPr>
        <w:fldChar w:fldCharType="end"/>
      </w:r>
      <w:r>
        <w:t xml:space="preserve"> Výchozí vzhled grafů knihovny Matplotlib</w:t>
      </w:r>
      <w:bookmarkEnd w:id="63"/>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65245F68" w:rsidR="007D1980" w:rsidRDefault="007D1980" w:rsidP="007D1980">
      <w:pPr>
        <w:pStyle w:val="Nadpis4"/>
      </w:pPr>
      <w:r>
        <w:t xml:space="preserve"> Shrnutí</w:t>
      </w:r>
    </w:p>
    <w:p w14:paraId="3F6CF911" w14:textId="220FE625" w:rsidR="00F50CBA" w:rsidRPr="00F50CBA" w:rsidRDefault="00F50CBA" w:rsidP="00F50CBA">
      <w:pPr>
        <w:pStyle w:val="Titulek"/>
        <w:keepNext/>
        <w:jc w:val="left"/>
      </w:pPr>
      <w:bookmarkStart w:id="64" w:name="_Toc98153482"/>
      <w:r>
        <w:t xml:space="preserve">Tabulka </w:t>
      </w:r>
      <w:r w:rsidR="003268FC">
        <w:fldChar w:fldCharType="begin"/>
      </w:r>
      <w:r w:rsidR="003268FC">
        <w:instrText xml:space="preserve"> SEQ Tabulka \* ARABIC </w:instrText>
      </w:r>
      <w:r w:rsidR="003268FC">
        <w:fldChar w:fldCharType="separate"/>
      </w:r>
      <w:r w:rsidR="00603C1D">
        <w:rPr>
          <w:noProof/>
        </w:rPr>
        <w:t>3</w:t>
      </w:r>
      <w:r w:rsidR="003268FC">
        <w:rPr>
          <w:noProof/>
        </w:rPr>
        <w:fldChar w:fldCharType="end"/>
      </w:r>
      <w:r>
        <w:t xml:space="preserve"> Hodnocení knihovny Matplotlib</w:t>
      </w:r>
      <w:bookmarkEnd w:id="64"/>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tuple, Numpy pole, </w:t>
            </w:r>
            <w:r w:rsidR="00CA2B53">
              <w:t>p</w:t>
            </w:r>
            <w:r>
              <w:t>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lastRenderedPageBreak/>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6F73EB38" w:rsidR="00623E01" w:rsidRDefault="00623E01" w:rsidP="00623E01">
      <w:pPr>
        <w:pStyle w:val="Titulek"/>
        <w:keepNext/>
        <w:jc w:val="left"/>
      </w:pPr>
      <w:bookmarkStart w:id="65" w:name="_Toc98153483"/>
      <w:r>
        <w:t xml:space="preserve">Tabulka </w:t>
      </w:r>
      <w:r w:rsidR="003268FC">
        <w:fldChar w:fldCharType="begin"/>
      </w:r>
      <w:r w:rsidR="003268FC">
        <w:instrText xml:space="preserve"> SEQ Tabulka \* ARABIC </w:instrText>
      </w:r>
      <w:r w:rsidR="003268FC">
        <w:fldChar w:fldCharType="separate"/>
      </w:r>
      <w:r w:rsidR="00603C1D">
        <w:rPr>
          <w:noProof/>
        </w:rPr>
        <w:t>4</w:t>
      </w:r>
      <w:r w:rsidR="003268FC">
        <w:rPr>
          <w:noProof/>
        </w:rPr>
        <w:fldChar w:fldCharType="end"/>
      </w:r>
      <w:r>
        <w:t xml:space="preserve"> </w:t>
      </w:r>
      <w:r w:rsidR="002224D9">
        <w:t>K</w:t>
      </w:r>
      <w:r>
        <w:t xml:space="preserve">vantifikované </w:t>
      </w:r>
      <w:r w:rsidR="004A2A53">
        <w:t xml:space="preserve">hodnocení </w:t>
      </w:r>
      <w:r w:rsidR="00C97C93">
        <w:t>knihovny</w:t>
      </w:r>
      <w:r w:rsidR="004A2A53">
        <w:t xml:space="preserve"> Matplotlib</w:t>
      </w:r>
      <w:bookmarkEnd w:id="65"/>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66" w:name="_Toc98153636"/>
      <w:r>
        <w:t>Seaborn</w:t>
      </w:r>
      <w:bookmarkEnd w:id="66"/>
    </w:p>
    <w:p w14:paraId="376EF2AE" w14:textId="4F61CE49" w:rsidR="00CC3220" w:rsidRDefault="00CC3220" w:rsidP="00CC3220">
      <w:pPr>
        <w:pStyle w:val="Nadpis4"/>
      </w:pPr>
      <w:r>
        <w:t xml:space="preserve"> Závislosti</w:t>
      </w:r>
    </w:p>
    <w:p w14:paraId="76339797" w14:textId="14434BED" w:rsidR="00562136" w:rsidRDefault="00C34FBD" w:rsidP="00562136">
      <w:r>
        <w:t>Seaborne je vizualizační knihovna, založená na knihovně Matplotlib</w:t>
      </w:r>
      <w:r w:rsidR="00D43505">
        <w:t>, má tedy i všechny její závislosti. Krom těchto knihoven dále vyžaduje:</w:t>
      </w:r>
    </w:p>
    <w:p w14:paraId="74C47DC3" w14:textId="46B199A9" w:rsidR="00D43505" w:rsidRDefault="00D43505" w:rsidP="00D43505">
      <w:pPr>
        <w:pStyle w:val="Odstavecseseznamem"/>
        <w:numPr>
          <w:ilvl w:val="0"/>
          <w:numId w:val="37"/>
        </w:numPr>
      </w:pPr>
      <w:r>
        <w:t>pandas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NumPy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vytvářející vizualizaci daný objekt dosadí do </w:t>
      </w:r>
      <w:r w:rsidR="008B6D7A">
        <w:t xml:space="preserve">parametru „data“ a definují se klíče (v případu slovníku) nebo názvy sloupců (u DataFrame) </w:t>
      </w:r>
      <w:r w:rsidR="00DD6585">
        <w:t>do parametrů „x“ a „y“</w:t>
      </w:r>
      <w:r w:rsidR="00975FC4">
        <w:t xml:space="preserve"> pro 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 </w:t>
      </w:r>
      <w:r w:rsidR="00867C55">
        <w:lastRenderedPageBreak/>
        <w:t>uspořádané n-tice (Tuple) nelze přímo využít při volání vizualizační metody</w:t>
      </w:r>
      <w:r w:rsidR="00FE6C6E">
        <w:t xml:space="preserve"> a musí být přetypovány na seznam</w:t>
      </w:r>
      <w:r w:rsidR="00867C55">
        <w:t>, ačkoliv tak lze učinit v knihovně Matplotlib.</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Krom toho lze využít metod, které vytváří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2BD5F5D2" w:rsidR="00F50CBA" w:rsidRPr="00F50CBA" w:rsidRDefault="00F50CBA" w:rsidP="00F50CBA">
      <w:pPr>
        <w:pStyle w:val="Titulek"/>
        <w:jc w:val="left"/>
      </w:pPr>
      <w:bookmarkStart w:id="67" w:name="_Toc98153662"/>
      <w:r>
        <w:t xml:space="preserve">Obr. </w:t>
      </w:r>
      <w:r w:rsidR="003268FC">
        <w:fldChar w:fldCharType="begin"/>
      </w:r>
      <w:r w:rsidR="003268FC">
        <w:instrText xml:space="preserve"> SEQ Obr. \* ARABIC </w:instrText>
      </w:r>
      <w:r w:rsidR="003268FC">
        <w:fldChar w:fldCharType="separate"/>
      </w:r>
      <w:r w:rsidR="00183A99">
        <w:rPr>
          <w:noProof/>
        </w:rPr>
        <w:t>14</w:t>
      </w:r>
      <w:r w:rsidR="003268FC">
        <w:rPr>
          <w:noProof/>
        </w:rPr>
        <w:fldChar w:fldCharType="end"/>
      </w:r>
      <w:r>
        <w:t xml:space="preserve"> Vizualizace pomocí FacetGrid knihovny Seaborn. Firmy jsou děleny do řádků dle burzy a sloupců dle kategorie</w:t>
      </w:r>
      <w:bookmarkEnd w:id="67"/>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lastRenderedPageBreak/>
        <w:t xml:space="preserve"> 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r>
        <w:t>Seaborn zjednodušuje práci hlavně s objekty typu DataFrame</w:t>
      </w:r>
      <w:r w:rsidR="008C2651">
        <w:t xml:space="preserve"> a umožňuje rychle a 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t xml:space="preserve"> 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61EA11ED" w:rsidR="00F50CBA" w:rsidRPr="00F50CBA" w:rsidRDefault="00F50CBA" w:rsidP="00F50CBA">
      <w:pPr>
        <w:pStyle w:val="Titulek"/>
        <w:keepNext/>
        <w:jc w:val="left"/>
      </w:pPr>
      <w:bookmarkStart w:id="68" w:name="_Toc98153484"/>
      <w:r>
        <w:t xml:space="preserve">Tabulka </w:t>
      </w:r>
      <w:r w:rsidR="003268FC">
        <w:fldChar w:fldCharType="begin"/>
      </w:r>
      <w:r w:rsidR="003268FC">
        <w:instrText xml:space="preserve"> SEQ Tabulka \* ARABIC </w:instrText>
      </w:r>
      <w:r w:rsidR="003268FC">
        <w:fldChar w:fldCharType="separate"/>
      </w:r>
      <w:r w:rsidR="006228AF">
        <w:rPr>
          <w:noProof/>
        </w:rPr>
        <w:t>5</w:t>
      </w:r>
      <w:r w:rsidR="003268FC">
        <w:rPr>
          <w:noProof/>
        </w:rPr>
        <w:fldChar w:fldCharType="end"/>
      </w:r>
      <w:r>
        <w:t xml:space="preserve"> Hodnocení knihovny seaborn</w:t>
      </w:r>
      <w:bookmarkEnd w:id="68"/>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Seznam, slovník, Num</w:t>
            </w:r>
            <w:r w:rsidR="00987478">
              <w:t>P</w:t>
            </w:r>
            <w:r>
              <w:t>y pole, Pandas DataFrame,</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Většina základních 2D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lastRenderedPageBreak/>
              <w:t>Přehlednost a atraktivita výchozích nastavení</w:t>
            </w:r>
          </w:p>
        </w:tc>
        <w:tc>
          <w:tcPr>
            <w:tcW w:w="4388" w:type="dxa"/>
          </w:tcPr>
          <w:p w14:paraId="37E444C9" w14:textId="59DEAC71" w:rsidR="00CC3220" w:rsidRDefault="00A15DB2" w:rsidP="009E41F2">
            <w:r>
              <w:t>Díky jednoduché aplikaci stylů je atraktivnější než u knihovny Matplotlib</w:t>
            </w:r>
          </w:p>
        </w:tc>
      </w:tr>
    </w:tbl>
    <w:p w14:paraId="42BF13FF" w14:textId="6FD7C56E" w:rsidR="00CC3220" w:rsidRDefault="00CC3220" w:rsidP="00CC3220"/>
    <w:p w14:paraId="6C0921A4" w14:textId="73A9B2DF" w:rsidR="006228AF" w:rsidRDefault="006228AF" w:rsidP="006228AF">
      <w:pPr>
        <w:pStyle w:val="Titulek"/>
        <w:keepNext/>
        <w:jc w:val="left"/>
      </w:pPr>
      <w:bookmarkStart w:id="69" w:name="_Toc98153485"/>
      <w:r>
        <w:t xml:space="preserve">Tabulka </w:t>
      </w:r>
      <w:r w:rsidR="003268FC">
        <w:fldChar w:fldCharType="begin"/>
      </w:r>
      <w:r w:rsidR="003268FC">
        <w:instrText xml:space="preserve"> SEQ Tabulka \* ARABIC </w:instrText>
      </w:r>
      <w:r w:rsidR="003268FC">
        <w:fldChar w:fldCharType="separate"/>
      </w:r>
      <w:r w:rsidR="00D86FB3">
        <w:rPr>
          <w:noProof/>
        </w:rPr>
        <w:t>6</w:t>
      </w:r>
      <w:r w:rsidR="003268FC">
        <w:rPr>
          <w:noProof/>
        </w:rPr>
        <w:fldChar w:fldCharType="end"/>
      </w:r>
      <w:r>
        <w:t xml:space="preserve"> </w:t>
      </w:r>
      <w:r w:rsidR="009616FB">
        <w:t xml:space="preserve">Kvantifikované hodnocení </w:t>
      </w:r>
      <w:r>
        <w:t xml:space="preserve">knihovny </w:t>
      </w:r>
      <w:r w:rsidR="00E73817">
        <w:t>Seaborn</w:t>
      </w:r>
      <w:bookmarkEnd w:id="69"/>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43BE066B" w14:textId="77777777" w:rsidR="006228AF" w:rsidRPr="00CC3220" w:rsidRDefault="006228AF"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70" w:name="_Toc98153637"/>
      <w:r>
        <w:lastRenderedPageBreak/>
        <w:t>Bokeh</w:t>
      </w:r>
      <w:bookmarkEnd w:id="70"/>
    </w:p>
    <w:p w14:paraId="0B5979CE" w14:textId="42924F1B" w:rsidR="00F063D0" w:rsidRDefault="00F063D0" w:rsidP="00F063D0">
      <w:pPr>
        <w:pStyle w:val="Nadpis4"/>
      </w:pPr>
      <w:r>
        <w:t xml:space="preserve"> Závislosti</w:t>
      </w:r>
    </w:p>
    <w:p w14:paraId="01F18BFD" w14:textId="59A72B4A" w:rsidR="00F063D0" w:rsidRDefault="000B5C0B" w:rsidP="00F063D0">
      <w:r>
        <w:t>K použití knihovny Bokeh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r>
        <w:t>NumPy – knihovna pro práci s daty ve formátu vícerozměrných polí</w:t>
      </w:r>
    </w:p>
    <w:p w14:paraId="612F883F" w14:textId="77777777" w:rsidR="0049112C" w:rsidRDefault="0049112C" w:rsidP="0049112C">
      <w:pPr>
        <w:pStyle w:val="Odstavecseseznamem"/>
        <w:numPr>
          <w:ilvl w:val="0"/>
          <w:numId w:val="38"/>
        </w:numPr>
      </w:pPr>
      <w:r>
        <w:t>p</w:t>
      </w:r>
      <w:r w:rsidRPr="0049112C">
        <w:t>ackaging</w:t>
      </w:r>
      <w:r>
        <w:t xml:space="preserve"> – knihovna nástrojů pro balíčky jazyka Python</w:t>
      </w:r>
    </w:p>
    <w:p w14:paraId="5A5855D4" w14:textId="77777777" w:rsidR="0049112C" w:rsidRDefault="0049112C" w:rsidP="0049112C">
      <w:pPr>
        <w:pStyle w:val="Odstavecseseznamem"/>
        <w:numPr>
          <w:ilvl w:val="0"/>
          <w:numId w:val="38"/>
        </w:numPr>
      </w:pPr>
      <w:r w:rsidRPr="0049112C">
        <w:t xml:space="preserve">pillow </w:t>
      </w:r>
      <w:r>
        <w:t>– knihovna pro práci s obrazovými formáty</w:t>
      </w:r>
    </w:p>
    <w:p w14:paraId="2EDBA652" w14:textId="77777777" w:rsidR="00287C4D" w:rsidRDefault="0049112C" w:rsidP="0049112C">
      <w:pPr>
        <w:pStyle w:val="Odstavecseseznamem"/>
        <w:numPr>
          <w:ilvl w:val="0"/>
          <w:numId w:val="38"/>
        </w:numPr>
      </w:pPr>
      <w:r w:rsidRPr="0049112C">
        <w:t xml:space="preserve">PyYAML </w:t>
      </w:r>
      <w:r>
        <w:t xml:space="preserve">– parser </w:t>
      </w:r>
      <w:r w:rsidR="00287C4D">
        <w:t>serializačního jazyka YAML</w:t>
      </w:r>
    </w:p>
    <w:p w14:paraId="3DB705AE" w14:textId="399EF426" w:rsidR="0049112C" w:rsidRDefault="00287C4D" w:rsidP="0049112C">
      <w:pPr>
        <w:pStyle w:val="Odstavecseseznamem"/>
        <w:numPr>
          <w:ilvl w:val="0"/>
          <w:numId w:val="38"/>
        </w:numPr>
      </w:pPr>
      <w:r w:rsidRPr="00287C4D">
        <w:t xml:space="preserve">tornado </w:t>
      </w:r>
      <w:r>
        <w:t>– framework pro webové aplikace</w:t>
      </w:r>
    </w:p>
    <w:p w14:paraId="22092D40" w14:textId="3C083FB5" w:rsidR="00287C4D" w:rsidRDefault="00287C4D" w:rsidP="0049112C">
      <w:pPr>
        <w:pStyle w:val="Odstavecseseznamem"/>
        <w:numPr>
          <w:ilvl w:val="0"/>
          <w:numId w:val="38"/>
        </w:numPr>
      </w:pPr>
      <w:r w:rsidRPr="00287C4D">
        <w:t>typing_extensions</w:t>
      </w:r>
      <w:r>
        <w:t xml:space="preserve"> – zpřístupnění modulu typing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Knihovna Bokeh bez problému zpracovává nejrůznější vstupní formáty, ať už přímým zadáním dat ve formě seznamů</w:t>
      </w:r>
      <w:r w:rsidR="00722379">
        <w:t>, polí a n-tic</w:t>
      </w:r>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DataFrame, nebo </w:t>
      </w:r>
      <w:r w:rsidR="00685467">
        <w:t xml:space="preserve">i objekt </w:t>
      </w:r>
      <w:r w:rsidR="00685467" w:rsidRPr="00685467">
        <w:t>ColumnDataSource</w:t>
      </w:r>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Bokeh se skládá ze dvou části, vizualizační knihovny pro jazyk Python a BokehJS,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.png a .svg</w:t>
      </w:r>
      <w:r w:rsidR="0095536B">
        <w:t xml:space="preserve">, který však ke svému fungování potřebuje dodatečné závislosti v podobě knihovny selenium a </w:t>
      </w:r>
      <w:r w:rsidR="00AE60BF">
        <w:t>ovladače</w:t>
      </w:r>
      <w:r w:rsidR="003804AA">
        <w:t xml:space="preserve"> </w:t>
      </w:r>
      <w:r w:rsidR="00A67F4E">
        <w:t>(např. geckodriver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Figure lze volat funkce pro vytvoření konkrétních vizualizací, jako sloupcového, spojnicového, či bodového grafu. </w:t>
      </w:r>
      <w:r w:rsidR="003906E5">
        <w:t>Hlavním způsobem tvorby vizualizací pomocí knihovny Bokeh je však manipulac</w:t>
      </w:r>
      <w:r w:rsidR="00E849C1">
        <w:t>e</w:t>
      </w:r>
      <w:r w:rsidR="003906E5">
        <w:t xml:space="preserve"> základních grafických elementů (například pro vytvoření koláčového grafu je nutno využít grafického elementu „Wedge“ a </w:t>
      </w:r>
      <w:r w:rsidR="00C04040">
        <w:t>výpočtu správných úhlů na základě dat. Obdobně pro tvorbu histogramu by bylo použito elementů „Quad“,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Bokeh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r>
        <w:rPr>
          <w:rFonts w:ascii="Consolas" w:eastAsia="MS Mincho" w:hAnsi="Consolas" w:cs="Consolas"/>
          <w:color w:val="000000"/>
          <w:sz w:val="19"/>
          <w:szCs w:val="19"/>
          <w:lang w:eastAsia="cs-CZ" w:bidi="ar-SA"/>
        </w:rPr>
        <w:t>factor_cmap</w:t>
      </w:r>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r>
        <w:rPr>
          <w:rFonts w:ascii="Consolas" w:eastAsia="MS Mincho" w:hAnsi="Consolas" w:cs="Consolas"/>
          <w:color w:val="000000"/>
          <w:sz w:val="19"/>
          <w:szCs w:val="19"/>
          <w:lang w:eastAsia="cs-CZ" w:bidi="ar-SA"/>
        </w:rPr>
        <w:t>factor_hatch</w:t>
      </w:r>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751B4867" w:rsidR="00F50CBA" w:rsidRPr="00F50CBA" w:rsidRDefault="00F50CBA" w:rsidP="00F50CBA">
      <w:pPr>
        <w:pStyle w:val="Titulek"/>
        <w:jc w:val="left"/>
      </w:pPr>
      <w:bookmarkStart w:id="71" w:name="_Toc98153663"/>
      <w:r>
        <w:t xml:space="preserve">Obr. </w:t>
      </w:r>
      <w:r w:rsidR="003268FC">
        <w:fldChar w:fldCharType="begin"/>
      </w:r>
      <w:r w:rsidR="003268FC">
        <w:instrText xml:space="preserve"> SEQ Obr. \* ARABIC </w:instrText>
      </w:r>
      <w:r w:rsidR="003268FC">
        <w:fldChar w:fldCharType="separate"/>
      </w:r>
      <w:r w:rsidR="00183A99">
        <w:rPr>
          <w:noProof/>
        </w:rPr>
        <w:t>15</w:t>
      </w:r>
      <w:r w:rsidR="003268FC">
        <w:rPr>
          <w:noProof/>
        </w:rPr>
        <w:fldChar w:fldCharType="end"/>
      </w:r>
      <w:r>
        <w:t xml:space="preserve"> Pomocí knihovny Bokeh lze vytvářet velmi složité vizualizace</w:t>
      </w:r>
      <w:bookmarkEnd w:id="71"/>
    </w:p>
    <w:p w14:paraId="3DA28CAB" w14:textId="0B52F4BA" w:rsidR="00AB10DF" w:rsidRPr="000C7799" w:rsidRDefault="00AB10DF" w:rsidP="000C7799">
      <w:r>
        <w:t xml:space="preserve">Zdroj: Dokumentace knihovny Bokeh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slidery,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Matplotlib a seaborn </w:t>
      </w:r>
      <w:r w:rsidR="005E049A">
        <w:t>je Bokeh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7389FA9A" w:rsidR="00F50CBA" w:rsidRPr="00F50CBA" w:rsidRDefault="00F50CBA" w:rsidP="00F50CBA">
      <w:pPr>
        <w:pStyle w:val="Titulek"/>
        <w:jc w:val="left"/>
      </w:pPr>
      <w:bookmarkStart w:id="72" w:name="_Toc98153664"/>
      <w:r>
        <w:t xml:space="preserve">Obr. </w:t>
      </w:r>
      <w:r w:rsidR="003268FC">
        <w:fldChar w:fldCharType="begin"/>
      </w:r>
      <w:r w:rsidR="003268FC">
        <w:instrText xml:space="preserve"> SEQ Obr. \* ARABIC </w:instrText>
      </w:r>
      <w:r w:rsidR="003268FC">
        <w:fldChar w:fldCharType="separate"/>
      </w:r>
      <w:r w:rsidR="00183A99">
        <w:rPr>
          <w:noProof/>
        </w:rPr>
        <w:t>16</w:t>
      </w:r>
      <w:r w:rsidR="003268FC">
        <w:rPr>
          <w:noProof/>
        </w:rPr>
        <w:fldChar w:fldCharType="end"/>
      </w:r>
      <w:r>
        <w:t xml:space="preserve"> Výchozí nastavení knihovny Bokeh může být nepřehledné</w:t>
      </w:r>
      <w:bookmarkEnd w:id="72"/>
    </w:p>
    <w:p w14:paraId="0684FDC4" w14:textId="77777777" w:rsidR="00A05171" w:rsidRDefault="00A05171" w:rsidP="00A05171">
      <w:r>
        <w:t>Zdroj: vlastní zpracování</w:t>
      </w:r>
    </w:p>
    <w:p w14:paraId="7AE8BB25" w14:textId="77777777" w:rsidR="00A05171" w:rsidRPr="00D179B6" w:rsidRDefault="00A05171" w:rsidP="00D179B6"/>
    <w:p w14:paraId="03FF6F3D" w14:textId="273E65FC" w:rsidR="00F063D0" w:rsidRDefault="00F063D0" w:rsidP="00F063D0">
      <w:pPr>
        <w:pStyle w:val="Nadpis4"/>
      </w:pPr>
      <w:r>
        <w:t xml:space="preserve"> Shrnutí</w:t>
      </w:r>
    </w:p>
    <w:p w14:paraId="1FDB4CBD" w14:textId="4AD3458E" w:rsidR="00BD102C" w:rsidRPr="00BD102C" w:rsidRDefault="00BD102C" w:rsidP="00BD102C">
      <w:pPr>
        <w:pStyle w:val="Titulek"/>
        <w:keepNext/>
        <w:jc w:val="left"/>
      </w:pPr>
      <w:bookmarkStart w:id="73" w:name="_Toc98153486"/>
      <w:r>
        <w:t xml:space="preserve">Tabulka </w:t>
      </w:r>
      <w:r w:rsidR="003268FC">
        <w:fldChar w:fldCharType="begin"/>
      </w:r>
      <w:r w:rsidR="003268FC">
        <w:instrText xml:space="preserve"> SEQ Tabulka \* ARABIC </w:instrText>
      </w:r>
      <w:r w:rsidR="003268FC">
        <w:fldChar w:fldCharType="separate"/>
      </w:r>
      <w:r w:rsidR="00D86FB3">
        <w:rPr>
          <w:noProof/>
        </w:rPr>
        <w:t>7</w:t>
      </w:r>
      <w:r w:rsidR="003268FC">
        <w:rPr>
          <w:noProof/>
        </w:rPr>
        <w:fldChar w:fldCharType="end"/>
      </w:r>
      <w:r>
        <w:t xml:space="preserve"> Hodnocení knihovny Bokeh</w:t>
      </w:r>
      <w:bookmarkEnd w:id="73"/>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NumPy, p</w:t>
            </w:r>
            <w:r w:rsidRPr="0049112C">
              <w:t>ackaging</w:t>
            </w:r>
            <w:r>
              <w:t xml:space="preserve">, </w:t>
            </w:r>
            <w:r w:rsidRPr="0049112C">
              <w:t>pillow</w:t>
            </w:r>
            <w:r>
              <w:t xml:space="preserve">, </w:t>
            </w:r>
            <w:r w:rsidRPr="0049112C">
              <w:t>PyYAML</w:t>
            </w:r>
            <w:r>
              <w:t xml:space="preserve">, </w:t>
            </w:r>
            <w:r w:rsidRPr="00287C4D">
              <w:t>tornado</w:t>
            </w:r>
            <w:r>
              <w:t xml:space="preserve">,  </w:t>
            </w:r>
            <w:r w:rsidRPr="00287C4D">
              <w:t>typing_extensions</w:t>
            </w:r>
            <w:r>
              <w:t xml:space="preserve"> </w:t>
            </w:r>
          </w:p>
        </w:tc>
      </w:tr>
      <w:tr w:rsidR="00F063D0" w14:paraId="081093D1" w14:textId="77777777" w:rsidTr="0088793C">
        <w:tc>
          <w:tcPr>
            <w:tcW w:w="4106" w:type="dxa"/>
          </w:tcPr>
          <w:p w14:paraId="01DE2549" w14:textId="77777777" w:rsidR="00F063D0" w:rsidRDefault="00F063D0" w:rsidP="0088793C">
            <w:r>
              <w:lastRenderedPageBreak/>
              <w:t>Podporované vstupní formáty</w:t>
            </w:r>
          </w:p>
        </w:tc>
        <w:tc>
          <w:tcPr>
            <w:tcW w:w="4388" w:type="dxa"/>
          </w:tcPr>
          <w:p w14:paraId="424910A6" w14:textId="096CA471" w:rsidR="00F063D0" w:rsidRDefault="009D2696" w:rsidP="0088793C">
            <w:r>
              <w:t xml:space="preserve">Seznam, n-tice, slovník, NumPy pole, Pandas DataFrame, </w:t>
            </w:r>
            <w:r w:rsidRPr="009D2696">
              <w:t>ColumnDataSource</w:t>
            </w:r>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.png, .svg</w:t>
            </w:r>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Mnohem složitější než Matplotlib, či seaborn</w:t>
            </w:r>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25BB6610" w:rsidR="00D86FB3" w:rsidRDefault="00D86FB3" w:rsidP="00D86FB3">
      <w:pPr>
        <w:pStyle w:val="Titulek"/>
        <w:keepNext/>
        <w:jc w:val="left"/>
      </w:pPr>
      <w:bookmarkStart w:id="74" w:name="_Toc98153487"/>
      <w:r>
        <w:t xml:space="preserve">Tabulka </w:t>
      </w:r>
      <w:r w:rsidR="003268FC">
        <w:fldChar w:fldCharType="begin"/>
      </w:r>
      <w:r w:rsidR="003268FC">
        <w:instrText xml:space="preserve"> SEQ Tabulka \* ARABIC </w:instrText>
      </w:r>
      <w:r w:rsidR="003268FC">
        <w:fldChar w:fldCharType="separate"/>
      </w:r>
      <w:r>
        <w:rPr>
          <w:noProof/>
        </w:rPr>
        <w:t>8</w:t>
      </w:r>
      <w:r w:rsidR="003268FC">
        <w:rPr>
          <w:noProof/>
        </w:rPr>
        <w:fldChar w:fldCharType="end"/>
      </w:r>
      <w:r>
        <w:t xml:space="preserve"> </w:t>
      </w:r>
      <w:r w:rsidR="00320C71">
        <w:t xml:space="preserve">Kvantifikované </w:t>
      </w:r>
      <w:r>
        <w:t>hodnocení knihovny Bokeh</w:t>
      </w:r>
      <w:bookmarkEnd w:id="74"/>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5" w:name="_Toc98153638"/>
      <w:r>
        <w:t>Plotly</w:t>
      </w:r>
      <w:bookmarkEnd w:id="75"/>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r w:rsidR="00B32B61">
        <w:t>Plotly se liší podle způsobu používání. Pokud je v programu použita knihovna Plotly, jsou potřeba pouze dvě závislosti:</w:t>
      </w:r>
    </w:p>
    <w:p w14:paraId="26CDB0DE" w14:textId="05E6F554" w:rsidR="00B32B61" w:rsidRDefault="00B32B61" w:rsidP="00B32B61">
      <w:pPr>
        <w:pStyle w:val="Odstavecseseznamem"/>
        <w:numPr>
          <w:ilvl w:val="0"/>
          <w:numId w:val="39"/>
        </w:numPr>
      </w:pPr>
      <w:r>
        <w:t>s</w:t>
      </w:r>
      <w:r w:rsidRPr="00B32B61">
        <w:t>ix</w:t>
      </w:r>
      <w:r>
        <w:t xml:space="preserve"> – knihovna pro kompatibilitu mezi Python 2 a 3</w:t>
      </w:r>
    </w:p>
    <w:p w14:paraId="085E3C02" w14:textId="37353C57" w:rsidR="00B32B61" w:rsidRDefault="005661BA" w:rsidP="00B32B61">
      <w:pPr>
        <w:pStyle w:val="Odstavecseseznamem"/>
        <w:numPr>
          <w:ilvl w:val="0"/>
          <w:numId w:val="39"/>
        </w:numPr>
      </w:pPr>
      <w:r w:rsidRPr="005661BA">
        <w:lastRenderedPageBreak/>
        <w:t>tenacity</w:t>
      </w:r>
      <w:r>
        <w:t xml:space="preserve"> – knihovna zajišťující opětovné spouštění v případě nespolehlivých operací</w:t>
      </w:r>
    </w:p>
    <w:p w14:paraId="1058AA34" w14:textId="61B7E5BE" w:rsidR="005661BA" w:rsidRDefault="00AD5695" w:rsidP="005661BA">
      <w:r>
        <w:t>Při využití high-level nadstavby Plotly Express jsou však nutné další závislosti:</w:t>
      </w:r>
    </w:p>
    <w:p w14:paraId="0FC541C1" w14:textId="623EDB20" w:rsidR="00B90B3E" w:rsidRDefault="00B90B3E" w:rsidP="00B90B3E">
      <w:pPr>
        <w:pStyle w:val="Odstavecseseznamem"/>
        <w:numPr>
          <w:ilvl w:val="0"/>
          <w:numId w:val="38"/>
        </w:numPr>
      </w:pPr>
      <w:r>
        <w:t>NumPy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NumPy </w:t>
      </w:r>
    </w:p>
    <w:p w14:paraId="16ACE96D" w14:textId="362219FC" w:rsidR="00D634F1" w:rsidRDefault="00D634F1" w:rsidP="00B90B3E">
      <w:pPr>
        <w:pStyle w:val="Odstavecseseznamem"/>
        <w:numPr>
          <w:ilvl w:val="0"/>
          <w:numId w:val="38"/>
        </w:numPr>
      </w:pPr>
      <w:r>
        <w:t>s</w:t>
      </w:r>
      <w:r w:rsidRPr="00D634F1">
        <w:t>tatsmodels</w:t>
      </w:r>
      <w:r>
        <w:t xml:space="preserve"> – dodatek ke SciPy pro výpočty v oblasti statistiky</w:t>
      </w:r>
    </w:p>
    <w:p w14:paraId="72A7660B" w14:textId="60CFF621" w:rsidR="00B90B3E" w:rsidRDefault="00B90B3E" w:rsidP="00B90B3E">
      <w:pPr>
        <w:pStyle w:val="Odstavecseseznamem"/>
        <w:numPr>
          <w:ilvl w:val="0"/>
          <w:numId w:val="38"/>
        </w:numPr>
      </w:pPr>
      <w:r>
        <w:t>pandas – knihovna pro manipulaci s daty ve formě tabulek</w:t>
      </w:r>
    </w:p>
    <w:p w14:paraId="5EEC72D7" w14:textId="0F815DA7" w:rsidR="00B90B3E" w:rsidRDefault="00D634F1" w:rsidP="00B90B3E">
      <w:pPr>
        <w:pStyle w:val="Odstavecseseznamem"/>
        <w:numPr>
          <w:ilvl w:val="0"/>
          <w:numId w:val="38"/>
        </w:numPr>
      </w:pPr>
      <w:r w:rsidRPr="00D634F1">
        <w:t>patsy</w:t>
      </w:r>
      <w:r>
        <w:t xml:space="preserve"> – knihovna pro popis statistických modelů</w:t>
      </w:r>
    </w:p>
    <w:p w14:paraId="70F287DD" w14:textId="2310D8CE" w:rsidR="00061F68" w:rsidRDefault="00061F68" w:rsidP="00061F68">
      <w:r>
        <w:t>Dále je pak pro export do obrazových formátů jako jsou png a jpeg požadována knihovna Kaleido</w:t>
      </w:r>
    </w:p>
    <w:p w14:paraId="577A4A65" w14:textId="77777777" w:rsidR="00D634F1" w:rsidRDefault="00D634F1" w:rsidP="00D634F1"/>
    <w:p w14:paraId="68166ED6" w14:textId="3EE2FD9B" w:rsidR="001B7012" w:rsidRDefault="001B7012" w:rsidP="001B7012">
      <w:pPr>
        <w:pStyle w:val="Nadpis4"/>
      </w:pPr>
      <w:r>
        <w:t xml:space="preserve"> Vstupní formáty</w:t>
      </w:r>
    </w:p>
    <w:p w14:paraId="25280AF0" w14:textId="580250CC" w:rsidR="00916314" w:rsidRDefault="00431EF3" w:rsidP="00916314">
      <w:r>
        <w:t>Podporované vstupní formáty také závisí na použité knihovně. V případě Plotly Express lze data dodat v prakticky libovolném formátu</w:t>
      </w:r>
      <w:r w:rsidR="00922F3E">
        <w:t>.</w:t>
      </w:r>
      <w:r>
        <w:t xml:space="preserve"> </w:t>
      </w:r>
      <w:r w:rsidR="00922F3E">
        <w:t>P</w:t>
      </w:r>
      <w:r>
        <w:t xml:space="preserve">ro datové struktury jako jsou slovníky, nebo DataFrame knihovny pandas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Plotly </w:t>
      </w:r>
      <w:r w:rsidRPr="00E048DC">
        <w:t>graph_objects</w:t>
      </w:r>
      <w:r>
        <w:t xml:space="preserve"> je nutné data předávat ve formátu seznamů, </w:t>
      </w:r>
      <w:r w:rsidR="009C495E">
        <w:t xml:space="preserve">NumPy </w:t>
      </w:r>
      <w:r>
        <w:t>polí, nebo pandas Series</w:t>
      </w:r>
      <w:r w:rsidR="009C495E">
        <w:t>.</w:t>
      </w:r>
    </w:p>
    <w:p w14:paraId="4BC66173" w14:textId="2B6E24EE" w:rsidR="001B7012" w:rsidRDefault="001B7012" w:rsidP="00DF69C5">
      <w:pPr>
        <w:pStyle w:val="Code"/>
      </w:pPr>
      <w:r>
        <w:t xml:space="preserve"> Výstupní formáty</w:t>
      </w:r>
    </w:p>
    <w:p w14:paraId="3B8B8C50" w14:textId="2593FDBF" w:rsidR="00DB7AA0" w:rsidRPr="00DB7AA0" w:rsidRDefault="008337F6" w:rsidP="00DB7AA0">
      <w:r>
        <w:t>Výstup knihovny Plotly je zobrazován ve webovém prohlížeči</w:t>
      </w:r>
      <w:r w:rsidR="007E3F24">
        <w:t xml:space="preserve">. Pro export do souboru je k dispozici metoda </w:t>
      </w:r>
      <w:r w:rsidR="007E3F24" w:rsidRPr="00DF69C5">
        <w:rPr>
          <w:rFonts w:ascii="Consolas" w:hAnsi="Consolas"/>
          <w:sz w:val="19"/>
          <w:szCs w:val="19"/>
        </w:rPr>
        <w:t>fig.write_image(),</w:t>
      </w:r>
      <w:r w:rsidR="007E3F24">
        <w:t xml:space="preserve"> pomocí které lze grafy uložit ve formátech png, jpeg, webp, pdf a svg.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Plotly nabízí poměrně široký výběr možných vizualizací, od základních grafů až po specializované vědecké, ekonomické nebo geografické vizualizace. </w:t>
      </w:r>
      <w:r>
        <w:lastRenderedPageBreak/>
        <w:t xml:space="preserve">Pomocí Plotly </w:t>
      </w:r>
      <w:r w:rsidRPr="00E048DC">
        <w:t>graph_objects</w:t>
      </w:r>
      <w:r>
        <w:t xml:space="preserve"> lze pak také vytvářet trojrozměrné grafy a mřížky podgrafů.</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Možnosti přizpůsobení grafů Plotly Express nejsou zdaleka tak obsáhlé, jako u jiných knihoven. Pro úpravu vzhledu lze využít</w:t>
      </w:r>
      <w:r w:rsidR="00ED1DF5">
        <w:t xml:space="preserve"> hlavně</w:t>
      </w:r>
      <w:r>
        <w:t xml:space="preserve"> zabudovaných stylů a barevných palet. </w:t>
      </w:r>
      <w:r w:rsidR="00ED1DF5">
        <w:t xml:space="preserve">U Plotly </w:t>
      </w:r>
      <w:r w:rsidR="00ED1DF5" w:rsidRPr="00E048DC">
        <w:t>graph_objects</w:t>
      </w:r>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knihovnen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r w:rsidR="00543B84">
        <w:t xml:space="preserve">Plotly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Pro hlubší interakci lze přidat vlastní tlačítka, slidery a dropdown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502B2CFD" w:rsidR="00FC193F" w:rsidRPr="00FC193F" w:rsidRDefault="00FC193F" w:rsidP="00FC193F">
      <w:r>
        <w:t xml:space="preserve">Tvorba vizualizací knihovnou Plotly Express je opravdu velmi jednoduchá. Za předpokladu, že data jsou ve vhodném formátu může být většina grafů vytvořena jedním voláním funkce, bez nutnosti dalšího kódu, a to i v případech rozsáhlejších datových souborů. Naopak u Plotly </w:t>
      </w:r>
      <w:r w:rsidRPr="00E048DC">
        <w:t>graph_objects</w:t>
      </w:r>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2A7DDF78" w14:textId="40A29C5A" w:rsidR="00FD1087" w:rsidRPr="00FD1087" w:rsidRDefault="00BA6E61" w:rsidP="00FD1087">
      <w:r>
        <w:t xml:space="preserve">Výchozí nastavení obou knihoven je plně dostačující pro běžné použití, a lze ho dále zlepšit pomocí zabudovaných stylů. Knihovna dokonce rozezná případy, kdy by se </w:t>
      </w:r>
      <w:r>
        <w:lastRenderedPageBreak/>
        <w:t>grafické elementy jako popisky os, či jiných elementů překrývaly a vhodně je orientuje, což značně zjednodušuje práci s některými typy grafů.</w:t>
      </w:r>
    </w:p>
    <w:p w14:paraId="31BDC755" w14:textId="25E0F2A3" w:rsidR="001B7012" w:rsidRDefault="001B7012" w:rsidP="001B7012">
      <w:pPr>
        <w:pStyle w:val="Nadpis4"/>
      </w:pPr>
      <w:r>
        <w:t xml:space="preserve"> Shrnutí</w:t>
      </w:r>
    </w:p>
    <w:p w14:paraId="41C920A5" w14:textId="0535233A" w:rsidR="006B49A9" w:rsidRPr="006B49A9" w:rsidRDefault="006B49A9" w:rsidP="006B49A9">
      <w:pPr>
        <w:pStyle w:val="Titulek"/>
        <w:keepNext/>
        <w:jc w:val="left"/>
      </w:pPr>
      <w:bookmarkStart w:id="76" w:name="_Toc98153488"/>
      <w:r>
        <w:t xml:space="preserve">Tabulka </w:t>
      </w:r>
      <w:r w:rsidR="003268FC">
        <w:fldChar w:fldCharType="begin"/>
      </w:r>
      <w:r w:rsidR="003268FC">
        <w:instrText xml:space="preserve"> SEQ Tabulka \* ARABIC </w:instrText>
      </w:r>
      <w:r w:rsidR="003268FC">
        <w:fldChar w:fldCharType="separate"/>
      </w:r>
      <w:r w:rsidR="00C74931">
        <w:rPr>
          <w:noProof/>
        </w:rPr>
        <w:t>9</w:t>
      </w:r>
      <w:r w:rsidR="003268FC">
        <w:rPr>
          <w:noProof/>
        </w:rPr>
        <w:fldChar w:fldCharType="end"/>
      </w:r>
      <w:r>
        <w:t xml:space="preserve"> Hodnocení knihovny Plotly</w:t>
      </w:r>
      <w:bookmarkEnd w:id="76"/>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r w:rsidRPr="001773F4">
              <w:rPr>
                <w:b/>
                <w:bCs/>
              </w:rPr>
              <w:t>Plotly</w:t>
            </w:r>
            <w:r>
              <w:t>: s</w:t>
            </w:r>
            <w:r w:rsidRPr="00B32B61">
              <w:t>ix</w:t>
            </w:r>
            <w:r>
              <w:t xml:space="preserve">, tenacity  </w:t>
            </w:r>
          </w:p>
          <w:p w14:paraId="5F068B28" w14:textId="76C1E4FE" w:rsidR="00B049DB" w:rsidRDefault="00B049DB" w:rsidP="00862791">
            <w:r w:rsidRPr="001773F4">
              <w:rPr>
                <w:b/>
                <w:bCs/>
              </w:rPr>
              <w:t>Plotly Express</w:t>
            </w:r>
            <w:r>
              <w:t xml:space="preserve">: NumPy, SciPy, patsy, </w:t>
            </w:r>
            <w:r w:rsidRPr="00B049DB">
              <w:t>statsmodel</w:t>
            </w:r>
            <w:r>
              <w:t>s, pandas</w:t>
            </w:r>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r w:rsidRPr="001773F4">
              <w:rPr>
                <w:b/>
                <w:bCs/>
              </w:rPr>
              <w:t>Plotly</w:t>
            </w:r>
            <w:r>
              <w:rPr>
                <w:b/>
                <w:bCs/>
              </w:rPr>
              <w:t xml:space="preserve">: </w:t>
            </w:r>
            <w:r>
              <w:t>pole, seznamy, n-tice, slovníky, DataFrame</w:t>
            </w:r>
          </w:p>
          <w:p w14:paraId="5562B919" w14:textId="50F4869D" w:rsidR="00297FE2" w:rsidRPr="00297FE2" w:rsidRDefault="00297FE2" w:rsidP="00862791">
            <w:r w:rsidRPr="001773F4">
              <w:rPr>
                <w:b/>
                <w:bCs/>
              </w:rPr>
              <w:t>Plotly</w:t>
            </w:r>
            <w:r>
              <w:rPr>
                <w:b/>
                <w:bCs/>
              </w:rPr>
              <w:t xml:space="preserve"> Express: </w:t>
            </w:r>
            <w:r>
              <w:t>pole, seznamy, n-tice, Series</w:t>
            </w:r>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.png, .jpeg, .svg, .webp, .pdf</w:t>
            </w:r>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2D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r w:rsidRPr="001773F4">
              <w:rPr>
                <w:b/>
                <w:bCs/>
              </w:rPr>
              <w:t>Plotly</w:t>
            </w:r>
            <w:r>
              <w:rPr>
                <w:b/>
                <w:bCs/>
              </w:rPr>
              <w:t xml:space="preserve"> Express: </w:t>
            </w:r>
            <w:r>
              <w:t>Omezené možnosti přizpůsobení, hlavně styly a palety</w:t>
            </w:r>
          </w:p>
          <w:p w14:paraId="60756E83" w14:textId="3F6E6EE8" w:rsidR="008202B2" w:rsidRPr="008202B2" w:rsidRDefault="008202B2" w:rsidP="00862791">
            <w:pPr>
              <w:jc w:val="left"/>
            </w:pPr>
            <w:r w:rsidRPr="001773F4">
              <w:rPr>
                <w:b/>
                <w:bCs/>
              </w:rPr>
              <w:t>Plotl</w:t>
            </w:r>
            <w:r>
              <w:rPr>
                <w:b/>
                <w:bCs/>
              </w:rPr>
              <w:t xml:space="preserve">y: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r w:rsidRPr="001773F4">
              <w:rPr>
                <w:b/>
                <w:bCs/>
              </w:rPr>
              <w:t>Plotly</w:t>
            </w:r>
            <w:r>
              <w:rPr>
                <w:b/>
                <w:bCs/>
              </w:rPr>
              <w:t xml:space="preserve"> Express: </w:t>
            </w:r>
            <w:r>
              <w:t>Velmi jednoduchá a rychlá tvorba grafů</w:t>
            </w:r>
          </w:p>
          <w:p w14:paraId="2BE7144E" w14:textId="2DD169BF" w:rsidR="008202B2" w:rsidRPr="008202B2" w:rsidRDefault="008202B2" w:rsidP="00862791">
            <w:r w:rsidRPr="001773F4">
              <w:rPr>
                <w:b/>
                <w:bCs/>
              </w:rPr>
              <w:t>Plotl</w:t>
            </w:r>
            <w:r>
              <w:rPr>
                <w:b/>
                <w:bCs/>
              </w:rPr>
              <w:t xml:space="preserve">y: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6BB843B" w:rsidR="00C74931" w:rsidRDefault="00C74931" w:rsidP="00C74931">
      <w:pPr>
        <w:pStyle w:val="Titulek"/>
        <w:keepNext/>
        <w:jc w:val="left"/>
      </w:pPr>
      <w:bookmarkStart w:id="77" w:name="_Toc98153489"/>
      <w:r>
        <w:t xml:space="preserve">Tabulka </w:t>
      </w:r>
      <w:r w:rsidR="003268FC">
        <w:fldChar w:fldCharType="begin"/>
      </w:r>
      <w:r w:rsidR="003268FC">
        <w:instrText xml:space="preserve"> SEQ Tabulka \* ARABIC </w:instrText>
      </w:r>
      <w:r w:rsidR="003268FC">
        <w:fldChar w:fldCharType="separate"/>
      </w:r>
      <w:r>
        <w:rPr>
          <w:noProof/>
        </w:rPr>
        <w:t>10</w:t>
      </w:r>
      <w:r w:rsidR="003268FC">
        <w:rPr>
          <w:noProof/>
        </w:rPr>
        <w:fldChar w:fldCharType="end"/>
      </w:r>
      <w:r>
        <w:t xml:space="preserve"> </w:t>
      </w:r>
      <w:r w:rsidR="003E53B0">
        <w:t xml:space="preserve">Kvantifikované </w:t>
      </w:r>
      <w:r>
        <w:t xml:space="preserve">hodnocení knihovny </w:t>
      </w:r>
      <w:r w:rsidR="00763806">
        <w:t>Plotly</w:t>
      </w:r>
      <w:bookmarkEnd w:id="77"/>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lastRenderedPageBreak/>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78" w:name="_Toc98153639"/>
      <w:r>
        <w:t>Holoviews</w:t>
      </w:r>
      <w:bookmarkEnd w:id="78"/>
    </w:p>
    <w:p w14:paraId="2D581881" w14:textId="7B37E02C" w:rsidR="00E97EC5" w:rsidRDefault="00E97EC5" w:rsidP="00E97EC5">
      <w:pPr>
        <w:pStyle w:val="Nadpis4"/>
      </w:pPr>
      <w:r>
        <w:t xml:space="preserve"> Závislosti</w:t>
      </w:r>
    </w:p>
    <w:p w14:paraId="0210FDC3" w14:textId="24A4D2BD" w:rsidR="00E97EC5" w:rsidRDefault="006404D4" w:rsidP="00E97EC5">
      <w:r>
        <w:t>Knihovna Holoviews má ve své „minimální instalaci“ velmi málo závislostí</w:t>
      </w:r>
      <w:r w:rsidR="00D36611">
        <w:t>:</w:t>
      </w:r>
    </w:p>
    <w:p w14:paraId="44B65EE1" w14:textId="77777777" w:rsidR="006404D4" w:rsidRDefault="006404D4" w:rsidP="006404D4">
      <w:pPr>
        <w:pStyle w:val="Odstavecseseznamem"/>
        <w:numPr>
          <w:ilvl w:val="0"/>
          <w:numId w:val="41"/>
        </w:numPr>
      </w:pPr>
      <w:r>
        <w:t>NumPy – knihovna pro práci s daty ve formátu vícerozměrných polí</w:t>
      </w:r>
    </w:p>
    <w:p w14:paraId="60780EF4" w14:textId="1D996F91" w:rsidR="006404D4" w:rsidRDefault="006404D4" w:rsidP="006404D4">
      <w:pPr>
        <w:pStyle w:val="Odstavecseseznamem"/>
        <w:numPr>
          <w:ilvl w:val="0"/>
          <w:numId w:val="41"/>
        </w:numPr>
      </w:pPr>
      <w:r>
        <w:t>pandas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„dashboards“</w:t>
      </w:r>
    </w:p>
    <w:p w14:paraId="531CAE4B" w14:textId="5D911C57" w:rsidR="00D36611" w:rsidRDefault="00D36611" w:rsidP="00D36611">
      <w:pPr>
        <w:pStyle w:val="Odstavecseseznamem"/>
        <w:numPr>
          <w:ilvl w:val="0"/>
          <w:numId w:val="42"/>
        </w:numPr>
      </w:pPr>
      <w:r w:rsidRPr="00D36611">
        <w:t>pyviz-comms</w:t>
      </w:r>
      <w:r>
        <w:t xml:space="preserve"> – balíček pro komunikaci mezi jazyky Python a JavaScript</w:t>
      </w:r>
    </w:p>
    <w:p w14:paraId="22F92BD8" w14:textId="5CB37858" w:rsidR="00D36611" w:rsidRDefault="00D36611" w:rsidP="00D36611">
      <w:pPr>
        <w:pStyle w:val="Odstavecseseznamem"/>
        <w:numPr>
          <w:ilvl w:val="0"/>
          <w:numId w:val="42"/>
        </w:numPr>
      </w:pPr>
      <w:r w:rsidRPr="00D36611">
        <w:t>colorcet</w:t>
      </w:r>
      <w:r>
        <w:t xml:space="preserve"> – knihovna barevných palet pro vizualizace</w:t>
      </w:r>
    </w:p>
    <w:p w14:paraId="6C1CB523" w14:textId="61581330" w:rsidR="00D36611" w:rsidRDefault="00720D8B" w:rsidP="00D36611">
      <w:pPr>
        <w:pStyle w:val="Odstavecseseznamem"/>
        <w:numPr>
          <w:ilvl w:val="0"/>
          <w:numId w:val="42"/>
        </w:numPr>
      </w:pPr>
      <w:r>
        <w:t>Markdown – nástroj pro konverzi textu na HTML</w:t>
      </w:r>
    </w:p>
    <w:p w14:paraId="0E303C61" w14:textId="0E766EC3" w:rsidR="00720D8B" w:rsidRDefault="00720D8B" w:rsidP="00586BE8">
      <w:pPr>
        <w:ind w:left="360"/>
      </w:pPr>
      <w:r>
        <w:t xml:space="preserve">Dále je </w:t>
      </w:r>
      <w:r w:rsidR="00B31360">
        <w:t>stažena knihovna bokeh jako základní „backend“ pro vizualizaci a její závlislosti.</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Holoviews liší na základě použitého grafu. Například pro sloupcový graf nelze data dodat ve formátu </w:t>
      </w:r>
      <w:r w:rsidR="006A2BE7">
        <w:t xml:space="preserve">seznamu, nebo uspořádané n-tice tak, jak tomu bylo u jiných vizualizačních knihoven. Holoviews zde předpokládá seznam n-tic ve formátu klíč + hodnota. </w:t>
      </w:r>
      <w:r w:rsidR="007C57F0">
        <w:t>Nejlepším vstupním formátem pro tuto knihovnu jsou pojmenovaná data, tedy slovníky a DataFrames knihovny pandas.</w:t>
      </w:r>
    </w:p>
    <w:p w14:paraId="19F28AE8" w14:textId="658A80E1" w:rsidR="00E97EC5" w:rsidRDefault="00E97EC5" w:rsidP="00E97EC5">
      <w:pPr>
        <w:pStyle w:val="Nadpis4"/>
      </w:pPr>
      <w:r>
        <w:lastRenderedPageBreak/>
        <w:t xml:space="preserve"> Výstupní formáty</w:t>
      </w:r>
    </w:p>
    <w:p w14:paraId="0D7F1F71" w14:textId="15D37FF9" w:rsidR="007C57F0" w:rsidRPr="007C57F0" w:rsidRDefault="009A2A68" w:rsidP="007C57F0">
      <w:r>
        <w:t xml:space="preserve">K dispozici jsou výstupní formáty jako .png, .svg, .pdf, .html pro interaktivní vizualizace a .gif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t xml:space="preserve"> Typy grafů</w:t>
      </w:r>
    </w:p>
    <w:p w14:paraId="71EFECDF" w14:textId="07825D45" w:rsidR="00713C13" w:rsidRPr="00713C13" w:rsidRDefault="008805E1" w:rsidP="00713C13">
      <w:r>
        <w:t>Holoviews nabízí velmi širokou nabídku grafů z knihoven Bokeh, Matplotlib a Plotly, některé z nich jsou však k dispozici jen při použití specifické „backend“ knihovny. Pro snazší vyhledávání dostupných typů je k dispozici „referenční galerie“ grafů na stránkách holoviews.org.</w:t>
      </w:r>
    </w:p>
    <w:p w14:paraId="2F430AC9" w14:textId="75F1AE0B" w:rsidR="00E97EC5" w:rsidRDefault="00E97EC5" w:rsidP="00E97EC5">
      <w:pPr>
        <w:pStyle w:val="Nadpis4"/>
      </w:pPr>
      <w:r>
        <w:t xml:space="preserve"> Přizpůsobení vizualizací</w:t>
      </w:r>
    </w:p>
    <w:p w14:paraId="53AEC6C5" w14:textId="194C5F93" w:rsidR="00DF69C5" w:rsidRPr="00DF69C5" w:rsidRDefault="00DF69C5" w:rsidP="00DF69C5">
      <w:r>
        <w:t>Přizpůsobení vytvořených grafů se provádí pomocí volání</w:t>
      </w:r>
      <w:r w:rsidRPr="00DF69C5">
        <w:t xml:space="preserve"> </w:t>
      </w:r>
      <w:r w:rsidRPr="00E81CD7">
        <w:rPr>
          <w:rStyle w:val="CodeChar"/>
        </w:rPr>
        <w:t>.opts()</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r w:rsidR="00246CC9" w:rsidRPr="00246CC9">
        <w:rPr>
          <w:rStyle w:val="CodeChar"/>
        </w:rPr>
        <w:t>cmap</w:t>
      </w:r>
      <w:r w:rsidR="00246CC9">
        <w:t xml:space="preserve"> pro vybrání barevné palety, lze vybrat při renderování pomocí Bokeh, ale u jiných knihoven skončí takové volání chybou. </w:t>
      </w:r>
      <w:r w:rsidR="00644C3A">
        <w:t xml:space="preserve">Parametry, které lze u grafu měnit jsou také v některých případech omezeny, například u již zmiňované knihovny Bokeh nelze v </w:t>
      </w:r>
      <w:r w:rsidR="00644C3A" w:rsidRPr="00644C3A">
        <w:rPr>
          <w:rStyle w:val="CodeChar"/>
        </w:rPr>
        <w:t>.opts()</w:t>
      </w:r>
      <w:r w:rsidR="00644C3A">
        <w:t xml:space="preserve"> nastavit parametr </w:t>
      </w:r>
      <w:r w:rsidR="00644C3A" w:rsidRPr="00644C3A">
        <w:rPr>
          <w:rStyle w:val="CodeChar"/>
        </w:rPr>
        <w:t>hatch_pattern</w:t>
      </w:r>
      <w:r w:rsidR="00644C3A">
        <w:t xml:space="preserve"> sloužící ke specifikaci šrafování. </w:t>
      </w:r>
    </w:p>
    <w:p w14:paraId="6B4853F6" w14:textId="4D25C5F8" w:rsidR="00E97EC5" w:rsidRDefault="00E97EC5" w:rsidP="00E97EC5">
      <w:pPr>
        <w:pStyle w:val="Nadpis4"/>
      </w:pPr>
      <w:r>
        <w:t xml:space="preserve"> Interaktivita</w:t>
      </w:r>
    </w:p>
    <w:p w14:paraId="3D2889FE" w14:textId="2D632C5A" w:rsidR="00F51CA3" w:rsidRPr="00F51CA3" w:rsidRDefault="00F51CA3" w:rsidP="00F51CA3">
      <w:r>
        <w:t>Míra interaktivity dostupná ve vizualizacích je daná použitou knihovnou</w:t>
      </w:r>
      <w:r w:rsidR="00FB13F4">
        <w:t xml:space="preserve"> (viz 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r>
        <w:t>Holoviews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.opts()</w:t>
      </w:r>
      <w:r w:rsidR="0009608D">
        <w:t xml:space="preserve">, které často neodpovídá názvům z použité knihovny. </w:t>
      </w:r>
      <w:r w:rsidR="00F27C7B">
        <w:t xml:space="preserve">Výpis dostupných parametrů pro daný typ grafu pomocí </w:t>
      </w:r>
      <w:r w:rsidR="00F27C7B" w:rsidRPr="00F27C7B">
        <w:rPr>
          <w:rStyle w:val="CodeChar"/>
        </w:rPr>
        <w:t>hv.help()</w:t>
      </w:r>
      <w:r w:rsidR="00F27C7B">
        <w:t xml:space="preserve"> by v tomto případě mohl být velmi užitečný, bohužel však při volání z konzole prostředí Python, nebo ze </w:t>
      </w:r>
      <w:r w:rsidR="008B3644">
        <w:t>skriptu</w:t>
      </w:r>
      <w:r w:rsidR="00F27C7B">
        <w:t xml:space="preserve"> končí chybou a funguje správně pouze v prostředí Jupyter Notebook. </w:t>
      </w:r>
      <w:r w:rsidR="008B3644">
        <w:lastRenderedPageBreak/>
        <w:t xml:space="preserve">Dokumentace na webových stránkách knihovny je často nedostačující </w:t>
      </w:r>
      <w:r w:rsidR="0045408B">
        <w:t>a v některých případech dokonce nefunkční. Pro knihovny Plotly a Matplotlib je tedy často jednodušší využít přímo těchto knihoven. Pro některé případy užití knihovny Bokeh může být Holoviews užitečným nástrojem, zjednodušující práci s daty i za cenu některých omezení.</w:t>
      </w:r>
    </w:p>
    <w:p w14:paraId="06C01C4A" w14:textId="702562F3" w:rsidR="00FE0659" w:rsidRDefault="00FE0659" w:rsidP="00FB13F4">
      <w:r w:rsidRPr="00FE0659">
        <w:rPr>
          <w:noProof/>
        </w:rPr>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2"/>
                    <a:stretch>
                      <a:fillRect/>
                    </a:stretch>
                  </pic:blipFill>
                  <pic:spPr>
                    <a:xfrm>
                      <a:off x="0" y="0"/>
                      <a:ext cx="5400040" cy="1437005"/>
                    </a:xfrm>
                    <a:prstGeom prst="rect">
                      <a:avLst/>
                    </a:prstGeom>
                  </pic:spPr>
                </pic:pic>
              </a:graphicData>
            </a:graphic>
          </wp:inline>
        </w:drawing>
      </w:r>
    </w:p>
    <w:p w14:paraId="309DA187" w14:textId="5C6B2EA8" w:rsidR="00F50CBA" w:rsidRPr="00F50CBA" w:rsidRDefault="00F50CBA" w:rsidP="00F50CBA">
      <w:pPr>
        <w:pStyle w:val="Titulek"/>
        <w:jc w:val="left"/>
      </w:pPr>
      <w:bookmarkStart w:id="79" w:name="_Toc98153665"/>
      <w:r>
        <w:t xml:space="preserve">Obr. </w:t>
      </w:r>
      <w:r w:rsidR="003268FC">
        <w:fldChar w:fldCharType="begin"/>
      </w:r>
      <w:r w:rsidR="003268FC">
        <w:instrText xml:space="preserve"> SEQ Obr. \* ARABIC </w:instrText>
      </w:r>
      <w:r w:rsidR="003268FC">
        <w:fldChar w:fldCharType="separate"/>
      </w:r>
      <w:r w:rsidR="00183A99">
        <w:rPr>
          <w:noProof/>
        </w:rPr>
        <w:t>17</w:t>
      </w:r>
      <w:r w:rsidR="003268FC">
        <w:rPr>
          <w:noProof/>
        </w:rPr>
        <w:fldChar w:fldCharType="end"/>
      </w:r>
      <w:r>
        <w:t xml:space="preserve"> Některé části dokumentace Holoviews jsou nedostupné</w:t>
      </w:r>
      <w:bookmarkEnd w:id="79"/>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27F1EF5" w:rsidR="0099457F" w:rsidRP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62345F42" w14:textId="51212A06" w:rsidR="00E97EC5" w:rsidRDefault="00E97EC5" w:rsidP="00E97EC5">
      <w:pPr>
        <w:pStyle w:val="Nadpis4"/>
      </w:pPr>
      <w:r>
        <w:t xml:space="preserve"> Shrnutí</w:t>
      </w:r>
    </w:p>
    <w:p w14:paraId="0055F7FC" w14:textId="65FA293A" w:rsidR="006B49A9" w:rsidRPr="006B49A9" w:rsidRDefault="006B49A9" w:rsidP="006B49A9">
      <w:pPr>
        <w:pStyle w:val="Titulek"/>
        <w:keepNext/>
        <w:jc w:val="left"/>
      </w:pPr>
      <w:bookmarkStart w:id="80" w:name="_Toc98153490"/>
      <w:r>
        <w:t xml:space="preserve">Tabulka </w:t>
      </w:r>
      <w:r w:rsidR="003268FC">
        <w:fldChar w:fldCharType="begin"/>
      </w:r>
      <w:r w:rsidR="003268FC">
        <w:instrText xml:space="preserve"> SEQ Tabulka \* ARABIC </w:instrText>
      </w:r>
      <w:r w:rsidR="003268FC">
        <w:fldChar w:fldCharType="separate"/>
      </w:r>
      <w:r w:rsidR="000A1BB9">
        <w:rPr>
          <w:noProof/>
        </w:rPr>
        <w:t>11</w:t>
      </w:r>
      <w:r w:rsidR="003268FC">
        <w:rPr>
          <w:noProof/>
        </w:rPr>
        <w:fldChar w:fldCharType="end"/>
      </w:r>
      <w:r>
        <w:t xml:space="preserve"> Hodnocení knihovny Holoviews</w:t>
      </w:r>
      <w:bookmarkEnd w:id="80"/>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r>
              <w:t xml:space="preserve">NumPy, pandas, Param, panel, </w:t>
            </w:r>
            <w:r>
              <w:br/>
            </w:r>
            <w:r w:rsidRPr="00D36611">
              <w:t>pyviz-comms</w:t>
            </w:r>
            <w:r>
              <w:t xml:space="preserve">, </w:t>
            </w:r>
            <w:r w:rsidRPr="00D36611">
              <w:t>colorcet</w:t>
            </w:r>
            <w:r>
              <w:t>, Markdown. Dlaší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DataFrame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.png, .svg, .pdf, .gif,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2D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lastRenderedPageBreak/>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490C918D" w:rsidR="00E97EC5" w:rsidRDefault="00E97EC5" w:rsidP="00E97EC5"/>
    <w:p w14:paraId="548E28B9" w14:textId="2579CF87" w:rsidR="000A1BB9" w:rsidRDefault="000A1BB9" w:rsidP="000A1BB9">
      <w:pPr>
        <w:pStyle w:val="Titulek"/>
        <w:keepNext/>
        <w:jc w:val="left"/>
      </w:pPr>
      <w:bookmarkStart w:id="81" w:name="_Toc98153491"/>
      <w:r>
        <w:t xml:space="preserve">Tabulka </w:t>
      </w:r>
      <w:r w:rsidR="003268FC">
        <w:fldChar w:fldCharType="begin"/>
      </w:r>
      <w:r w:rsidR="003268FC">
        <w:instrText xml:space="preserve"> SEQ Tabulka \* ARABIC </w:instrText>
      </w:r>
      <w:r w:rsidR="003268FC">
        <w:fldChar w:fldCharType="separate"/>
      </w:r>
      <w:r>
        <w:rPr>
          <w:noProof/>
        </w:rPr>
        <w:t>12</w:t>
      </w:r>
      <w:r w:rsidR="003268FC">
        <w:rPr>
          <w:noProof/>
        </w:rPr>
        <w:fldChar w:fldCharType="end"/>
      </w:r>
      <w:r>
        <w:t xml:space="preserve"> </w:t>
      </w:r>
      <w:r w:rsidR="003D76BE">
        <w:t xml:space="preserve">Kvantifikované </w:t>
      </w:r>
      <w:r>
        <w:t>hodnocení knihovny Holoviews</w:t>
      </w:r>
      <w:bookmarkEnd w:id="81"/>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2" w:name="_Toc98153640"/>
      <w:r>
        <w:t>Pygal</w:t>
      </w:r>
      <w:bookmarkEnd w:id="82"/>
    </w:p>
    <w:p w14:paraId="56B199B0" w14:textId="6815BCB3" w:rsidR="001E0B9A" w:rsidRDefault="001E0B9A" w:rsidP="001E0B9A">
      <w:pPr>
        <w:pStyle w:val="Nadpis4"/>
      </w:pPr>
      <w:r>
        <w:t xml:space="preserve"> Závislosti</w:t>
      </w:r>
    </w:p>
    <w:p w14:paraId="24F5193D" w14:textId="473CD99F" w:rsidR="00996C56" w:rsidRDefault="004E17D7" w:rsidP="00996C56">
      <w:r>
        <w:t>K fungování knihovny Pygal nejsou třeba žádné závislosti. Existují však volitelné závislosti pro export grafů do formátu .png, konkrétně:</w:t>
      </w:r>
    </w:p>
    <w:p w14:paraId="04757977" w14:textId="5F56029B" w:rsidR="004E17D7" w:rsidRDefault="004E17D7" w:rsidP="004E17D7">
      <w:pPr>
        <w:pStyle w:val="Odstavecseseznamem"/>
        <w:numPr>
          <w:ilvl w:val="0"/>
          <w:numId w:val="43"/>
        </w:numPr>
      </w:pPr>
      <w:r>
        <w:t>c</w:t>
      </w:r>
      <w:r w:rsidRPr="004E17D7">
        <w:t>airosvg</w:t>
      </w:r>
      <w:r>
        <w:t xml:space="preserve"> – knihovna pro konverzi formátu .svg na .png a .pdf</w:t>
      </w:r>
    </w:p>
    <w:p w14:paraId="01AED4F8" w14:textId="36DDE161" w:rsidR="004E17D7" w:rsidRDefault="004E17D7" w:rsidP="004E17D7">
      <w:pPr>
        <w:pStyle w:val="Odstavecseseznamem"/>
        <w:numPr>
          <w:ilvl w:val="0"/>
          <w:numId w:val="43"/>
        </w:numPr>
      </w:pPr>
      <w:r w:rsidRPr="004E17D7">
        <w:t>tinycss</w:t>
      </w:r>
      <w:r>
        <w:t xml:space="preserve"> – parser jazyka CSS pro Python</w:t>
      </w:r>
    </w:p>
    <w:p w14:paraId="409C36D6" w14:textId="77777777" w:rsidR="004E17D7" w:rsidRDefault="004E17D7" w:rsidP="004E17D7">
      <w:pPr>
        <w:pStyle w:val="Odstavecseseznamem"/>
        <w:numPr>
          <w:ilvl w:val="0"/>
          <w:numId w:val="43"/>
        </w:numPr>
      </w:pPr>
      <w:r w:rsidRPr="004E17D7">
        <w:t>cssselect</w:t>
      </w:r>
      <w:r>
        <w:t xml:space="preserve"> – parser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n-tice, či pole knihovny NumPy. U složitějších formátů je nejprve nutné je předzpracovat, a redukovat je na zmíněné formáty.</w:t>
      </w:r>
    </w:p>
    <w:p w14:paraId="080116D4" w14:textId="3081E20C" w:rsidR="001E0B9A" w:rsidRDefault="001E0B9A" w:rsidP="001E0B9A">
      <w:pPr>
        <w:pStyle w:val="Nadpis4"/>
      </w:pPr>
      <w:r>
        <w:lastRenderedPageBreak/>
        <w:t xml:space="preserve"> Výstupní formáty</w:t>
      </w:r>
    </w:p>
    <w:p w14:paraId="01C9A262" w14:textId="0BCD399A" w:rsidR="003606BB" w:rsidRPr="003606BB" w:rsidRDefault="00473B02" w:rsidP="003606BB">
      <w:r>
        <w:t>Výstup knihovny Pygal lze otevřít v prohlížeči</w:t>
      </w:r>
      <w:r>
        <w:rPr>
          <w:b/>
          <w:bCs/>
        </w:rPr>
        <w:t xml:space="preserve">, </w:t>
      </w:r>
      <w:r>
        <w:t>či exportovat ve formátu .svg.</w:t>
      </w:r>
      <w:r w:rsidR="00B04BF2">
        <w:t xml:space="preserve"> Tento formát díky vloženému JavaScript kódu nabízí omezenou míru interakce v podobě skrývání hodnot a zobrazení </w:t>
      </w:r>
      <w:r w:rsidR="00665F2E">
        <w:t>podrobností o datech.</w:t>
      </w:r>
      <w:r>
        <w:t xml:space="preserve"> Pro export ve formátu .png j</w:t>
      </w:r>
      <w:r w:rsidR="00665F2E">
        <w:t>e 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AD1159" w:rsidR="00DF4B42" w:rsidRPr="00DF4B42" w:rsidRDefault="00766597" w:rsidP="00DF4B42">
      <w:r>
        <w:t>Výběr grafů knihovny Pygal je poměrně omezený, celkem lze vytvořit 14 typů dvourozměrných grafů</w:t>
      </w:r>
      <w:r w:rsidR="008040A7">
        <w:t xml:space="preserve">, kromě základních jako například sloupcového, či koláčového </w:t>
      </w:r>
      <w:r w:rsidR="005944E7">
        <w:t>jsou v nabídce Pygal i paprskový graf, stromová mapa, ciferníky a jednoduché geografické vizualizace.</w:t>
      </w:r>
    </w:p>
    <w:p w14:paraId="135D9C78" w14:textId="3535BD14" w:rsidR="001E0B9A" w:rsidRDefault="001E0B9A" w:rsidP="001E0B9A">
      <w:pPr>
        <w:pStyle w:val="Nadpis4"/>
      </w:pPr>
      <w:r>
        <w:t xml:space="preserve"> Přizpůsobení vizualizací</w:t>
      </w:r>
    </w:p>
    <w:p w14:paraId="69A36867" w14:textId="0A47CAC8"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i 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Pygal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lastRenderedPageBreak/>
        <w:t xml:space="preserve"> Výchozí nastavení</w:t>
      </w:r>
    </w:p>
    <w:p w14:paraId="26337E62" w14:textId="65170D3E" w:rsidR="009C62E1" w:rsidRPr="009C62E1" w:rsidRDefault="009C62E1" w:rsidP="009C62E1">
      <w:r>
        <w:t xml:space="preserve">Výchozí nastavení vizualizací je pro mnoho účelů dostačující, jednotlivým řadám jsou přiřazovány barvy dle schéma stylu, které lze snadno změnit při vytváření objektu grafu. </w:t>
      </w:r>
    </w:p>
    <w:p w14:paraId="0294B2A3" w14:textId="3A481E17" w:rsidR="001E0B9A" w:rsidRDefault="001E0B9A" w:rsidP="001E0B9A">
      <w:pPr>
        <w:pStyle w:val="Nadpis4"/>
      </w:pPr>
      <w:r>
        <w:t xml:space="preserve"> Shrnutí</w:t>
      </w:r>
    </w:p>
    <w:p w14:paraId="7BB7356A" w14:textId="7F63FE2F" w:rsidR="0050743A" w:rsidRPr="0050743A" w:rsidRDefault="0050743A" w:rsidP="0050743A">
      <w:pPr>
        <w:pStyle w:val="Titulek"/>
        <w:keepNext/>
        <w:jc w:val="left"/>
      </w:pPr>
      <w:bookmarkStart w:id="83" w:name="_Toc98153492"/>
      <w:r>
        <w:t xml:space="preserve">Tabulka </w:t>
      </w:r>
      <w:r w:rsidR="003268FC">
        <w:fldChar w:fldCharType="begin"/>
      </w:r>
      <w:r w:rsidR="003268FC">
        <w:instrText xml:space="preserve"> SEQ Tabulka \* ARABIC </w:instrText>
      </w:r>
      <w:r w:rsidR="003268FC">
        <w:fldChar w:fldCharType="separate"/>
      </w:r>
      <w:r w:rsidR="007B01FE">
        <w:rPr>
          <w:noProof/>
        </w:rPr>
        <w:t>13</w:t>
      </w:r>
      <w:r w:rsidR="003268FC">
        <w:rPr>
          <w:noProof/>
        </w:rPr>
        <w:fldChar w:fldCharType="end"/>
      </w:r>
      <w:r>
        <w:t xml:space="preserve"> Hodnocení knihovny Pygal</w:t>
      </w:r>
      <w:bookmarkEnd w:id="83"/>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n-tice, NumPy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.svg, možný i export do .png</w:t>
            </w:r>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73C2681F" w:rsidR="007B01FE" w:rsidRDefault="007B01FE" w:rsidP="007B01FE">
      <w:pPr>
        <w:pStyle w:val="Titulek"/>
        <w:keepNext/>
        <w:jc w:val="left"/>
      </w:pPr>
      <w:bookmarkStart w:id="84" w:name="_Toc98153493"/>
      <w:r>
        <w:t xml:space="preserve">Tabulka </w:t>
      </w:r>
      <w:r w:rsidR="003268FC">
        <w:fldChar w:fldCharType="begin"/>
      </w:r>
      <w:r w:rsidR="003268FC">
        <w:instrText xml:space="preserve"> SEQ Tabulka \* ARABIC </w:instrText>
      </w:r>
      <w:r w:rsidR="003268FC">
        <w:fldChar w:fldCharType="separate"/>
      </w:r>
      <w:r>
        <w:rPr>
          <w:noProof/>
        </w:rPr>
        <w:t>14</w:t>
      </w:r>
      <w:r w:rsidR="003268FC">
        <w:rPr>
          <w:noProof/>
        </w:rPr>
        <w:fldChar w:fldCharType="end"/>
      </w:r>
      <w:r>
        <w:t xml:space="preserve"> </w:t>
      </w:r>
      <w:r w:rsidR="00E670E1">
        <w:t xml:space="preserve">Kvantifikované </w:t>
      </w:r>
      <w:r>
        <w:t xml:space="preserve">hodnocení knihovny </w:t>
      </w:r>
      <w:r w:rsidR="005E4EE8">
        <w:t>Pygal</w:t>
      </w:r>
      <w:bookmarkEnd w:id="84"/>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77777777" w:rsidR="007B01FE" w:rsidRDefault="007B01FE" w:rsidP="001E0B9A"/>
    <w:p w14:paraId="2E9974BA" w14:textId="77777777" w:rsidR="004366F7" w:rsidRDefault="00995861" w:rsidP="0016335D">
      <w:pPr>
        <w:pStyle w:val="Nadpis1"/>
      </w:pPr>
      <w:bookmarkStart w:id="85" w:name="_Toc98153641"/>
      <w:r>
        <w:lastRenderedPageBreak/>
        <w:t>Shrnutí výsledků</w:t>
      </w:r>
      <w:bookmarkEnd w:id="85"/>
    </w:p>
    <w:p w14:paraId="3F42922A" w14:textId="77777777" w:rsidR="000431BD" w:rsidRDefault="000431BD" w:rsidP="00ED29F6">
      <w:pPr>
        <w:pStyle w:val="Nadpis2"/>
      </w:pPr>
      <w:bookmarkStart w:id="86" w:name="_Toc98153642"/>
      <w:r>
        <w:t>Celkové shrnutí knihoven</w:t>
      </w:r>
      <w:bookmarkEnd w:id="86"/>
    </w:p>
    <w:p w14:paraId="77EE2B46" w14:textId="77777777" w:rsidR="000431BD" w:rsidRDefault="000431BD" w:rsidP="000431BD">
      <w:r>
        <w:t>Při tvorbě libovolné vizualizace je důležité dobře zvolit používanou knihovnu. Ačkoliv u mnoha z hodnocených knihoven se ukázalo že se jedná o poměrně všestranné nástroje, existují situace, ve kterých jsou některé vhodnější.</w:t>
      </w:r>
    </w:p>
    <w:p w14:paraId="06FF0A5A" w14:textId="77777777" w:rsidR="000431BD" w:rsidRDefault="000431BD" w:rsidP="000431BD">
      <w:r>
        <w:t xml:space="preserve">Knihovna Matplotlib vyniká svojí všestranností a relativní jednoduchostí. Jedná se o vhodnou knihovnu pro vývojáře, kteří nemají mnoho zkušeností s vizualizací dat. Díky své dlouhé existenci a velké popularitě je také dostupné velké množství materiálů, pro řešení případných problémů. Seaborn dále zjednodušuje některé součásti knihovny Matplotlib a rozšiřuje ji o některé funkcionality, například snadné zpracování DataFrames a tvorba tabulek grafů, dělených dle zvolených kategorií, zároveň je s knihovnou Matplotlib kompatibilní a lze tak v případě potřeby kombinovat vizualizace obou knihoven. </w:t>
      </w:r>
    </w:p>
    <w:p w14:paraId="013CE428" w14:textId="77777777" w:rsidR="000431BD" w:rsidRDefault="000431BD" w:rsidP="000431BD">
      <w:r>
        <w:t xml:space="preserve">Na druhé straně mnohem složitější Bokeh dovoluje vývojáři definovat velmi složité vizualizace, díky možnosti pracovat na úrovni jednotlivých grafických elementů. Zároveň umožňuje vytvoření serverové aplikace, vhodné pro streamování a vizualizaci dat v reálném čase a složitější interakce s uživatelem. Holoviews se snaží usnadnit použití knihovny Bokeh při tvorbě jednodušších vizualizací a zároveň poskytuje možnost tyto vizualizace převést do knihoven Matplotlib a Plotly. V mnoha případech je však vhodnější použít tyto knihovny přímo, bez této nadstavby. </w:t>
      </w:r>
    </w:p>
    <w:p w14:paraId="1809949F" w14:textId="77777777" w:rsidR="000431BD" w:rsidRDefault="000431BD" w:rsidP="000431BD">
      <w:r>
        <w:t xml:space="preserve">Již zmíněná knihovna Plotly se díky svému dělení na Plotly Express a Plotly Graph Objects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Pygal,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bookmarkStart w:id="87" w:name="_Toc98153643"/>
      <w:r>
        <w:t>Shrnutí kvantifikovaného hodnocení</w:t>
      </w:r>
      <w:bookmarkEnd w:id="87"/>
    </w:p>
    <w:p w14:paraId="43C9EC57" w14:textId="6FE2DF7B" w:rsidR="00FF62BD" w:rsidRPr="00FF62BD" w:rsidRDefault="00FF62BD" w:rsidP="00FF62BD">
      <w:pPr>
        <w:pStyle w:val="Titulek"/>
        <w:keepNext/>
        <w:jc w:val="left"/>
      </w:pPr>
      <w:bookmarkStart w:id="88" w:name="_Toc98153494"/>
      <w:r>
        <w:t xml:space="preserve">Tabulka </w:t>
      </w:r>
      <w:r w:rsidR="003268FC">
        <w:fldChar w:fldCharType="begin"/>
      </w:r>
      <w:r w:rsidR="003268FC">
        <w:instrText xml:space="preserve"> SEQ Tabulka \* ARABIC </w:instrText>
      </w:r>
      <w:r w:rsidR="003268FC">
        <w:fldChar w:fldCharType="separate"/>
      </w:r>
      <w:r w:rsidR="0088126A">
        <w:rPr>
          <w:noProof/>
        </w:rPr>
        <w:t>15</w:t>
      </w:r>
      <w:r w:rsidR="003268FC">
        <w:rPr>
          <w:noProof/>
        </w:rPr>
        <w:fldChar w:fldCharType="end"/>
      </w:r>
      <w:r>
        <w:t xml:space="preserve"> Celkové výsledky hodnocení knihoven</w:t>
      </w:r>
      <w:bookmarkEnd w:id="88"/>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r>
              <w:t>Matplotlib</w:t>
            </w:r>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r>
              <w:t>Seaborn</w:t>
            </w:r>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r>
              <w:t>Bokeh</w:t>
            </w:r>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r>
              <w:t>Plotly</w:t>
            </w:r>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r>
              <w:t>Holoviews</w:t>
            </w:r>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r>
              <w:t>Pygal</w:t>
            </w:r>
          </w:p>
        </w:tc>
        <w:tc>
          <w:tcPr>
            <w:tcW w:w="4247" w:type="dxa"/>
          </w:tcPr>
          <w:p w14:paraId="6BE431AE" w14:textId="6030F942" w:rsidR="008E6FA8" w:rsidRDefault="00304706" w:rsidP="00C2432E">
            <w:r w:rsidRPr="00304706">
              <w:t>55,3</w:t>
            </w:r>
            <w:r>
              <w:t xml:space="preserve"> %</w:t>
            </w:r>
          </w:p>
        </w:tc>
      </w:tr>
    </w:tbl>
    <w:p w14:paraId="41711FA8" w14:textId="12319360"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0DD2DBE7" w:rsidR="00172AC6" w:rsidRPr="00F50CBA" w:rsidRDefault="00172AC6" w:rsidP="00172AC6">
      <w:pPr>
        <w:pStyle w:val="Titulek"/>
        <w:jc w:val="left"/>
      </w:pPr>
      <w:bookmarkStart w:id="89" w:name="_Toc98153666"/>
      <w:r>
        <w:t xml:space="preserve">Obr. </w:t>
      </w:r>
      <w:fldSimple w:instr=" SEQ Obr. \* ARABIC ">
        <w:r w:rsidR="00183A99">
          <w:rPr>
            <w:noProof/>
          </w:rPr>
          <w:t>18</w:t>
        </w:r>
      </w:fldSimple>
      <w:r>
        <w:t xml:space="preserve"> </w:t>
      </w:r>
      <w:r w:rsidRPr="00172AC6">
        <w:t>Celkový výsledek byl také vizualizován pomocí „vítězné“ knihovny Plotly</w:t>
      </w:r>
      <w:bookmarkEnd w:id="89"/>
    </w:p>
    <w:p w14:paraId="2365E3E2" w14:textId="4D1DE725" w:rsidR="00172AC6" w:rsidRPr="00FB13F4" w:rsidRDefault="00172AC6" w:rsidP="00172AC6">
      <w:r>
        <w:t>Zdroj: vlastní zpracování – Plotly</w:t>
      </w:r>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0" w:name="_Toc98153644"/>
      <w:r>
        <w:lastRenderedPageBreak/>
        <w:t>Závěry a doporučení</w:t>
      </w:r>
      <w:bookmarkEnd w:id="90"/>
    </w:p>
    <w:p w14:paraId="2FD1FDA5" w14:textId="01973610" w:rsidR="0048505D" w:rsidRDefault="00DC6359" w:rsidP="00DC6359">
      <w:pPr>
        <w:pStyle w:val="Nadpis2"/>
      </w:pPr>
      <w:r>
        <w:t>Závěry práce</w:t>
      </w:r>
    </w:p>
    <w:p w14:paraId="2101B68B" w14:textId="3DFC6222" w:rsidR="00226276" w:rsidRPr="00226276" w:rsidRDefault="00983571" w:rsidP="00226276">
      <w:r>
        <w:t>V rámci této bakalářské práce byly představeny základní teoretické principy vizualizace</w:t>
      </w:r>
      <w:r w:rsidR="000E4B49">
        <w:t xml:space="preserve"> dat</w:t>
      </w:r>
      <w:r w:rsidR="000E3B6F">
        <w:t xml:space="preserve">, některé z nejpoužívanějších, ale také několik méně běžných specializovaných knihoven </w:t>
      </w:r>
      <w:r w:rsidR="000E3B6F">
        <w:t>programovacího jazyka Python</w:t>
      </w:r>
      <w:r w:rsidR="000E3B6F">
        <w:t xml:space="preserve">. </w:t>
      </w:r>
      <w:r w:rsidR="000E4B49">
        <w:t xml:space="preserve">Praktická část </w:t>
      </w:r>
      <w:r w:rsidR="00A25E54">
        <w:t>popisovala,</w:t>
      </w:r>
      <w:r w:rsidR="000E4B49">
        <w:t xml:space="preserve"> jakým způsobem lze v tomto jazyce získávat data k vizualizaci, s předpokladem, že by tento popis mohl být použit i pro účely výuky. </w:t>
      </w:r>
      <w:r w:rsidR="00A25E54">
        <w:t>Ze stejného důvodu byly vytvořeny kompletní ukázky vizualizačního řetězce, ve kterých lze najít různorodé způsoby získání a zpracování dat a jejich následnou vizualizaci.</w:t>
      </w:r>
      <w:r w:rsidR="00154809">
        <w:t xml:space="preserve"> Užší výběr obecných vizualizačních knihoven byl pak detailněji prozkoumán a zhodnocen. </w:t>
      </w:r>
      <w:r w:rsidR="00770B0D">
        <w:t>Některé aspekty tohoto hodnocení byly převedeny na číselné hodnoty a vzájemně porovnány</w:t>
      </w:r>
      <w:r w:rsidR="00551AA2">
        <w:t>.</w:t>
      </w:r>
      <w:r w:rsidR="004F0A4A">
        <w:t xml:space="preserve"> „</w:t>
      </w:r>
      <w:r w:rsidR="00551AA2">
        <w:t>V</w:t>
      </w:r>
      <w:r w:rsidR="004F0A4A">
        <w:t>ítězem“ tohoto hodnocení se díky své všestrannosti stala vizualizační knihovna Plotly</w:t>
      </w:r>
      <w:r w:rsidR="00551AA2">
        <w:t xml:space="preserve">, což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případech užití</w:t>
      </w:r>
      <w:r w:rsidR="007E2EA3">
        <w:t>.</w:t>
      </w:r>
      <w:r w:rsidR="00551AA2">
        <w:t xml:space="preserve"> Je také nutné poznamenat, že navzdory všem snahám o objektivnost a nezaujatost</w:t>
      </w:r>
      <w:r w:rsidR="00F26F9C">
        <w:t xml:space="preserve"> bude </w:t>
      </w:r>
      <w:r w:rsidR="00B75046">
        <w:t>takový typ</w:t>
      </w:r>
      <w:r w:rsidR="00F26F9C">
        <w:t xml:space="preserve"> hodnocení vždy ovlivněn zcela subjektivními názory autora. </w:t>
      </w:r>
    </w:p>
    <w:p w14:paraId="5126305F" w14:textId="2146701B" w:rsidR="00DC6359" w:rsidRDefault="00352FF9" w:rsidP="00DC6359">
      <w:pPr>
        <w:pStyle w:val="Nadpis2"/>
      </w:pPr>
      <w:r>
        <w:t>Možná rozšíření práce</w:t>
      </w:r>
    </w:p>
    <w:p w14:paraId="048B4F24" w14:textId="77777777" w:rsidR="004F6D37" w:rsidRPr="004F6D37" w:rsidRDefault="004F6D37" w:rsidP="004F6D37"/>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1" w:name="_Toc98153645"/>
      <w:r w:rsidRPr="00546C85">
        <w:lastRenderedPageBreak/>
        <w:t>Seznam použité literatury</w:t>
      </w:r>
      <w:bookmarkEnd w:id="91"/>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4"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5"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6"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7"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8"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9"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40"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41"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42"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43"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4"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5"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6"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7"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8"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9"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50"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51"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52"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53"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4"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5"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6"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7"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8"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9"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60"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61"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62"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63"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4"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NASA PUBLIC DATA. Meteorite Landings | NASA Open Data Portal. [cit. 20.02.2022]. Dostupné z: </w:t>
      </w:r>
      <w:hyperlink r:id="rId65" w:history="1">
        <w:r>
          <w:rPr>
            <w:rStyle w:val="Hypertextovodkaz"/>
          </w:rPr>
          <w:t>https://data.nasa.gov/Space-Science/Meteorite-Landings/gh4g-9sfh</w:t>
        </w:r>
      </w:hyperlink>
    </w:p>
    <w:p w14:paraId="4488A403" w14:textId="77777777" w:rsidR="008A7BA1" w:rsidRPr="00DA27A4" w:rsidRDefault="008A7BA1" w:rsidP="00DA27A4">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2" w:name="_Toc98153646"/>
      <w:r>
        <w:lastRenderedPageBreak/>
        <w:t>Přílohy</w:t>
      </w:r>
      <w:bookmarkEnd w:id="92"/>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6"/>
          <w:footerReference w:type="default" r:id="rId67"/>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357132" w:rsidP="00357132">
      <w:hyperlink r:id="rId68" w:history="1">
        <w:r w:rsidRPr="00244E37">
          <w:rPr>
            <w:rStyle w:val="Hypertextovodkaz"/>
          </w:rPr>
          <w:t>https://github.com/Scriptman777/PythonVi</w:t>
        </w:r>
        <w:r w:rsidRPr="00244E37">
          <w:rPr>
            <w:rStyle w:val="Hypertextovodkaz"/>
          </w:rPr>
          <w:t>s</w:t>
        </w:r>
        <w:r w:rsidRPr="00244E37">
          <w:rPr>
            <w:rStyle w:val="Hypertextovodkaz"/>
          </w:rPr>
          <w:t>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r>
        <w:t>Complete examples – složka obsahuje zdrojové kódy k úlohám kapitoly 4.2</w:t>
      </w:r>
    </w:p>
    <w:p w14:paraId="5263E591" w14:textId="09D47CA5" w:rsidR="00EE1707" w:rsidRDefault="00EE1707" w:rsidP="00EE1707">
      <w:pPr>
        <w:pStyle w:val="Odstavecseseznamem"/>
        <w:numPr>
          <w:ilvl w:val="0"/>
          <w:numId w:val="50"/>
        </w:numPr>
      </w:pPr>
      <w:r>
        <w:t>Library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r>
        <w:t>Loading data – složka obsahující zdrojové kódy a dokumenty formátu .pdf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69"/>
          <w:footerReference w:type="default" r:id="rId70"/>
          <w:pgSz w:w="11906" w:h="16838"/>
          <w:pgMar w:top="1701" w:right="1701" w:bottom="1701" w:left="1701" w:header="709" w:footer="709" w:gutter="0"/>
          <w:pgNumType w:start="1"/>
          <w:cols w:space="708"/>
          <w:docGrid w:linePitch="360"/>
        </w:sectPr>
      </w:pPr>
      <w:r>
        <w:t xml:space="preserve"> </w:t>
      </w: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1"/>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49828" w14:textId="77777777" w:rsidR="003268FC" w:rsidRDefault="003268FC" w:rsidP="003A3689">
      <w:pPr>
        <w:spacing w:line="240" w:lineRule="auto"/>
      </w:pPr>
      <w:r>
        <w:separator/>
      </w:r>
    </w:p>
    <w:p w14:paraId="59DE1CF5" w14:textId="77777777" w:rsidR="003268FC" w:rsidRDefault="003268FC"/>
  </w:endnote>
  <w:endnote w:type="continuationSeparator" w:id="0">
    <w:p w14:paraId="475C0818" w14:textId="77777777" w:rsidR="003268FC" w:rsidRDefault="003268FC" w:rsidP="003A3689">
      <w:pPr>
        <w:spacing w:line="240" w:lineRule="auto"/>
      </w:pPr>
      <w:r>
        <w:continuationSeparator/>
      </w:r>
    </w:p>
    <w:p w14:paraId="30AF6786" w14:textId="77777777" w:rsidR="003268FC" w:rsidRDefault="003268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F8331" w14:textId="77777777" w:rsidR="003268FC" w:rsidRDefault="003268FC" w:rsidP="003A3689">
      <w:pPr>
        <w:spacing w:line="240" w:lineRule="auto"/>
      </w:pPr>
      <w:r>
        <w:separator/>
      </w:r>
    </w:p>
    <w:p w14:paraId="34B8E603" w14:textId="77777777" w:rsidR="003268FC" w:rsidRDefault="003268FC"/>
  </w:footnote>
  <w:footnote w:type="continuationSeparator" w:id="0">
    <w:p w14:paraId="69394EC7" w14:textId="77777777" w:rsidR="003268FC" w:rsidRDefault="003268FC" w:rsidP="003A3689">
      <w:pPr>
        <w:spacing w:line="240" w:lineRule="auto"/>
      </w:pPr>
      <w:r>
        <w:continuationSeparator/>
      </w:r>
    </w:p>
    <w:p w14:paraId="56901649" w14:textId="77777777" w:rsidR="003268FC" w:rsidRDefault="003268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3927"/>
    <w:rsid w:val="00014881"/>
    <w:rsid w:val="00014A9F"/>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52AA"/>
    <w:rsid w:val="00055937"/>
    <w:rsid w:val="0005781F"/>
    <w:rsid w:val="000600A3"/>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EA"/>
    <w:rsid w:val="00095BFA"/>
    <w:rsid w:val="0009608D"/>
    <w:rsid w:val="00096FD8"/>
    <w:rsid w:val="00097B32"/>
    <w:rsid w:val="000A03FC"/>
    <w:rsid w:val="000A10A1"/>
    <w:rsid w:val="000A1A81"/>
    <w:rsid w:val="000A1BB9"/>
    <w:rsid w:val="000A2200"/>
    <w:rsid w:val="000A49CD"/>
    <w:rsid w:val="000A5535"/>
    <w:rsid w:val="000A5CE8"/>
    <w:rsid w:val="000A7E40"/>
    <w:rsid w:val="000B0DEB"/>
    <w:rsid w:val="000B15CA"/>
    <w:rsid w:val="000B2174"/>
    <w:rsid w:val="000B3610"/>
    <w:rsid w:val="000B3E97"/>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40DB"/>
    <w:rsid w:val="000D5CC4"/>
    <w:rsid w:val="000D761D"/>
    <w:rsid w:val="000D7F09"/>
    <w:rsid w:val="000D7F3B"/>
    <w:rsid w:val="000E3B6F"/>
    <w:rsid w:val="000E4A3F"/>
    <w:rsid w:val="000E4B49"/>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4624"/>
    <w:rsid w:val="001057DD"/>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8B3"/>
    <w:rsid w:val="00123D61"/>
    <w:rsid w:val="00123F57"/>
    <w:rsid w:val="0012471F"/>
    <w:rsid w:val="00124CAE"/>
    <w:rsid w:val="00125FB6"/>
    <w:rsid w:val="00127AF8"/>
    <w:rsid w:val="00127C98"/>
    <w:rsid w:val="00130088"/>
    <w:rsid w:val="00130A6C"/>
    <w:rsid w:val="001321BD"/>
    <w:rsid w:val="00132B8A"/>
    <w:rsid w:val="00133023"/>
    <w:rsid w:val="00133F7A"/>
    <w:rsid w:val="00136470"/>
    <w:rsid w:val="00136D22"/>
    <w:rsid w:val="00137178"/>
    <w:rsid w:val="00137EBC"/>
    <w:rsid w:val="00137F6E"/>
    <w:rsid w:val="00141F9F"/>
    <w:rsid w:val="00142BF4"/>
    <w:rsid w:val="00142E8D"/>
    <w:rsid w:val="00143039"/>
    <w:rsid w:val="00143B9A"/>
    <w:rsid w:val="0014417E"/>
    <w:rsid w:val="00144DAE"/>
    <w:rsid w:val="00144DE5"/>
    <w:rsid w:val="00146795"/>
    <w:rsid w:val="00150791"/>
    <w:rsid w:val="00150DE2"/>
    <w:rsid w:val="00151A18"/>
    <w:rsid w:val="00151B84"/>
    <w:rsid w:val="00151E40"/>
    <w:rsid w:val="001528A9"/>
    <w:rsid w:val="00152968"/>
    <w:rsid w:val="00152AE5"/>
    <w:rsid w:val="00152D77"/>
    <w:rsid w:val="00152D8B"/>
    <w:rsid w:val="00153E1A"/>
    <w:rsid w:val="00154809"/>
    <w:rsid w:val="00156420"/>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A99"/>
    <w:rsid w:val="00183E23"/>
    <w:rsid w:val="00184BAF"/>
    <w:rsid w:val="00185E59"/>
    <w:rsid w:val="00186FA0"/>
    <w:rsid w:val="00187F9E"/>
    <w:rsid w:val="00190156"/>
    <w:rsid w:val="0019067E"/>
    <w:rsid w:val="00190866"/>
    <w:rsid w:val="001911AC"/>
    <w:rsid w:val="00191348"/>
    <w:rsid w:val="001913B2"/>
    <w:rsid w:val="00191F33"/>
    <w:rsid w:val="001921FF"/>
    <w:rsid w:val="0019254D"/>
    <w:rsid w:val="00193BF0"/>
    <w:rsid w:val="001949CA"/>
    <w:rsid w:val="0019595D"/>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1715"/>
    <w:rsid w:val="001F330F"/>
    <w:rsid w:val="001F3789"/>
    <w:rsid w:val="001F384A"/>
    <w:rsid w:val="001F39F1"/>
    <w:rsid w:val="001F4DDB"/>
    <w:rsid w:val="001F60EE"/>
    <w:rsid w:val="001F6EBE"/>
    <w:rsid w:val="001F7869"/>
    <w:rsid w:val="00203A51"/>
    <w:rsid w:val="0020445A"/>
    <w:rsid w:val="00206960"/>
    <w:rsid w:val="00207AFA"/>
    <w:rsid w:val="00207BB0"/>
    <w:rsid w:val="00207D6E"/>
    <w:rsid w:val="00207E4F"/>
    <w:rsid w:val="002103C6"/>
    <w:rsid w:val="00210518"/>
    <w:rsid w:val="00211084"/>
    <w:rsid w:val="0021113F"/>
    <w:rsid w:val="00211E00"/>
    <w:rsid w:val="00212203"/>
    <w:rsid w:val="00212395"/>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6CC9"/>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5FBE"/>
    <w:rsid w:val="002667FF"/>
    <w:rsid w:val="002724A1"/>
    <w:rsid w:val="00273C71"/>
    <w:rsid w:val="002743E7"/>
    <w:rsid w:val="002744E1"/>
    <w:rsid w:val="00277D10"/>
    <w:rsid w:val="00282985"/>
    <w:rsid w:val="00282F57"/>
    <w:rsid w:val="002843AA"/>
    <w:rsid w:val="002843E8"/>
    <w:rsid w:val="002846D7"/>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6088"/>
    <w:rsid w:val="002A6CC5"/>
    <w:rsid w:val="002B236C"/>
    <w:rsid w:val="002B24A7"/>
    <w:rsid w:val="002B30BE"/>
    <w:rsid w:val="002B71F6"/>
    <w:rsid w:val="002C0027"/>
    <w:rsid w:val="002C1D4E"/>
    <w:rsid w:val="002C2C92"/>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D0"/>
    <w:rsid w:val="002F4E44"/>
    <w:rsid w:val="002F4F29"/>
    <w:rsid w:val="002F5692"/>
    <w:rsid w:val="002F5A34"/>
    <w:rsid w:val="002F7AE7"/>
    <w:rsid w:val="00300AE2"/>
    <w:rsid w:val="00301DC4"/>
    <w:rsid w:val="003020EC"/>
    <w:rsid w:val="00302829"/>
    <w:rsid w:val="003034EA"/>
    <w:rsid w:val="00304706"/>
    <w:rsid w:val="00304B01"/>
    <w:rsid w:val="00304BD1"/>
    <w:rsid w:val="00305264"/>
    <w:rsid w:val="00305323"/>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7635"/>
    <w:rsid w:val="003D76BE"/>
    <w:rsid w:val="003E07D6"/>
    <w:rsid w:val="003E0A07"/>
    <w:rsid w:val="003E2E9B"/>
    <w:rsid w:val="003E3023"/>
    <w:rsid w:val="003E40B8"/>
    <w:rsid w:val="003E41CD"/>
    <w:rsid w:val="003E47BE"/>
    <w:rsid w:val="003E53A7"/>
    <w:rsid w:val="003E53B0"/>
    <w:rsid w:val="003E58B1"/>
    <w:rsid w:val="003E5EFB"/>
    <w:rsid w:val="003E614B"/>
    <w:rsid w:val="003E6A04"/>
    <w:rsid w:val="003E6AED"/>
    <w:rsid w:val="003E6D92"/>
    <w:rsid w:val="003E7B6D"/>
    <w:rsid w:val="003E7ED4"/>
    <w:rsid w:val="003F009F"/>
    <w:rsid w:val="003F0516"/>
    <w:rsid w:val="003F1094"/>
    <w:rsid w:val="003F11B0"/>
    <w:rsid w:val="003F1263"/>
    <w:rsid w:val="003F1370"/>
    <w:rsid w:val="003F26D6"/>
    <w:rsid w:val="003F388C"/>
    <w:rsid w:val="003F454E"/>
    <w:rsid w:val="003F4FF8"/>
    <w:rsid w:val="003F563A"/>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1268"/>
    <w:rsid w:val="0045126C"/>
    <w:rsid w:val="00451D4B"/>
    <w:rsid w:val="0045217E"/>
    <w:rsid w:val="004526E7"/>
    <w:rsid w:val="0045408B"/>
    <w:rsid w:val="00455822"/>
    <w:rsid w:val="00455F81"/>
    <w:rsid w:val="0045657D"/>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505D"/>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455A"/>
    <w:rsid w:val="004A45F0"/>
    <w:rsid w:val="004A4E4B"/>
    <w:rsid w:val="004B01B1"/>
    <w:rsid w:val="004B0AE5"/>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3061"/>
    <w:rsid w:val="004C31B6"/>
    <w:rsid w:val="004C3566"/>
    <w:rsid w:val="004C3784"/>
    <w:rsid w:val="004C3862"/>
    <w:rsid w:val="004C6186"/>
    <w:rsid w:val="004C6C28"/>
    <w:rsid w:val="004C7427"/>
    <w:rsid w:val="004C7A64"/>
    <w:rsid w:val="004D02C2"/>
    <w:rsid w:val="004D1E5D"/>
    <w:rsid w:val="004D24D9"/>
    <w:rsid w:val="004D513A"/>
    <w:rsid w:val="004D5B12"/>
    <w:rsid w:val="004D5FBF"/>
    <w:rsid w:val="004D60DE"/>
    <w:rsid w:val="004D74D0"/>
    <w:rsid w:val="004E17B5"/>
    <w:rsid w:val="004E17D7"/>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4EA4"/>
    <w:rsid w:val="004F611F"/>
    <w:rsid w:val="004F6D24"/>
    <w:rsid w:val="004F6D37"/>
    <w:rsid w:val="004F7BF8"/>
    <w:rsid w:val="005005D2"/>
    <w:rsid w:val="00500F02"/>
    <w:rsid w:val="00503A56"/>
    <w:rsid w:val="00504171"/>
    <w:rsid w:val="00504238"/>
    <w:rsid w:val="005049DF"/>
    <w:rsid w:val="00504CDD"/>
    <w:rsid w:val="00505251"/>
    <w:rsid w:val="00505414"/>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6BAC"/>
    <w:rsid w:val="005271AA"/>
    <w:rsid w:val="005278F7"/>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1AA2"/>
    <w:rsid w:val="005524B4"/>
    <w:rsid w:val="0055292D"/>
    <w:rsid w:val="00552B07"/>
    <w:rsid w:val="00555858"/>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A13BA"/>
    <w:rsid w:val="005A24D5"/>
    <w:rsid w:val="005A280A"/>
    <w:rsid w:val="005A353C"/>
    <w:rsid w:val="005A3997"/>
    <w:rsid w:val="005A3F98"/>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16B6"/>
    <w:rsid w:val="005C1B0E"/>
    <w:rsid w:val="005C47FD"/>
    <w:rsid w:val="005C4AFC"/>
    <w:rsid w:val="005C4BE7"/>
    <w:rsid w:val="005C4CF2"/>
    <w:rsid w:val="005C5F12"/>
    <w:rsid w:val="005C7838"/>
    <w:rsid w:val="005D45B7"/>
    <w:rsid w:val="005D59CB"/>
    <w:rsid w:val="005D5B26"/>
    <w:rsid w:val="005D64DE"/>
    <w:rsid w:val="005E049A"/>
    <w:rsid w:val="005E0890"/>
    <w:rsid w:val="005E0ACD"/>
    <w:rsid w:val="005E1C51"/>
    <w:rsid w:val="005E2AF2"/>
    <w:rsid w:val="005E2D68"/>
    <w:rsid w:val="005E2FB5"/>
    <w:rsid w:val="005E3F9A"/>
    <w:rsid w:val="005E3F9B"/>
    <w:rsid w:val="005E4EE8"/>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2037E"/>
    <w:rsid w:val="006203D0"/>
    <w:rsid w:val="006205ED"/>
    <w:rsid w:val="0062185E"/>
    <w:rsid w:val="00621963"/>
    <w:rsid w:val="00622007"/>
    <w:rsid w:val="00622343"/>
    <w:rsid w:val="006228AF"/>
    <w:rsid w:val="006232CA"/>
    <w:rsid w:val="00623497"/>
    <w:rsid w:val="00623766"/>
    <w:rsid w:val="00623E01"/>
    <w:rsid w:val="00624188"/>
    <w:rsid w:val="00630D45"/>
    <w:rsid w:val="00630DD5"/>
    <w:rsid w:val="006310E5"/>
    <w:rsid w:val="006319AB"/>
    <w:rsid w:val="00632304"/>
    <w:rsid w:val="00632D36"/>
    <w:rsid w:val="0063387E"/>
    <w:rsid w:val="006348D6"/>
    <w:rsid w:val="006361BA"/>
    <w:rsid w:val="0063648A"/>
    <w:rsid w:val="0063713E"/>
    <w:rsid w:val="006371B2"/>
    <w:rsid w:val="006373AC"/>
    <w:rsid w:val="006379AA"/>
    <w:rsid w:val="006404D4"/>
    <w:rsid w:val="0064079E"/>
    <w:rsid w:val="00642221"/>
    <w:rsid w:val="00642237"/>
    <w:rsid w:val="0064352B"/>
    <w:rsid w:val="00643FE5"/>
    <w:rsid w:val="00644387"/>
    <w:rsid w:val="00644C3A"/>
    <w:rsid w:val="006451C5"/>
    <w:rsid w:val="00645957"/>
    <w:rsid w:val="00645DE1"/>
    <w:rsid w:val="00646C58"/>
    <w:rsid w:val="00646DA4"/>
    <w:rsid w:val="0064750C"/>
    <w:rsid w:val="00647B70"/>
    <w:rsid w:val="00651B9E"/>
    <w:rsid w:val="0065430B"/>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38D1"/>
    <w:rsid w:val="00673B60"/>
    <w:rsid w:val="006743FC"/>
    <w:rsid w:val="006749AA"/>
    <w:rsid w:val="00676739"/>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5DD"/>
    <w:rsid w:val="006A2761"/>
    <w:rsid w:val="006A2B0A"/>
    <w:rsid w:val="006A2BE7"/>
    <w:rsid w:val="006A3106"/>
    <w:rsid w:val="006A3A0F"/>
    <w:rsid w:val="006A53D2"/>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5BA"/>
    <w:rsid w:val="006C441A"/>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7298"/>
    <w:rsid w:val="00747504"/>
    <w:rsid w:val="007509F5"/>
    <w:rsid w:val="00750B10"/>
    <w:rsid w:val="007539E9"/>
    <w:rsid w:val="007555FF"/>
    <w:rsid w:val="007559EE"/>
    <w:rsid w:val="00755CB9"/>
    <w:rsid w:val="007567F2"/>
    <w:rsid w:val="0076167E"/>
    <w:rsid w:val="0076265B"/>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12A3"/>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4209"/>
    <w:rsid w:val="007A5A1E"/>
    <w:rsid w:val="007A5B49"/>
    <w:rsid w:val="007B01FE"/>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D0544"/>
    <w:rsid w:val="007D173F"/>
    <w:rsid w:val="007D1980"/>
    <w:rsid w:val="007D3904"/>
    <w:rsid w:val="007D3A8C"/>
    <w:rsid w:val="007D43B8"/>
    <w:rsid w:val="007D51F2"/>
    <w:rsid w:val="007D5A49"/>
    <w:rsid w:val="007D6EE9"/>
    <w:rsid w:val="007D7679"/>
    <w:rsid w:val="007E2EA3"/>
    <w:rsid w:val="007E2F7E"/>
    <w:rsid w:val="007E2FBD"/>
    <w:rsid w:val="007E3C95"/>
    <w:rsid w:val="007E3F24"/>
    <w:rsid w:val="007E4570"/>
    <w:rsid w:val="007E48FA"/>
    <w:rsid w:val="007E5464"/>
    <w:rsid w:val="007E5F0E"/>
    <w:rsid w:val="007E7D75"/>
    <w:rsid w:val="007F0748"/>
    <w:rsid w:val="007F100D"/>
    <w:rsid w:val="007F2F68"/>
    <w:rsid w:val="007F46FB"/>
    <w:rsid w:val="007F4980"/>
    <w:rsid w:val="007F4B75"/>
    <w:rsid w:val="007F6468"/>
    <w:rsid w:val="007F69C8"/>
    <w:rsid w:val="007F6B12"/>
    <w:rsid w:val="007F6CCA"/>
    <w:rsid w:val="007F747D"/>
    <w:rsid w:val="00800C2A"/>
    <w:rsid w:val="0080127A"/>
    <w:rsid w:val="00802253"/>
    <w:rsid w:val="00802762"/>
    <w:rsid w:val="00802EA7"/>
    <w:rsid w:val="0080350B"/>
    <w:rsid w:val="008040A7"/>
    <w:rsid w:val="008043F0"/>
    <w:rsid w:val="00804515"/>
    <w:rsid w:val="008060A8"/>
    <w:rsid w:val="00806F15"/>
    <w:rsid w:val="00810B93"/>
    <w:rsid w:val="008117F2"/>
    <w:rsid w:val="00813737"/>
    <w:rsid w:val="008201AF"/>
    <w:rsid w:val="008202B2"/>
    <w:rsid w:val="0082064F"/>
    <w:rsid w:val="00822914"/>
    <w:rsid w:val="0082334F"/>
    <w:rsid w:val="00823828"/>
    <w:rsid w:val="00823BB4"/>
    <w:rsid w:val="0082403F"/>
    <w:rsid w:val="0082426E"/>
    <w:rsid w:val="00825FCB"/>
    <w:rsid w:val="00826098"/>
    <w:rsid w:val="008262E2"/>
    <w:rsid w:val="00826716"/>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D7A"/>
    <w:rsid w:val="008C17B9"/>
    <w:rsid w:val="008C2651"/>
    <w:rsid w:val="008C34B5"/>
    <w:rsid w:val="008C4C01"/>
    <w:rsid w:val="008C5406"/>
    <w:rsid w:val="008C589B"/>
    <w:rsid w:val="008C5DE4"/>
    <w:rsid w:val="008C6109"/>
    <w:rsid w:val="008C6DE1"/>
    <w:rsid w:val="008C78B1"/>
    <w:rsid w:val="008D037E"/>
    <w:rsid w:val="008D14B7"/>
    <w:rsid w:val="008D1CD4"/>
    <w:rsid w:val="008D3825"/>
    <w:rsid w:val="008D5BFC"/>
    <w:rsid w:val="008D5CDC"/>
    <w:rsid w:val="008D63AD"/>
    <w:rsid w:val="008D6902"/>
    <w:rsid w:val="008D75CB"/>
    <w:rsid w:val="008D76A6"/>
    <w:rsid w:val="008D7BA4"/>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585D"/>
    <w:rsid w:val="0093670D"/>
    <w:rsid w:val="00936CA8"/>
    <w:rsid w:val="009374E0"/>
    <w:rsid w:val="009378D2"/>
    <w:rsid w:val="00937F0B"/>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BB"/>
    <w:rsid w:val="00992ACE"/>
    <w:rsid w:val="00992C7E"/>
    <w:rsid w:val="00992CA2"/>
    <w:rsid w:val="0099300D"/>
    <w:rsid w:val="00993B8C"/>
    <w:rsid w:val="0099457F"/>
    <w:rsid w:val="009950BA"/>
    <w:rsid w:val="00995861"/>
    <w:rsid w:val="00996021"/>
    <w:rsid w:val="00996C56"/>
    <w:rsid w:val="009971C0"/>
    <w:rsid w:val="00997498"/>
    <w:rsid w:val="0099757D"/>
    <w:rsid w:val="009A2775"/>
    <w:rsid w:val="009A2A68"/>
    <w:rsid w:val="009A2FC9"/>
    <w:rsid w:val="009A4438"/>
    <w:rsid w:val="009A4BB4"/>
    <w:rsid w:val="009A4F40"/>
    <w:rsid w:val="009A5418"/>
    <w:rsid w:val="009A5633"/>
    <w:rsid w:val="009A72DD"/>
    <w:rsid w:val="009A72EA"/>
    <w:rsid w:val="009A7E8E"/>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62E1"/>
    <w:rsid w:val="009C7FCA"/>
    <w:rsid w:val="009D0749"/>
    <w:rsid w:val="009D11B1"/>
    <w:rsid w:val="009D1DD0"/>
    <w:rsid w:val="009D212E"/>
    <w:rsid w:val="009D2696"/>
    <w:rsid w:val="009D391B"/>
    <w:rsid w:val="009D6C03"/>
    <w:rsid w:val="009D6C15"/>
    <w:rsid w:val="009D7683"/>
    <w:rsid w:val="009E01E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D18"/>
    <w:rsid w:val="00A11E2F"/>
    <w:rsid w:val="00A11F0E"/>
    <w:rsid w:val="00A140C6"/>
    <w:rsid w:val="00A14523"/>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B8"/>
    <w:rsid w:val="00A3013A"/>
    <w:rsid w:val="00A316C1"/>
    <w:rsid w:val="00A31EB7"/>
    <w:rsid w:val="00A342F8"/>
    <w:rsid w:val="00A34E5B"/>
    <w:rsid w:val="00A355EC"/>
    <w:rsid w:val="00A35E90"/>
    <w:rsid w:val="00A402F3"/>
    <w:rsid w:val="00A40B25"/>
    <w:rsid w:val="00A41D07"/>
    <w:rsid w:val="00A42321"/>
    <w:rsid w:val="00A42D54"/>
    <w:rsid w:val="00A42E5D"/>
    <w:rsid w:val="00A42EA9"/>
    <w:rsid w:val="00A448EC"/>
    <w:rsid w:val="00A47260"/>
    <w:rsid w:val="00A47A6D"/>
    <w:rsid w:val="00A506D3"/>
    <w:rsid w:val="00A50D37"/>
    <w:rsid w:val="00A50DD5"/>
    <w:rsid w:val="00A52C0F"/>
    <w:rsid w:val="00A52D99"/>
    <w:rsid w:val="00A53C3D"/>
    <w:rsid w:val="00A55FD9"/>
    <w:rsid w:val="00A57D60"/>
    <w:rsid w:val="00A57E14"/>
    <w:rsid w:val="00A61F58"/>
    <w:rsid w:val="00A623F6"/>
    <w:rsid w:val="00A62E41"/>
    <w:rsid w:val="00A64694"/>
    <w:rsid w:val="00A648DF"/>
    <w:rsid w:val="00A65995"/>
    <w:rsid w:val="00A65C31"/>
    <w:rsid w:val="00A66A87"/>
    <w:rsid w:val="00A66BD5"/>
    <w:rsid w:val="00A66EF7"/>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4085"/>
    <w:rsid w:val="00AD4167"/>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BF2"/>
    <w:rsid w:val="00B04C27"/>
    <w:rsid w:val="00B050DD"/>
    <w:rsid w:val="00B05A06"/>
    <w:rsid w:val="00B06842"/>
    <w:rsid w:val="00B06FD1"/>
    <w:rsid w:val="00B0723F"/>
    <w:rsid w:val="00B075A5"/>
    <w:rsid w:val="00B07914"/>
    <w:rsid w:val="00B07FDF"/>
    <w:rsid w:val="00B107E1"/>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27F0"/>
    <w:rsid w:val="00B32B61"/>
    <w:rsid w:val="00B32D9F"/>
    <w:rsid w:val="00B339C2"/>
    <w:rsid w:val="00B36318"/>
    <w:rsid w:val="00B36FA4"/>
    <w:rsid w:val="00B37097"/>
    <w:rsid w:val="00B378DA"/>
    <w:rsid w:val="00B40097"/>
    <w:rsid w:val="00B4014D"/>
    <w:rsid w:val="00B40600"/>
    <w:rsid w:val="00B426C7"/>
    <w:rsid w:val="00B42EAB"/>
    <w:rsid w:val="00B442C9"/>
    <w:rsid w:val="00B45A02"/>
    <w:rsid w:val="00B46DB5"/>
    <w:rsid w:val="00B46EDE"/>
    <w:rsid w:val="00B47AAA"/>
    <w:rsid w:val="00B5084C"/>
    <w:rsid w:val="00B5105F"/>
    <w:rsid w:val="00B51556"/>
    <w:rsid w:val="00B52117"/>
    <w:rsid w:val="00B52FCD"/>
    <w:rsid w:val="00B5308A"/>
    <w:rsid w:val="00B54E05"/>
    <w:rsid w:val="00B55239"/>
    <w:rsid w:val="00B55A13"/>
    <w:rsid w:val="00B55EE6"/>
    <w:rsid w:val="00B56A3F"/>
    <w:rsid w:val="00B576DB"/>
    <w:rsid w:val="00B57BB1"/>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73C8"/>
    <w:rsid w:val="00B8138C"/>
    <w:rsid w:val="00B818FA"/>
    <w:rsid w:val="00B824C3"/>
    <w:rsid w:val="00B8294B"/>
    <w:rsid w:val="00B82FF9"/>
    <w:rsid w:val="00B83747"/>
    <w:rsid w:val="00B85A0F"/>
    <w:rsid w:val="00B85C56"/>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E5E"/>
    <w:rsid w:val="00BB2490"/>
    <w:rsid w:val="00BB257C"/>
    <w:rsid w:val="00BB25F9"/>
    <w:rsid w:val="00BB2E82"/>
    <w:rsid w:val="00BB2E89"/>
    <w:rsid w:val="00BB448E"/>
    <w:rsid w:val="00BB4A1E"/>
    <w:rsid w:val="00BB4E7A"/>
    <w:rsid w:val="00BB5055"/>
    <w:rsid w:val="00BB6BB3"/>
    <w:rsid w:val="00BB7CEB"/>
    <w:rsid w:val="00BC05C7"/>
    <w:rsid w:val="00BC066D"/>
    <w:rsid w:val="00BC12FD"/>
    <w:rsid w:val="00BC1D24"/>
    <w:rsid w:val="00BC3643"/>
    <w:rsid w:val="00BC3836"/>
    <w:rsid w:val="00BC3C08"/>
    <w:rsid w:val="00BC3FF7"/>
    <w:rsid w:val="00BC551A"/>
    <w:rsid w:val="00BC7C3C"/>
    <w:rsid w:val="00BC7DC7"/>
    <w:rsid w:val="00BC7FC1"/>
    <w:rsid w:val="00BD102C"/>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BD1"/>
    <w:rsid w:val="00C04ECB"/>
    <w:rsid w:val="00C0629F"/>
    <w:rsid w:val="00C06745"/>
    <w:rsid w:val="00C0695D"/>
    <w:rsid w:val="00C0757A"/>
    <w:rsid w:val="00C10357"/>
    <w:rsid w:val="00C10BD3"/>
    <w:rsid w:val="00C1175B"/>
    <w:rsid w:val="00C12213"/>
    <w:rsid w:val="00C12F90"/>
    <w:rsid w:val="00C133B7"/>
    <w:rsid w:val="00C139BC"/>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51D5"/>
    <w:rsid w:val="00C55677"/>
    <w:rsid w:val="00C55B0A"/>
    <w:rsid w:val="00C6075C"/>
    <w:rsid w:val="00C60EA5"/>
    <w:rsid w:val="00C61B36"/>
    <w:rsid w:val="00C635A5"/>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78E1"/>
    <w:rsid w:val="00C87AB8"/>
    <w:rsid w:val="00C90F18"/>
    <w:rsid w:val="00C91E50"/>
    <w:rsid w:val="00C91E79"/>
    <w:rsid w:val="00C93B10"/>
    <w:rsid w:val="00C94638"/>
    <w:rsid w:val="00C94679"/>
    <w:rsid w:val="00C94892"/>
    <w:rsid w:val="00C9522F"/>
    <w:rsid w:val="00C95634"/>
    <w:rsid w:val="00C95D3A"/>
    <w:rsid w:val="00C95D86"/>
    <w:rsid w:val="00C96147"/>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4153"/>
    <w:rsid w:val="00CB5894"/>
    <w:rsid w:val="00CB6091"/>
    <w:rsid w:val="00CB637A"/>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558A"/>
    <w:rsid w:val="00CD62E4"/>
    <w:rsid w:val="00CD6637"/>
    <w:rsid w:val="00CD6A0E"/>
    <w:rsid w:val="00CD6E12"/>
    <w:rsid w:val="00CE1497"/>
    <w:rsid w:val="00CE1989"/>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62B5"/>
    <w:rsid w:val="00D069B8"/>
    <w:rsid w:val="00D078AF"/>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549A"/>
    <w:rsid w:val="00D262D9"/>
    <w:rsid w:val="00D26F1B"/>
    <w:rsid w:val="00D279C8"/>
    <w:rsid w:val="00D27E90"/>
    <w:rsid w:val="00D31369"/>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50960"/>
    <w:rsid w:val="00D51B62"/>
    <w:rsid w:val="00D5345B"/>
    <w:rsid w:val="00D53E76"/>
    <w:rsid w:val="00D54AFD"/>
    <w:rsid w:val="00D54B58"/>
    <w:rsid w:val="00D555D9"/>
    <w:rsid w:val="00D563E0"/>
    <w:rsid w:val="00D5684D"/>
    <w:rsid w:val="00D56943"/>
    <w:rsid w:val="00D57656"/>
    <w:rsid w:val="00D61236"/>
    <w:rsid w:val="00D61990"/>
    <w:rsid w:val="00D6314C"/>
    <w:rsid w:val="00D634F1"/>
    <w:rsid w:val="00D6428A"/>
    <w:rsid w:val="00D652F6"/>
    <w:rsid w:val="00D66632"/>
    <w:rsid w:val="00D666EF"/>
    <w:rsid w:val="00D678CE"/>
    <w:rsid w:val="00D70716"/>
    <w:rsid w:val="00D70DD3"/>
    <w:rsid w:val="00D717C2"/>
    <w:rsid w:val="00D7458A"/>
    <w:rsid w:val="00D7500B"/>
    <w:rsid w:val="00D751EA"/>
    <w:rsid w:val="00D765EC"/>
    <w:rsid w:val="00D775E5"/>
    <w:rsid w:val="00D8022B"/>
    <w:rsid w:val="00D81821"/>
    <w:rsid w:val="00D827A2"/>
    <w:rsid w:val="00D830C3"/>
    <w:rsid w:val="00D8386C"/>
    <w:rsid w:val="00D84A1D"/>
    <w:rsid w:val="00D84E7A"/>
    <w:rsid w:val="00D85D53"/>
    <w:rsid w:val="00D863E1"/>
    <w:rsid w:val="00D869A1"/>
    <w:rsid w:val="00D86FB3"/>
    <w:rsid w:val="00D92B19"/>
    <w:rsid w:val="00D931BC"/>
    <w:rsid w:val="00D95A3F"/>
    <w:rsid w:val="00D96BB4"/>
    <w:rsid w:val="00D96BD2"/>
    <w:rsid w:val="00D97240"/>
    <w:rsid w:val="00D97374"/>
    <w:rsid w:val="00D9782A"/>
    <w:rsid w:val="00DA0088"/>
    <w:rsid w:val="00DA197D"/>
    <w:rsid w:val="00DA1B12"/>
    <w:rsid w:val="00DA2105"/>
    <w:rsid w:val="00DA27A4"/>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8D4"/>
    <w:rsid w:val="00DB7A6B"/>
    <w:rsid w:val="00DB7AA0"/>
    <w:rsid w:val="00DC0844"/>
    <w:rsid w:val="00DC28DE"/>
    <w:rsid w:val="00DC394A"/>
    <w:rsid w:val="00DC4430"/>
    <w:rsid w:val="00DC534C"/>
    <w:rsid w:val="00DC583E"/>
    <w:rsid w:val="00DC5E0C"/>
    <w:rsid w:val="00DC602C"/>
    <w:rsid w:val="00DC6359"/>
    <w:rsid w:val="00DC6792"/>
    <w:rsid w:val="00DC6DF7"/>
    <w:rsid w:val="00DC76B4"/>
    <w:rsid w:val="00DD0936"/>
    <w:rsid w:val="00DD1395"/>
    <w:rsid w:val="00DD16D0"/>
    <w:rsid w:val="00DD1A1B"/>
    <w:rsid w:val="00DD1CC5"/>
    <w:rsid w:val="00DD2A55"/>
    <w:rsid w:val="00DD2E5D"/>
    <w:rsid w:val="00DD5671"/>
    <w:rsid w:val="00DD5E4E"/>
    <w:rsid w:val="00DD6585"/>
    <w:rsid w:val="00DD6E36"/>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238D"/>
    <w:rsid w:val="00DF3394"/>
    <w:rsid w:val="00DF4B42"/>
    <w:rsid w:val="00DF4BB9"/>
    <w:rsid w:val="00DF4D63"/>
    <w:rsid w:val="00DF4E54"/>
    <w:rsid w:val="00DF582F"/>
    <w:rsid w:val="00DF6060"/>
    <w:rsid w:val="00DF658E"/>
    <w:rsid w:val="00DF6907"/>
    <w:rsid w:val="00DF69C5"/>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9AD"/>
    <w:rsid w:val="00E25387"/>
    <w:rsid w:val="00E254F1"/>
    <w:rsid w:val="00E255FF"/>
    <w:rsid w:val="00E257DE"/>
    <w:rsid w:val="00E25FDF"/>
    <w:rsid w:val="00E2680A"/>
    <w:rsid w:val="00E269D1"/>
    <w:rsid w:val="00E26ACA"/>
    <w:rsid w:val="00E271D3"/>
    <w:rsid w:val="00E30302"/>
    <w:rsid w:val="00E30E2A"/>
    <w:rsid w:val="00E31296"/>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6275"/>
    <w:rsid w:val="00E56639"/>
    <w:rsid w:val="00E56A18"/>
    <w:rsid w:val="00E56FC4"/>
    <w:rsid w:val="00E57CE8"/>
    <w:rsid w:val="00E57DBC"/>
    <w:rsid w:val="00E61101"/>
    <w:rsid w:val="00E61E08"/>
    <w:rsid w:val="00E62552"/>
    <w:rsid w:val="00E62B99"/>
    <w:rsid w:val="00E6335A"/>
    <w:rsid w:val="00E657F7"/>
    <w:rsid w:val="00E670E1"/>
    <w:rsid w:val="00E718BD"/>
    <w:rsid w:val="00E72E84"/>
    <w:rsid w:val="00E73817"/>
    <w:rsid w:val="00E74377"/>
    <w:rsid w:val="00E74B1C"/>
    <w:rsid w:val="00E7664B"/>
    <w:rsid w:val="00E80909"/>
    <w:rsid w:val="00E80A85"/>
    <w:rsid w:val="00E80B04"/>
    <w:rsid w:val="00E81C65"/>
    <w:rsid w:val="00E81CD7"/>
    <w:rsid w:val="00E82539"/>
    <w:rsid w:val="00E83230"/>
    <w:rsid w:val="00E836B1"/>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B0239"/>
    <w:rsid w:val="00EB0301"/>
    <w:rsid w:val="00EB05CE"/>
    <w:rsid w:val="00EB098E"/>
    <w:rsid w:val="00EB1A7F"/>
    <w:rsid w:val="00EB1D12"/>
    <w:rsid w:val="00EB20BD"/>
    <w:rsid w:val="00EB28ED"/>
    <w:rsid w:val="00EB48EB"/>
    <w:rsid w:val="00EB5BA0"/>
    <w:rsid w:val="00EB5E55"/>
    <w:rsid w:val="00EB62BF"/>
    <w:rsid w:val="00EB6C90"/>
    <w:rsid w:val="00EB7318"/>
    <w:rsid w:val="00EC08FA"/>
    <w:rsid w:val="00EC15B0"/>
    <w:rsid w:val="00EC1975"/>
    <w:rsid w:val="00EC2AD6"/>
    <w:rsid w:val="00EC312E"/>
    <w:rsid w:val="00EC39FD"/>
    <w:rsid w:val="00EC4819"/>
    <w:rsid w:val="00EC5146"/>
    <w:rsid w:val="00EC52E8"/>
    <w:rsid w:val="00EC6244"/>
    <w:rsid w:val="00EC68A9"/>
    <w:rsid w:val="00EC7106"/>
    <w:rsid w:val="00EC720D"/>
    <w:rsid w:val="00ED0EED"/>
    <w:rsid w:val="00ED10FF"/>
    <w:rsid w:val="00ED1DF5"/>
    <w:rsid w:val="00ED29F6"/>
    <w:rsid w:val="00ED2B96"/>
    <w:rsid w:val="00ED2EEB"/>
    <w:rsid w:val="00ED41D6"/>
    <w:rsid w:val="00ED75FC"/>
    <w:rsid w:val="00ED7C74"/>
    <w:rsid w:val="00ED7D6C"/>
    <w:rsid w:val="00EE0B0B"/>
    <w:rsid w:val="00EE1144"/>
    <w:rsid w:val="00EE1707"/>
    <w:rsid w:val="00EE1A34"/>
    <w:rsid w:val="00EE1AE6"/>
    <w:rsid w:val="00EE1AFA"/>
    <w:rsid w:val="00EE42C4"/>
    <w:rsid w:val="00EE5279"/>
    <w:rsid w:val="00EE58E5"/>
    <w:rsid w:val="00EE5E12"/>
    <w:rsid w:val="00EE5E54"/>
    <w:rsid w:val="00EE6560"/>
    <w:rsid w:val="00EE6D1C"/>
    <w:rsid w:val="00EE6F1E"/>
    <w:rsid w:val="00EE772E"/>
    <w:rsid w:val="00EF050C"/>
    <w:rsid w:val="00EF1178"/>
    <w:rsid w:val="00EF2788"/>
    <w:rsid w:val="00EF2893"/>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74A2"/>
    <w:rsid w:val="00F20350"/>
    <w:rsid w:val="00F236BF"/>
    <w:rsid w:val="00F23912"/>
    <w:rsid w:val="00F23B48"/>
    <w:rsid w:val="00F255B9"/>
    <w:rsid w:val="00F269EB"/>
    <w:rsid w:val="00F26F9C"/>
    <w:rsid w:val="00F27C7B"/>
    <w:rsid w:val="00F27F8C"/>
    <w:rsid w:val="00F3005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E00"/>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40EE"/>
    <w:rsid w:val="00F74E11"/>
    <w:rsid w:val="00F75EE6"/>
    <w:rsid w:val="00F75F1F"/>
    <w:rsid w:val="00F802D7"/>
    <w:rsid w:val="00F80B34"/>
    <w:rsid w:val="00F80D7D"/>
    <w:rsid w:val="00F80F51"/>
    <w:rsid w:val="00F818AC"/>
    <w:rsid w:val="00F83643"/>
    <w:rsid w:val="00F85755"/>
    <w:rsid w:val="00F85A7E"/>
    <w:rsid w:val="00F86288"/>
    <w:rsid w:val="00F877F7"/>
    <w:rsid w:val="00F879EE"/>
    <w:rsid w:val="00F90072"/>
    <w:rsid w:val="00F904F2"/>
    <w:rsid w:val="00F90DF1"/>
    <w:rsid w:val="00F926FB"/>
    <w:rsid w:val="00F92C57"/>
    <w:rsid w:val="00F95E12"/>
    <w:rsid w:val="00F968D7"/>
    <w:rsid w:val="00F97608"/>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985"/>
    <w:rsid w:val="00FC144C"/>
    <w:rsid w:val="00FC1640"/>
    <w:rsid w:val="00FC193F"/>
    <w:rsid w:val="00FC1EC1"/>
    <w:rsid w:val="00FC32F9"/>
    <w:rsid w:val="00FC3E01"/>
    <w:rsid w:val="00FC4A31"/>
    <w:rsid w:val="00FC58D6"/>
    <w:rsid w:val="00FC5992"/>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72AC6"/>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numfocus.org/sponsored-projects" TargetMode="External"/><Relationship Id="rId47" Type="http://schemas.openxmlformats.org/officeDocument/2006/relationships/hyperlink" Target="http://revealnews.org/blog/turn-your-data-into-sound-using-our-new-miditime-library/" TargetMode="External"/><Relationship Id="rId63" Type="http://schemas.openxmlformats.org/officeDocument/2006/relationships/hyperlink" Target="https://scipy.github.io/devdocs/index.html" TargetMode="External"/><Relationship Id="rId68" Type="http://schemas.openxmlformats.org/officeDocument/2006/relationships/hyperlink" Target="https://github.com/Scriptman777/PythonVisualisat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www.youtube.com/watch?v=k4D9qgVb17Q" TargetMode="External"/><Relationship Id="rId40" Type="http://schemas.openxmlformats.org/officeDocument/2006/relationships/hyperlink" Target="https://doi.org/10.1080/1472586X.2011.548488" TargetMode="External"/><Relationship Id="rId45" Type="http://schemas.openxmlformats.org/officeDocument/2006/relationships/hyperlink" Target="https://holoviews.org/getting_started/index.html" TargetMode="External"/><Relationship Id="rId53" Type="http://schemas.openxmlformats.org/officeDocument/2006/relationships/hyperlink" Target="http://arxiv.org/abs/1509.03700" TargetMode="External"/><Relationship Id="rId58" Type="http://schemas.openxmlformats.org/officeDocument/2006/relationships/hyperlink" Target="https://doi.org/10.2352/ISSN.2470-1173.2016.16.HVEI-133"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python.org/about/app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iteseerx.ist.psu.edu/viewdoc/download?doi=10.1.1.39.3360&amp;rep=rep1&amp;type=pdf" TargetMode="External"/><Relationship Id="rId43" Type="http://schemas.openxmlformats.org/officeDocument/2006/relationships/hyperlink" Target="https://docs.bokeh.org/en/latest/index.html" TargetMode="External"/><Relationship Id="rId48" Type="http://schemas.openxmlformats.org/officeDocument/2006/relationships/hyperlink" Target="https://github.com/andrea-cuttone/geoplotlib" TargetMode="External"/><Relationship Id="rId56" Type="http://schemas.openxmlformats.org/officeDocument/2006/relationships/hyperlink" Target="https://datavizcatalogue.com/" TargetMode="External"/><Relationship Id="rId64" Type="http://schemas.openxmlformats.org/officeDocument/2006/relationships/hyperlink" Target="https://pandas.pydata.org/docs/getting_started/index.html" TargetMode="External"/><Relationship Id="rId69" Type="http://schemas.openxmlformats.org/officeDocument/2006/relationships/header" Target="header3.xml"/><Relationship Id="rId8" Type="http://schemas.openxmlformats.org/officeDocument/2006/relationships/footer" Target="footer1.xml"/><Relationship Id="rId51" Type="http://schemas.openxmlformats.org/officeDocument/2006/relationships/hyperlink" Target="https://towardsdatascience.com/8-rules-for-optimal-use-of-color-in-data-visualization-b283ae1fc1e2"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aosabook.org/en/matplotlib.html" TargetMode="External"/><Relationship Id="rId46" Type="http://schemas.openxmlformats.org/officeDocument/2006/relationships/hyperlink" Target="http://www.pygal.org/en/stable/" TargetMode="External"/><Relationship Id="rId59" Type="http://schemas.openxmlformats.org/officeDocument/2006/relationships/hyperlink" Target="https://www.tiobe.com/tiobe-index/" TargetMode="External"/><Relationship Id="rId67"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hyperlink" Target="https://doi.org/10.21105/joss.03021" TargetMode="External"/><Relationship Id="rId54" Type="http://schemas.openxmlformats.org/officeDocument/2006/relationships/hyperlink" Target="https://doi.org/10.1145/3025453.3026041" TargetMode="External"/><Relationship Id="rId62" Type="http://schemas.openxmlformats.org/officeDocument/2006/relationships/hyperlink" Target="https://numpy.org/doc/stable/"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intotheminds.com/blog/en/data-visualization/" TargetMode="External"/><Relationship Id="rId49" Type="http://schemas.openxmlformats.org/officeDocument/2006/relationships/hyperlink" Target="https://github.com/amueller/word_cloud" TargetMode="External"/><Relationship Id="rId57" Type="http://schemas.openxmlformats.org/officeDocument/2006/relationships/hyperlink" Target="https://www.data-to-viz.com/"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plotly.com/api/" TargetMode="External"/><Relationship Id="rId52" Type="http://schemas.openxmlformats.org/officeDocument/2006/relationships/hyperlink" Target="https://doi.org/10.1007/978-3-642-10520-3_9" TargetMode="External"/><Relationship Id="rId60" Type="http://schemas.openxmlformats.org/officeDocument/2006/relationships/hyperlink" Target="https://pypl.github.io/PYPL.html" TargetMode="External"/><Relationship Id="rId65" Type="http://schemas.openxmlformats.org/officeDocument/2006/relationships/hyperlink" Target="https://data.nasa.gov/Space-Science/Meteorite-Landings/gh4g-9sfh"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matplotlib.org/stable/index.html" TargetMode="External"/><Relationship Id="rId34" Type="http://schemas.openxmlformats.org/officeDocument/2006/relationships/hyperlink" Target="https://doi.org/10.1007/978-3-540-70956-5_3" TargetMode="External"/><Relationship Id="rId50" Type="http://schemas.openxmlformats.org/officeDocument/2006/relationships/hyperlink" Target="https://www.interaction-design.org/literature/book/the-encyclopedia-of-human-computer-interaction-2nd-ed" TargetMode="External"/><Relationship Id="rId55" Type="http://schemas.openxmlformats.org/officeDocument/2006/relationships/hyperlink" Target="https://cdn2.hubspot.net/hubfs/392937/How-To-Choose-The-Right-Data-Visualization%20(1).pdf" TargetMode="External"/><Relationship Id="rId7" Type="http://schemas.openxmlformats.org/officeDocument/2006/relationships/endnotes" Target="endnotes.xml"/><Relationship Id="rId7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4964</TotalTime>
  <Pages>69</Pages>
  <Words>14202</Words>
  <Characters>83792</Characters>
  <Application>Microsoft Office Word</Application>
  <DocSecurity>0</DocSecurity>
  <Lines>698</Lines>
  <Paragraphs>195</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97799</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1720</cp:revision>
  <cp:lastPrinted>2012-04-25T05:27:00Z</cp:lastPrinted>
  <dcterms:created xsi:type="dcterms:W3CDTF">2021-09-11T14:32:00Z</dcterms:created>
  <dcterms:modified xsi:type="dcterms:W3CDTF">2022-03-14T16:24:00Z</dcterms:modified>
</cp:coreProperties>
</file>