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40B7CC34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9B62A2">
              <w:rPr>
                <w:noProof/>
              </w:rPr>
              <w:t>19.2.2022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DA1B1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DA1B1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DA1B1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DA1B12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6" w:name="_Toc89591070"/>
      <w:r>
        <w:t>Práce s načtenými daty</w:t>
      </w:r>
      <w:bookmarkEnd w:id="36"/>
    </w:p>
    <w:p w14:paraId="228CEA49" w14:textId="6127E51B" w:rsidR="00447CEB" w:rsidRDefault="00097B32" w:rsidP="00447CEB">
      <w:pPr>
        <w:pStyle w:val="Nadpis2"/>
      </w:pPr>
      <w:bookmarkStart w:id="37" w:name="_Toc89591071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9591072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39" w:name="_Toc89591073"/>
      <w:proofErr w:type="spellStart"/>
      <w:r>
        <w:lastRenderedPageBreak/>
        <w:t>Seaborn</w:t>
      </w:r>
      <w:bookmarkEnd w:id="39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40" w:name="_Toc89591074"/>
      <w:proofErr w:type="spellStart"/>
      <w:r>
        <w:lastRenderedPageBreak/>
        <w:t>Bokeh</w:t>
      </w:r>
      <w:bookmarkEnd w:id="40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4FF" w14:textId="2CAA1797" w:rsidR="00AB10DF" w:rsidRDefault="00AB10DF" w:rsidP="00AB10D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Pomocí knihovny </w:t>
      </w:r>
      <w:proofErr w:type="spellStart"/>
      <w:r>
        <w:t>Bokeh</w:t>
      </w:r>
      <w:proofErr w:type="spellEnd"/>
      <w:r>
        <w:t xml:space="preserve"> lze vytvářet velmi složité vizualizace</w:t>
      </w:r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6810" w14:textId="6944C6EE" w:rsidR="00A05171" w:rsidRDefault="00A05171" w:rsidP="00A05171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Výchozí nastavení knihovny </w:t>
      </w:r>
      <w:proofErr w:type="spellStart"/>
      <w:r>
        <w:t>Bokeh</w:t>
      </w:r>
      <w:proofErr w:type="spellEnd"/>
      <w:r>
        <w:t xml:space="preserve"> může být nepřehledné</w:t>
      </w:r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066CE7E4" w:rsidR="00F063D0" w:rsidRDefault="00F063D0" w:rsidP="00F063D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41" w:name="_Toc89591075"/>
      <w:proofErr w:type="spellStart"/>
      <w:r>
        <w:t>Plotly</w:t>
      </w:r>
      <w:bookmarkEnd w:id="41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liší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77777777" w:rsidR="001B7012" w:rsidRDefault="001B7012" w:rsidP="001B7012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2D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42" w:name="_Toc89591076"/>
      <w:proofErr w:type="spellStart"/>
      <w:r>
        <w:t>Holoviews</w:t>
      </w:r>
      <w:bookmarkEnd w:id="42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liší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skončí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končí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0CF" w14:textId="48E652C4" w:rsidR="00FE0659" w:rsidRDefault="00FE0659" w:rsidP="00FE0659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 w:rsidR="001F60EE">
        <w:t xml:space="preserve">Některé části dokumentace </w:t>
      </w:r>
      <w:proofErr w:type="spellStart"/>
      <w:r w:rsidR="001F60EE">
        <w:t>Holoviews</w:t>
      </w:r>
      <w:proofErr w:type="spellEnd"/>
      <w:r w:rsidR="001F60EE">
        <w:t xml:space="preserve"> jsou nedostupné</w:t>
      </w:r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34544373" w:rsidR="00E97EC5" w:rsidRDefault="00E97EC5" w:rsidP="00E97EC5">
      <w:pPr>
        <w:pStyle w:val="Nadpis4"/>
      </w:pPr>
      <w:r>
        <w:lastRenderedPageBreak/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2D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43" w:name="_Toc89591077"/>
      <w:proofErr w:type="spellStart"/>
      <w:r>
        <w:t>Pygal</w:t>
      </w:r>
      <w:bookmarkEnd w:id="43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008488D8" w:rsidR="001E0B9A" w:rsidRDefault="001E0B9A" w:rsidP="001E0B9A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r>
        <w:t>Celkové shrnutí knihoven</w:t>
      </w:r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</w:t>
      </w:r>
      <w:r w:rsidR="001F4DDB">
        <w:lastRenderedPageBreak/>
        <w:t xml:space="preserve">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snaží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44" w:name="_Toc89591078"/>
      <w:r>
        <w:t>Ukázkové úlohy</w:t>
      </w:r>
      <w:bookmarkEnd w:id="44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9591079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9591080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9591081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9591082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3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4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5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6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7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9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0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1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2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3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4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5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6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7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8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9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0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1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2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3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4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5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6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7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8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9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0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1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2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3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9591083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4"/>
          <w:footerReference w:type="default" r:id="rId65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6"/>
          <w:footerReference w:type="default" r:id="rId67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8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DDDB0" w14:textId="77777777" w:rsidR="00DA1B12" w:rsidRDefault="00DA1B12" w:rsidP="003A3689">
      <w:pPr>
        <w:spacing w:line="240" w:lineRule="auto"/>
      </w:pPr>
      <w:r>
        <w:separator/>
      </w:r>
    </w:p>
    <w:p w14:paraId="5A8E5D29" w14:textId="77777777" w:rsidR="00DA1B12" w:rsidRDefault="00DA1B12"/>
  </w:endnote>
  <w:endnote w:type="continuationSeparator" w:id="0">
    <w:p w14:paraId="5DAB8C78" w14:textId="77777777" w:rsidR="00DA1B12" w:rsidRDefault="00DA1B12" w:rsidP="003A3689">
      <w:pPr>
        <w:spacing w:line="240" w:lineRule="auto"/>
      </w:pPr>
      <w:r>
        <w:continuationSeparator/>
      </w:r>
    </w:p>
    <w:p w14:paraId="1938C7EA" w14:textId="77777777" w:rsidR="00DA1B12" w:rsidRDefault="00DA1B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CD71D" w14:textId="77777777" w:rsidR="00DA1B12" w:rsidRDefault="00DA1B12" w:rsidP="003A3689">
      <w:pPr>
        <w:spacing w:line="240" w:lineRule="auto"/>
      </w:pPr>
      <w:r>
        <w:separator/>
      </w:r>
    </w:p>
    <w:p w14:paraId="0FA53181" w14:textId="77777777" w:rsidR="00DA1B12" w:rsidRDefault="00DA1B12"/>
  </w:footnote>
  <w:footnote w:type="continuationSeparator" w:id="0">
    <w:p w14:paraId="050C4DED" w14:textId="77777777" w:rsidR="00DA1B12" w:rsidRDefault="00DA1B12" w:rsidP="003A3689">
      <w:pPr>
        <w:spacing w:line="240" w:lineRule="auto"/>
      </w:pPr>
      <w:r>
        <w:continuationSeparator/>
      </w:r>
    </w:p>
    <w:p w14:paraId="4416330C" w14:textId="77777777" w:rsidR="00DA1B12" w:rsidRDefault="00DA1B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2FA4"/>
    <w:rsid w:val="000444ED"/>
    <w:rsid w:val="00045913"/>
    <w:rsid w:val="00046ACD"/>
    <w:rsid w:val="00047E00"/>
    <w:rsid w:val="000519AD"/>
    <w:rsid w:val="00051A52"/>
    <w:rsid w:val="000522DC"/>
    <w:rsid w:val="000523C8"/>
    <w:rsid w:val="000552AA"/>
    <w:rsid w:val="00055937"/>
    <w:rsid w:val="0005781F"/>
    <w:rsid w:val="00061F34"/>
    <w:rsid w:val="00061F68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50A0"/>
    <w:rsid w:val="000777DC"/>
    <w:rsid w:val="000778F5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08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6795"/>
    <w:rsid w:val="00150791"/>
    <w:rsid w:val="00150DE2"/>
    <w:rsid w:val="00151A18"/>
    <w:rsid w:val="00151E40"/>
    <w:rsid w:val="001528A9"/>
    <w:rsid w:val="00152AE5"/>
    <w:rsid w:val="00152D77"/>
    <w:rsid w:val="00152D8B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55F6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86481"/>
    <w:rsid w:val="00287C4D"/>
    <w:rsid w:val="00291799"/>
    <w:rsid w:val="0029312F"/>
    <w:rsid w:val="00294A75"/>
    <w:rsid w:val="002956D3"/>
    <w:rsid w:val="00295C5D"/>
    <w:rsid w:val="0029610E"/>
    <w:rsid w:val="002966E2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4A7"/>
    <w:rsid w:val="002B30BE"/>
    <w:rsid w:val="002B71F6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34EA"/>
    <w:rsid w:val="00304B01"/>
    <w:rsid w:val="00304BD1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06BB"/>
    <w:rsid w:val="003627B7"/>
    <w:rsid w:val="003631F4"/>
    <w:rsid w:val="00363A33"/>
    <w:rsid w:val="003650F1"/>
    <w:rsid w:val="003732AB"/>
    <w:rsid w:val="00373CAB"/>
    <w:rsid w:val="00373CCB"/>
    <w:rsid w:val="0037636C"/>
    <w:rsid w:val="00376473"/>
    <w:rsid w:val="00377C31"/>
    <w:rsid w:val="0038010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303F"/>
    <w:rsid w:val="00393B46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40B8"/>
    <w:rsid w:val="003E41CD"/>
    <w:rsid w:val="003E47BE"/>
    <w:rsid w:val="003E53A7"/>
    <w:rsid w:val="003E58B1"/>
    <w:rsid w:val="003E5EF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A25"/>
    <w:rsid w:val="00481C81"/>
    <w:rsid w:val="004820CF"/>
    <w:rsid w:val="0048281E"/>
    <w:rsid w:val="00483C83"/>
    <w:rsid w:val="00484C8E"/>
    <w:rsid w:val="00486D63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620E"/>
    <w:rsid w:val="006B6661"/>
    <w:rsid w:val="006B6771"/>
    <w:rsid w:val="006B6CB1"/>
    <w:rsid w:val="006B72DE"/>
    <w:rsid w:val="006B7B03"/>
    <w:rsid w:val="006B7F89"/>
    <w:rsid w:val="006C04F1"/>
    <w:rsid w:val="006C35BA"/>
    <w:rsid w:val="006C441A"/>
    <w:rsid w:val="006C585B"/>
    <w:rsid w:val="006C6CB6"/>
    <w:rsid w:val="006C7E17"/>
    <w:rsid w:val="006D018B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779C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696"/>
    <w:rsid w:val="008E3E7A"/>
    <w:rsid w:val="008E4137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C56"/>
    <w:rsid w:val="009971C0"/>
    <w:rsid w:val="00997498"/>
    <w:rsid w:val="0099757D"/>
    <w:rsid w:val="009A2775"/>
    <w:rsid w:val="009A2A68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32CA"/>
    <w:rsid w:val="00B23487"/>
    <w:rsid w:val="00B23D55"/>
    <w:rsid w:val="00B26B6D"/>
    <w:rsid w:val="00B26F37"/>
    <w:rsid w:val="00B310F0"/>
    <w:rsid w:val="00B31121"/>
    <w:rsid w:val="00B31360"/>
    <w:rsid w:val="00B32B6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46EDE"/>
    <w:rsid w:val="00B47AAA"/>
    <w:rsid w:val="00B52FCD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F39"/>
    <w:rsid w:val="00C0043F"/>
    <w:rsid w:val="00C01EA6"/>
    <w:rsid w:val="00C028BB"/>
    <w:rsid w:val="00C03E70"/>
    <w:rsid w:val="00C0404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C52"/>
    <w:rsid w:val="00C15ACD"/>
    <w:rsid w:val="00C21474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220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2B5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36611"/>
    <w:rsid w:val="00D41C48"/>
    <w:rsid w:val="00D43505"/>
    <w:rsid w:val="00D436F1"/>
    <w:rsid w:val="00D43870"/>
    <w:rsid w:val="00D44689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ED0"/>
    <w:rsid w:val="00E07AE0"/>
    <w:rsid w:val="00E10234"/>
    <w:rsid w:val="00E10D1F"/>
    <w:rsid w:val="00E121B6"/>
    <w:rsid w:val="00E14F25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8E5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D3F"/>
    <w:rsid w:val="00F05143"/>
    <w:rsid w:val="00F063D0"/>
    <w:rsid w:val="00F0670F"/>
    <w:rsid w:val="00F06A1D"/>
    <w:rsid w:val="00F06ADF"/>
    <w:rsid w:val="00F12C6F"/>
    <w:rsid w:val="00F12EDC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1CA3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500C"/>
    <w:rsid w:val="00FA57FA"/>
    <w:rsid w:val="00FA5B82"/>
    <w:rsid w:val="00FA5F22"/>
    <w:rsid w:val="00FA7CDC"/>
    <w:rsid w:val="00FB13F4"/>
    <w:rsid w:val="00FB237C"/>
    <w:rsid w:val="00FB2716"/>
    <w:rsid w:val="00FB39B7"/>
    <w:rsid w:val="00FB571C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694E"/>
    <w:rsid w:val="00FC7BD4"/>
    <w:rsid w:val="00FD09C1"/>
    <w:rsid w:val="00FD1087"/>
    <w:rsid w:val="00FD2476"/>
    <w:rsid w:val="00FD3086"/>
    <w:rsid w:val="00FD41A2"/>
    <w:rsid w:val="00FD6E7D"/>
    <w:rsid w:val="00FD760F"/>
    <w:rsid w:val="00FD7D18"/>
    <w:rsid w:val="00FD7F1C"/>
    <w:rsid w:val="00FE0293"/>
    <w:rsid w:val="00FE0659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E0B9A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cs.bokeh.org/en/latest/index.html" TargetMode="External"/><Relationship Id="rId47" Type="http://schemas.openxmlformats.org/officeDocument/2006/relationships/hyperlink" Target="https://github.com/andrea-cuttone/geoplotlib" TargetMode="External"/><Relationship Id="rId63" Type="http://schemas.openxmlformats.org/officeDocument/2006/relationships/hyperlink" Target="https://pandas.pydata.org/docs/getting_started/index.html" TargetMode="External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aosabook.org/en/matplotlib.html" TargetMode="External"/><Relationship Id="rId40" Type="http://schemas.openxmlformats.org/officeDocument/2006/relationships/hyperlink" Target="https://doi.org/10.21105/joss.03021" TargetMode="External"/><Relationship Id="rId45" Type="http://schemas.openxmlformats.org/officeDocument/2006/relationships/hyperlink" Target="http://www.pygal.org/en/stable/" TargetMode="External"/><Relationship Id="rId53" Type="http://schemas.openxmlformats.org/officeDocument/2006/relationships/hyperlink" Target="https://doi.org/10.1145/3025453.3026041" TargetMode="External"/><Relationship Id="rId58" Type="http://schemas.openxmlformats.org/officeDocument/2006/relationships/hyperlink" Target="https://www.tiobe.com/tiobe-index/" TargetMode="Externa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https://numpy.org/doc/stable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intotheminds.com/blog/en/data-visualization/" TargetMode="External"/><Relationship Id="rId43" Type="http://schemas.openxmlformats.org/officeDocument/2006/relationships/hyperlink" Target="https://plotly.com/api/" TargetMode="External"/><Relationship Id="rId48" Type="http://schemas.openxmlformats.org/officeDocument/2006/relationships/hyperlink" Target="https://github.com/amueller/word_cloud" TargetMode="External"/><Relationship Id="rId56" Type="http://schemas.openxmlformats.org/officeDocument/2006/relationships/hyperlink" Target="https://www.data-to-viz.com/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doi.org/10.1007/978-3-642-10520-3_9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oi.org/10.1007/978-3-540-70956-5_3" TargetMode="External"/><Relationship Id="rId38" Type="http://schemas.openxmlformats.org/officeDocument/2006/relationships/hyperlink" Target="https://matplotlib.org/stable/index.html" TargetMode="External"/><Relationship Id="rId46" Type="http://schemas.openxmlformats.org/officeDocument/2006/relationships/hyperlink" Target="http://revealnews.org/blog/turn-your-data-into-sound-using-our-new-miditime-library/" TargetMode="External"/><Relationship Id="rId59" Type="http://schemas.openxmlformats.org/officeDocument/2006/relationships/hyperlink" Target="https://pypl.github.io/PYPL.html" TargetMode="External"/><Relationship Id="rId67" Type="http://schemas.openxmlformats.org/officeDocument/2006/relationships/footer" Target="footer4.xml"/><Relationship Id="rId20" Type="http://schemas.openxmlformats.org/officeDocument/2006/relationships/image" Target="media/image9.png"/><Relationship Id="rId41" Type="http://schemas.openxmlformats.org/officeDocument/2006/relationships/hyperlink" Target="https://numfocus.org/sponsored-projects" TargetMode="External"/><Relationship Id="rId54" Type="http://schemas.openxmlformats.org/officeDocument/2006/relationships/hyperlink" Target="https://cdn2.hubspot.net/hubfs/392937/How-To-Choose-The-Right-Data-Visualization%20(1).pdf" TargetMode="External"/><Relationship Id="rId62" Type="http://schemas.openxmlformats.org/officeDocument/2006/relationships/hyperlink" Target="https://scipy.github.io/devdocs/index.html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youtube.com/watch?v=k4D9qgVb17Q" TargetMode="External"/><Relationship Id="rId49" Type="http://schemas.openxmlformats.org/officeDocument/2006/relationships/hyperlink" Target="https://www.interaction-design.org/literature/book/the-encyclopedia-of-human-computer-interaction-2nd-ed" TargetMode="External"/><Relationship Id="rId57" Type="http://schemas.openxmlformats.org/officeDocument/2006/relationships/hyperlink" Target="https://doi.org/10.2352/ISSN.2470-1173.2016.16.HVEI-133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holoviews.org/getting_started/index.html" TargetMode="External"/><Relationship Id="rId52" Type="http://schemas.openxmlformats.org/officeDocument/2006/relationships/hyperlink" Target="http://arxiv.org/abs/1509.03700" TargetMode="External"/><Relationship Id="rId60" Type="http://schemas.openxmlformats.org/officeDocument/2006/relationships/hyperlink" Target="https://www.python.org/about/apps/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i.org/10.1080/1472586X.2011.548488" TargetMode="External"/><Relationship Id="rId34" Type="http://schemas.openxmlformats.org/officeDocument/2006/relationships/hyperlink" Target="https://citeseerx.ist.psu.edu/viewdoc/download?doi=10.1.1.39.3360&amp;rep=rep1&amp;type=pdf" TargetMode="External"/><Relationship Id="rId50" Type="http://schemas.openxmlformats.org/officeDocument/2006/relationships/hyperlink" Target="https://towardsdatascience.com/8-rules-for-optimal-use-of-color-in-data-visualization-b283ae1fc1e2" TargetMode="External"/><Relationship Id="rId55" Type="http://schemas.openxmlformats.org/officeDocument/2006/relationships/hyperlink" Target="https://datavizcatalogu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3426</TotalTime>
  <Pages>66</Pages>
  <Words>10553</Words>
  <Characters>62266</Characters>
  <Application>Microsoft Office Word</Application>
  <DocSecurity>0</DocSecurity>
  <Lines>518</Lines>
  <Paragraphs>145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72674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1306</cp:revision>
  <cp:lastPrinted>2012-04-25T05:27:00Z</cp:lastPrinted>
  <dcterms:created xsi:type="dcterms:W3CDTF">2021-09-11T14:32:00Z</dcterms:created>
  <dcterms:modified xsi:type="dcterms:W3CDTF">2022-02-19T10:03:00Z</dcterms:modified>
</cp:coreProperties>
</file>