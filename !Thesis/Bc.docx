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3498BDFA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DD1A1B">
              <w:rPr>
                <w:noProof/>
              </w:rPr>
              <w:t>6.12.2021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802762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802762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802762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802762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7777777" w:rsidR="00763AA6" w:rsidRDefault="00763AA6" w:rsidP="00763AA6">
      <w:pPr>
        <w:pStyle w:val="Nadpis3"/>
      </w:pPr>
      <w:bookmarkStart w:id="34" w:name="_Toc89591067"/>
      <w:r>
        <w:t>Načtení dat z databáze</w:t>
      </w:r>
      <w:bookmarkEnd w:id="34"/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</w:t>
      </w:r>
      <w:r w:rsidR="00B730D5">
        <w:t>JSON</w:t>
      </w:r>
      <w:r w:rsidR="00B730D5">
        <w:t xml:space="preserve"> </w:t>
      </w:r>
      <w:r w:rsidR="00C55B0A">
        <w:t>nebo</w:t>
      </w:r>
      <w:r w:rsidR="00B730D5">
        <w:t xml:space="preserve"> vzácněji </w:t>
      </w:r>
      <w:r w:rsidR="00B730D5">
        <w:t>XML</w:t>
      </w:r>
      <w:r w:rsidR="00B730D5">
        <w:t xml:space="preserve">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01643E12" w14:textId="0F3657DD" w:rsidR="00763AA6" w:rsidRDefault="00763AA6" w:rsidP="00763AA6">
      <w:pPr>
        <w:pStyle w:val="Nadpis3"/>
      </w:pPr>
      <w:bookmarkStart w:id="36" w:name="_Toc89591069"/>
      <w:r>
        <w:lastRenderedPageBreak/>
        <w:t>Načítání dat v reálném čase</w:t>
      </w:r>
      <w:bookmarkEnd w:id="36"/>
    </w:p>
    <w:p w14:paraId="32D577A0" w14:textId="7A510DB5" w:rsidR="00705C9A" w:rsidRPr="00705C9A" w:rsidRDefault="00705C9A" w:rsidP="00705C9A">
      <w:pPr>
        <w:pStyle w:val="Nadpis2"/>
      </w:pPr>
      <w:bookmarkStart w:id="37" w:name="_Toc89591070"/>
      <w:r>
        <w:t>Práce s načtenými daty</w:t>
      </w:r>
      <w:bookmarkEnd w:id="37"/>
    </w:p>
    <w:p w14:paraId="228CEA49" w14:textId="6127E51B" w:rsidR="00447CEB" w:rsidRDefault="00097B32" w:rsidP="00447CEB">
      <w:pPr>
        <w:pStyle w:val="Nadpis2"/>
      </w:pPr>
      <w:bookmarkStart w:id="38" w:name="_Toc89591071"/>
      <w:r>
        <w:t>Porovnání vizualizačních knihoven</w:t>
      </w:r>
      <w:bookmarkEnd w:id="38"/>
    </w:p>
    <w:p w14:paraId="07865E9E" w14:textId="170C446C" w:rsidR="00A903FB" w:rsidRPr="00A903FB" w:rsidRDefault="0051612A" w:rsidP="00A903FB">
      <w:pPr>
        <w:pStyle w:val="Nadpis3"/>
      </w:pPr>
      <w:bookmarkStart w:id="39" w:name="_Toc89591072"/>
      <w:proofErr w:type="spellStart"/>
      <w:r>
        <w:t>Matplotlib</w:t>
      </w:r>
      <w:bookmarkEnd w:id="39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</w:t>
      </w:r>
      <w:r w:rsidR="00CE3B6A">
        <w:lastRenderedPageBreak/>
        <w:t>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lastRenderedPageBreak/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</w:t>
      </w:r>
      <w:r w:rsidR="00706E71">
        <w:lastRenderedPageBreak/>
        <w:t xml:space="preserve">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lastRenderedPageBreak/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40" w:name="_Toc89591073"/>
      <w:proofErr w:type="spellStart"/>
      <w:r>
        <w:t>Seaborn</w:t>
      </w:r>
      <w:bookmarkEnd w:id="40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53031AFC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 (kapitola 4.3.3)</w:t>
      </w:r>
    </w:p>
    <w:p w14:paraId="392F2830" w14:textId="2BF8EE0C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(kapitola 4.3.2)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</w:t>
      </w:r>
      <w:r w:rsidR="008E4137">
        <w:lastRenderedPageBreak/>
        <w:t xml:space="preserve">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</w:t>
      </w:r>
      <w:r>
        <w:lastRenderedPageBreak/>
        <w:t xml:space="preserve">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303B31CB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lastRenderedPageBreak/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00299889" w14:textId="77777777" w:rsidR="00CC3220" w:rsidRDefault="00CC3220" w:rsidP="00CC3220"/>
    <w:p w14:paraId="42BF13FF" w14:textId="77777777" w:rsidR="00CC3220" w:rsidRPr="00CC3220" w:rsidRDefault="00CC3220" w:rsidP="00CC3220"/>
    <w:p w14:paraId="4696EA16" w14:textId="77777777" w:rsidR="00CC3220" w:rsidRPr="00CC3220" w:rsidRDefault="00CC3220" w:rsidP="00CC3220"/>
    <w:p w14:paraId="14958480" w14:textId="3F85657F" w:rsidR="004D5B12" w:rsidRDefault="004D5B12" w:rsidP="004D5B12">
      <w:pPr>
        <w:pStyle w:val="Nadpis3"/>
      </w:pPr>
      <w:bookmarkStart w:id="41" w:name="_Toc89591074"/>
      <w:proofErr w:type="spellStart"/>
      <w:r>
        <w:t>Bokeh</w:t>
      </w:r>
      <w:bookmarkEnd w:id="41"/>
      <w:proofErr w:type="spellEnd"/>
    </w:p>
    <w:p w14:paraId="657AA983" w14:textId="2E18C4BB" w:rsidR="004D5B12" w:rsidRDefault="004D5B12" w:rsidP="004D5B12">
      <w:pPr>
        <w:pStyle w:val="Nadpis3"/>
      </w:pPr>
      <w:bookmarkStart w:id="42" w:name="_Toc89591075"/>
      <w:proofErr w:type="spellStart"/>
      <w:r>
        <w:t>Plotly</w:t>
      </w:r>
      <w:bookmarkEnd w:id="42"/>
      <w:proofErr w:type="spellEnd"/>
    </w:p>
    <w:p w14:paraId="3CE24288" w14:textId="2149A6F3" w:rsidR="004D5B12" w:rsidRDefault="004D5B12" w:rsidP="004D5B12">
      <w:pPr>
        <w:pStyle w:val="Nadpis3"/>
      </w:pPr>
      <w:bookmarkStart w:id="43" w:name="_Toc89591076"/>
      <w:proofErr w:type="spellStart"/>
      <w:r>
        <w:t>Holoviews</w:t>
      </w:r>
      <w:bookmarkEnd w:id="43"/>
      <w:proofErr w:type="spellEnd"/>
    </w:p>
    <w:p w14:paraId="1167B0D9" w14:textId="2708A3BB" w:rsidR="004D5B12" w:rsidRPr="00F466DA" w:rsidRDefault="004F611F" w:rsidP="00F466DA">
      <w:pPr>
        <w:pStyle w:val="Nadpis3"/>
      </w:pPr>
      <w:bookmarkStart w:id="44" w:name="_Toc89591077"/>
      <w:proofErr w:type="spellStart"/>
      <w:r>
        <w:t>Pygal</w:t>
      </w:r>
      <w:bookmarkEnd w:id="44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5" w:name="_Toc89591078"/>
      <w:r>
        <w:t>Ukázkové úlohy</w:t>
      </w:r>
      <w:bookmarkEnd w:id="45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6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46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7" w:name="_Toc89591079"/>
      <w:r>
        <w:t>Podřazená podkapitola</w:t>
      </w:r>
      <w:bookmarkEnd w:id="47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8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48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9" w:name="_Toc89591080"/>
      <w:r>
        <w:lastRenderedPageBreak/>
        <w:t>Shrnutí výsledků</w:t>
      </w:r>
      <w:bookmarkEnd w:id="49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50" w:name="_Toc89591081"/>
      <w:r>
        <w:lastRenderedPageBreak/>
        <w:t>Závěry a doporučení</w:t>
      </w:r>
      <w:bookmarkEnd w:id="50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1" w:name="_Toc89591082"/>
      <w:r w:rsidRPr="00546C85">
        <w:lastRenderedPageBreak/>
        <w:t>Seznam použité literatury</w:t>
      </w:r>
      <w:bookmarkEnd w:id="51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0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1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2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3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4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5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6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7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8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9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0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1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2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3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4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5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6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7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8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9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0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1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2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3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4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5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6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7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58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59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0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2" w:name="_Toc89591083"/>
      <w:r>
        <w:lastRenderedPageBreak/>
        <w:t>Přílohy</w:t>
      </w:r>
      <w:bookmarkEnd w:id="52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1"/>
          <w:footerReference w:type="default" r:id="rId62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3"/>
          <w:footerReference w:type="default" r:id="rId64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5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69D37" w14:textId="77777777" w:rsidR="00802762" w:rsidRDefault="00802762" w:rsidP="003A3689">
      <w:pPr>
        <w:spacing w:line="240" w:lineRule="auto"/>
      </w:pPr>
      <w:r>
        <w:separator/>
      </w:r>
    </w:p>
    <w:p w14:paraId="31F9F2F7" w14:textId="77777777" w:rsidR="00802762" w:rsidRDefault="00802762"/>
  </w:endnote>
  <w:endnote w:type="continuationSeparator" w:id="0">
    <w:p w14:paraId="33CC36AC" w14:textId="77777777" w:rsidR="00802762" w:rsidRDefault="00802762" w:rsidP="003A3689">
      <w:pPr>
        <w:spacing w:line="240" w:lineRule="auto"/>
      </w:pPr>
      <w:r>
        <w:continuationSeparator/>
      </w:r>
    </w:p>
    <w:p w14:paraId="3C5A339C" w14:textId="77777777" w:rsidR="00802762" w:rsidRDefault="008027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EBD9F" w14:textId="77777777" w:rsidR="00802762" w:rsidRDefault="00802762" w:rsidP="003A3689">
      <w:pPr>
        <w:spacing w:line="240" w:lineRule="auto"/>
      </w:pPr>
      <w:r>
        <w:separator/>
      </w:r>
    </w:p>
    <w:p w14:paraId="303D4212" w14:textId="77777777" w:rsidR="00802762" w:rsidRDefault="00802762"/>
  </w:footnote>
  <w:footnote w:type="continuationSeparator" w:id="0">
    <w:p w14:paraId="1675E7C0" w14:textId="77777777" w:rsidR="00802762" w:rsidRDefault="00802762" w:rsidP="003A3689">
      <w:pPr>
        <w:spacing w:line="240" w:lineRule="auto"/>
      </w:pPr>
      <w:r>
        <w:continuationSeparator/>
      </w:r>
    </w:p>
    <w:p w14:paraId="4448650D" w14:textId="77777777" w:rsidR="00802762" w:rsidRDefault="008027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6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5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20"/>
  </w:num>
  <w:num w:numId="4">
    <w:abstractNumId w:val="7"/>
  </w:num>
  <w:num w:numId="5">
    <w:abstractNumId w:val="11"/>
  </w:num>
  <w:num w:numId="6">
    <w:abstractNumId w:val="5"/>
  </w:num>
  <w:num w:numId="7">
    <w:abstractNumId w:val="16"/>
  </w:num>
  <w:num w:numId="8">
    <w:abstractNumId w:val="13"/>
  </w:num>
  <w:num w:numId="9">
    <w:abstractNumId w:val="22"/>
  </w:num>
  <w:num w:numId="10">
    <w:abstractNumId w:val="21"/>
  </w:num>
  <w:num w:numId="11">
    <w:abstractNumId w:val="18"/>
  </w:num>
  <w:num w:numId="12">
    <w:abstractNumId w:val="19"/>
  </w:num>
  <w:num w:numId="13">
    <w:abstractNumId w:val="15"/>
  </w:num>
  <w:num w:numId="14">
    <w:abstractNumId w:val="36"/>
  </w:num>
  <w:num w:numId="15">
    <w:abstractNumId w:val="12"/>
  </w:num>
  <w:num w:numId="16">
    <w:abstractNumId w:val="28"/>
  </w:num>
  <w:num w:numId="17">
    <w:abstractNumId w:val="35"/>
  </w:num>
  <w:num w:numId="18">
    <w:abstractNumId w:val="29"/>
  </w:num>
  <w:num w:numId="19">
    <w:abstractNumId w:val="31"/>
  </w:num>
  <w:num w:numId="20">
    <w:abstractNumId w:val="2"/>
  </w:num>
  <w:num w:numId="21">
    <w:abstractNumId w:val="4"/>
  </w:num>
  <w:num w:numId="22">
    <w:abstractNumId w:val="34"/>
  </w:num>
  <w:num w:numId="23">
    <w:abstractNumId w:val="6"/>
  </w:num>
  <w:num w:numId="24">
    <w:abstractNumId w:val="32"/>
  </w:num>
  <w:num w:numId="25">
    <w:abstractNumId w:val="9"/>
  </w:num>
  <w:num w:numId="26">
    <w:abstractNumId w:val="8"/>
  </w:num>
  <w:num w:numId="27">
    <w:abstractNumId w:val="23"/>
  </w:num>
  <w:num w:numId="28">
    <w:abstractNumId w:val="33"/>
  </w:num>
  <w:num w:numId="29">
    <w:abstractNumId w:val="24"/>
  </w:num>
  <w:num w:numId="30">
    <w:abstractNumId w:val="0"/>
  </w:num>
  <w:num w:numId="31">
    <w:abstractNumId w:val="27"/>
  </w:num>
  <w:num w:numId="32">
    <w:abstractNumId w:val="10"/>
  </w:num>
  <w:num w:numId="33">
    <w:abstractNumId w:val="1"/>
  </w:num>
  <w:num w:numId="34">
    <w:abstractNumId w:val="30"/>
  </w:num>
  <w:num w:numId="35">
    <w:abstractNumId w:val="3"/>
  </w:num>
  <w:num w:numId="36">
    <w:abstractNumId w:val="17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2AA"/>
    <w:rsid w:val="00055937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50A0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CE8"/>
    <w:rsid w:val="000A7E40"/>
    <w:rsid w:val="000B0DEB"/>
    <w:rsid w:val="000B3610"/>
    <w:rsid w:val="000B5864"/>
    <w:rsid w:val="000B5E63"/>
    <w:rsid w:val="000B68AA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81A9C"/>
    <w:rsid w:val="00182BFC"/>
    <w:rsid w:val="00182CFC"/>
    <w:rsid w:val="00183405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4DF9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39F1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37DF4"/>
    <w:rsid w:val="00240C67"/>
    <w:rsid w:val="00240C6E"/>
    <w:rsid w:val="00241985"/>
    <w:rsid w:val="00241BCD"/>
    <w:rsid w:val="002429C6"/>
    <w:rsid w:val="00244081"/>
    <w:rsid w:val="002441D8"/>
    <w:rsid w:val="002447E0"/>
    <w:rsid w:val="00244B7E"/>
    <w:rsid w:val="0024762B"/>
    <w:rsid w:val="002519CA"/>
    <w:rsid w:val="00253901"/>
    <w:rsid w:val="00253EFF"/>
    <w:rsid w:val="002546D4"/>
    <w:rsid w:val="00254B0D"/>
    <w:rsid w:val="00255DA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5C5D"/>
    <w:rsid w:val="0029610E"/>
    <w:rsid w:val="002966E2"/>
    <w:rsid w:val="0029784B"/>
    <w:rsid w:val="002A0503"/>
    <w:rsid w:val="002A0E9F"/>
    <w:rsid w:val="002A0EEF"/>
    <w:rsid w:val="002A18E8"/>
    <w:rsid w:val="002A201A"/>
    <w:rsid w:val="002A4739"/>
    <w:rsid w:val="002A6088"/>
    <w:rsid w:val="002A6CC5"/>
    <w:rsid w:val="002B24A7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3B8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ECD"/>
    <w:rsid w:val="00357861"/>
    <w:rsid w:val="003627B7"/>
    <w:rsid w:val="003631F4"/>
    <w:rsid w:val="003650F1"/>
    <w:rsid w:val="003732AB"/>
    <w:rsid w:val="00373CAB"/>
    <w:rsid w:val="00373CCB"/>
    <w:rsid w:val="0037636C"/>
    <w:rsid w:val="00376473"/>
    <w:rsid w:val="00380100"/>
    <w:rsid w:val="00380260"/>
    <w:rsid w:val="003803F1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3B46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1CD"/>
    <w:rsid w:val="003E47BE"/>
    <w:rsid w:val="003E53A7"/>
    <w:rsid w:val="003E58B1"/>
    <w:rsid w:val="003E5EFB"/>
    <w:rsid w:val="003E6A04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2694"/>
    <w:rsid w:val="004432B1"/>
    <w:rsid w:val="004437C5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4A25"/>
    <w:rsid w:val="00481C81"/>
    <w:rsid w:val="004820CF"/>
    <w:rsid w:val="0048281E"/>
    <w:rsid w:val="00483C83"/>
    <w:rsid w:val="00484C8E"/>
    <w:rsid w:val="00486D63"/>
    <w:rsid w:val="00491083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6C4"/>
    <w:rsid w:val="004A1FA1"/>
    <w:rsid w:val="004A26A1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24D9"/>
    <w:rsid w:val="004D5B12"/>
    <w:rsid w:val="004D5FBF"/>
    <w:rsid w:val="004D60DE"/>
    <w:rsid w:val="004D74D0"/>
    <w:rsid w:val="004E17B5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475F"/>
    <w:rsid w:val="00545977"/>
    <w:rsid w:val="0054644F"/>
    <w:rsid w:val="00546825"/>
    <w:rsid w:val="00546C85"/>
    <w:rsid w:val="00546F17"/>
    <w:rsid w:val="005502DC"/>
    <w:rsid w:val="00550409"/>
    <w:rsid w:val="0055292D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2CD0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0C9A"/>
    <w:rsid w:val="006019F6"/>
    <w:rsid w:val="00602383"/>
    <w:rsid w:val="00602400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379AA"/>
    <w:rsid w:val="0064079E"/>
    <w:rsid w:val="00642221"/>
    <w:rsid w:val="00642237"/>
    <w:rsid w:val="00643FE5"/>
    <w:rsid w:val="00644387"/>
    <w:rsid w:val="006451C5"/>
    <w:rsid w:val="00645957"/>
    <w:rsid w:val="00645DE1"/>
    <w:rsid w:val="00646C58"/>
    <w:rsid w:val="00646DA4"/>
    <w:rsid w:val="0064750C"/>
    <w:rsid w:val="00647B70"/>
    <w:rsid w:val="00651B9E"/>
    <w:rsid w:val="00660CF1"/>
    <w:rsid w:val="00663A25"/>
    <w:rsid w:val="006642FC"/>
    <w:rsid w:val="0066444E"/>
    <w:rsid w:val="00665C69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3D2"/>
    <w:rsid w:val="006A5E42"/>
    <w:rsid w:val="006A72C8"/>
    <w:rsid w:val="006B111F"/>
    <w:rsid w:val="006B1AEC"/>
    <w:rsid w:val="006B232C"/>
    <w:rsid w:val="006B4936"/>
    <w:rsid w:val="006B620E"/>
    <w:rsid w:val="006B6661"/>
    <w:rsid w:val="006B6771"/>
    <w:rsid w:val="006B6CB1"/>
    <w:rsid w:val="006B7B03"/>
    <w:rsid w:val="006B7F89"/>
    <w:rsid w:val="006C04F1"/>
    <w:rsid w:val="006C35BA"/>
    <w:rsid w:val="006C441A"/>
    <w:rsid w:val="006C585B"/>
    <w:rsid w:val="006C6CB6"/>
    <w:rsid w:val="006C7E17"/>
    <w:rsid w:val="006D018B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BC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37A55"/>
    <w:rsid w:val="007410FB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2FBD"/>
    <w:rsid w:val="007E3C95"/>
    <w:rsid w:val="007E4570"/>
    <w:rsid w:val="007E48FA"/>
    <w:rsid w:val="007E5464"/>
    <w:rsid w:val="007E5F0E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515"/>
    <w:rsid w:val="008060A8"/>
    <w:rsid w:val="00810B93"/>
    <w:rsid w:val="008117F2"/>
    <w:rsid w:val="00813737"/>
    <w:rsid w:val="008201AF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779C"/>
    <w:rsid w:val="00830D69"/>
    <w:rsid w:val="008318DC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7BE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137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177C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865"/>
    <w:rsid w:val="00955E57"/>
    <w:rsid w:val="0095629A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350B"/>
    <w:rsid w:val="00983CAD"/>
    <w:rsid w:val="00984137"/>
    <w:rsid w:val="00984596"/>
    <w:rsid w:val="00985191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1E2F"/>
    <w:rsid w:val="009B229B"/>
    <w:rsid w:val="009B276D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212E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64A"/>
    <w:rsid w:val="00A25697"/>
    <w:rsid w:val="00A25979"/>
    <w:rsid w:val="00A27FB8"/>
    <w:rsid w:val="00A3013A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48EC"/>
    <w:rsid w:val="00A47260"/>
    <w:rsid w:val="00A47A6D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344"/>
    <w:rsid w:val="00AB2B6D"/>
    <w:rsid w:val="00AB36BB"/>
    <w:rsid w:val="00AB3E27"/>
    <w:rsid w:val="00AB499F"/>
    <w:rsid w:val="00AB6710"/>
    <w:rsid w:val="00AB75CB"/>
    <w:rsid w:val="00AB7602"/>
    <w:rsid w:val="00AC0174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0DD"/>
    <w:rsid w:val="00B05A06"/>
    <w:rsid w:val="00B06842"/>
    <w:rsid w:val="00B0723F"/>
    <w:rsid w:val="00B075A5"/>
    <w:rsid w:val="00B07914"/>
    <w:rsid w:val="00B111BE"/>
    <w:rsid w:val="00B121BC"/>
    <w:rsid w:val="00B133C6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5857"/>
    <w:rsid w:val="00BA69F5"/>
    <w:rsid w:val="00BB038B"/>
    <w:rsid w:val="00BB0F36"/>
    <w:rsid w:val="00BB2490"/>
    <w:rsid w:val="00BB257C"/>
    <w:rsid w:val="00BB25F9"/>
    <w:rsid w:val="00BB2E89"/>
    <w:rsid w:val="00BB448E"/>
    <w:rsid w:val="00BB5055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28AE"/>
    <w:rsid w:val="00BF3259"/>
    <w:rsid w:val="00BF3C1D"/>
    <w:rsid w:val="00BF46F7"/>
    <w:rsid w:val="00BF5B13"/>
    <w:rsid w:val="00BF6549"/>
    <w:rsid w:val="00BF663D"/>
    <w:rsid w:val="00BF66D4"/>
    <w:rsid w:val="00BF7317"/>
    <w:rsid w:val="00C0043F"/>
    <w:rsid w:val="00C01EA6"/>
    <w:rsid w:val="00C028BB"/>
    <w:rsid w:val="00C03E7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220"/>
    <w:rsid w:val="00CC3D57"/>
    <w:rsid w:val="00CC3EF6"/>
    <w:rsid w:val="00CC49E9"/>
    <w:rsid w:val="00CC6A38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E0D"/>
    <w:rsid w:val="00CE532E"/>
    <w:rsid w:val="00CE561D"/>
    <w:rsid w:val="00CE5C4E"/>
    <w:rsid w:val="00CE6442"/>
    <w:rsid w:val="00CE691F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41C48"/>
    <w:rsid w:val="00D43505"/>
    <w:rsid w:val="00D436F1"/>
    <w:rsid w:val="00D43870"/>
    <w:rsid w:val="00D44689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52F6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C394A"/>
    <w:rsid w:val="00DC4430"/>
    <w:rsid w:val="00DC534C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DF74EF"/>
    <w:rsid w:val="00E00558"/>
    <w:rsid w:val="00E026F4"/>
    <w:rsid w:val="00E02C20"/>
    <w:rsid w:val="00E02E11"/>
    <w:rsid w:val="00E034CA"/>
    <w:rsid w:val="00E03E48"/>
    <w:rsid w:val="00E0416B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8E5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EF7B60"/>
    <w:rsid w:val="00F024A2"/>
    <w:rsid w:val="00F04D3F"/>
    <w:rsid w:val="00F05143"/>
    <w:rsid w:val="00F0670F"/>
    <w:rsid w:val="00F06A1D"/>
    <w:rsid w:val="00F06ADF"/>
    <w:rsid w:val="00F12C6F"/>
    <w:rsid w:val="00F12EDC"/>
    <w:rsid w:val="00F13078"/>
    <w:rsid w:val="00F13BCF"/>
    <w:rsid w:val="00F174A2"/>
    <w:rsid w:val="00F20350"/>
    <w:rsid w:val="00F236BF"/>
    <w:rsid w:val="00F23912"/>
    <w:rsid w:val="00F23B48"/>
    <w:rsid w:val="00F255B9"/>
    <w:rsid w:val="00F269EB"/>
    <w:rsid w:val="00F27F8C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500C"/>
    <w:rsid w:val="00FA57FA"/>
    <w:rsid w:val="00FA5F22"/>
    <w:rsid w:val="00FA7CDC"/>
    <w:rsid w:val="00FB237C"/>
    <w:rsid w:val="00FB2716"/>
    <w:rsid w:val="00FB571C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C694E"/>
    <w:rsid w:val="00FC7BD4"/>
    <w:rsid w:val="00FD2476"/>
    <w:rsid w:val="00FD3086"/>
    <w:rsid w:val="00FD41A2"/>
    <w:rsid w:val="00FD6E7D"/>
    <w:rsid w:val="00FD760F"/>
    <w:rsid w:val="00FD7D18"/>
    <w:rsid w:val="00FD7F1C"/>
    <w:rsid w:val="00FE0293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D5FBF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://aosabook.org/en/matplotlib.html" TargetMode="External"/><Relationship Id="rId42" Type="http://schemas.openxmlformats.org/officeDocument/2006/relationships/hyperlink" Target="http://www.pygal.org/en/stable/" TargetMode="External"/><Relationship Id="rId47" Type="http://schemas.openxmlformats.org/officeDocument/2006/relationships/hyperlink" Target="https://towardsdatascience.com/8-rules-for-optimal-use-of-color-in-data-visualization-b283ae1fc1e2" TargetMode="External"/><Relationship Id="rId50" Type="http://schemas.openxmlformats.org/officeDocument/2006/relationships/hyperlink" Target="https://doi.org/10.1145/3025453.3026041" TargetMode="External"/><Relationship Id="rId55" Type="http://schemas.openxmlformats.org/officeDocument/2006/relationships/hyperlink" Target="https://www.tiobe.com/tiobe-index/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intotheminds.com/blog/en/data-visualization/" TargetMode="External"/><Relationship Id="rId37" Type="http://schemas.openxmlformats.org/officeDocument/2006/relationships/hyperlink" Target="https://doi.org/10.21105/joss.03021" TargetMode="External"/><Relationship Id="rId40" Type="http://schemas.openxmlformats.org/officeDocument/2006/relationships/hyperlink" Target="https://plotly.com/api/" TargetMode="External"/><Relationship Id="rId45" Type="http://schemas.openxmlformats.org/officeDocument/2006/relationships/hyperlink" Target="https://github.com/amueller/word_cloud" TargetMode="External"/><Relationship Id="rId53" Type="http://schemas.openxmlformats.org/officeDocument/2006/relationships/hyperlink" Target="https://www.data-to-viz.com/" TargetMode="External"/><Relationship Id="rId58" Type="http://schemas.openxmlformats.org/officeDocument/2006/relationships/hyperlink" Target="https://numpy.org/doc/stable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doi.org/10.1007/978-3-540-70956-5_3" TargetMode="External"/><Relationship Id="rId35" Type="http://schemas.openxmlformats.org/officeDocument/2006/relationships/hyperlink" Target="https://matplotlib.org/stable/index.html" TargetMode="External"/><Relationship Id="rId43" Type="http://schemas.openxmlformats.org/officeDocument/2006/relationships/hyperlink" Target="http://revealnews.org/blog/turn-your-data-into-sound-using-our-new-miditime-library/" TargetMode="External"/><Relationship Id="rId48" Type="http://schemas.openxmlformats.org/officeDocument/2006/relationships/hyperlink" Target="https://doi.org/10.1007/978-3-642-10520-3_9" TargetMode="External"/><Relationship Id="rId56" Type="http://schemas.openxmlformats.org/officeDocument/2006/relationships/hyperlink" Target="https://pypl.github.io/PYPL.html" TargetMode="External"/><Relationship Id="rId64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hyperlink" Target="https://cdn2.hubspot.net/hubfs/392937/How-To-Choose-The-Right-Data-Visualization%20(1).pdf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k4D9qgVb17Q" TargetMode="External"/><Relationship Id="rId38" Type="http://schemas.openxmlformats.org/officeDocument/2006/relationships/hyperlink" Target="https://numfocus.org/sponsored-projects" TargetMode="External"/><Relationship Id="rId46" Type="http://schemas.openxmlformats.org/officeDocument/2006/relationships/hyperlink" Target="https://www.interaction-design.org/literature/book/the-encyclopedia-of-human-computer-interaction-2nd-ed" TargetMode="External"/><Relationship Id="rId59" Type="http://schemas.openxmlformats.org/officeDocument/2006/relationships/hyperlink" Target="https://scipy.github.io/devdocs/index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holoviews.org/getting_started/index.html" TargetMode="External"/><Relationship Id="rId54" Type="http://schemas.openxmlformats.org/officeDocument/2006/relationships/hyperlink" Target="https://doi.org/10.2352/ISSN.2470-1173.2016.16.HVEI-133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80/1472586X.2011.548488" TargetMode="External"/><Relationship Id="rId49" Type="http://schemas.openxmlformats.org/officeDocument/2006/relationships/hyperlink" Target="http://arxiv.org/abs/1509.03700" TargetMode="External"/><Relationship Id="rId57" Type="http://schemas.openxmlformats.org/officeDocument/2006/relationships/hyperlink" Target="https://www.python.org/about/apps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citeseerx.ist.psu.edu/viewdoc/download?doi=10.1.1.39.3360&amp;rep=rep1&amp;type=pdf" TargetMode="External"/><Relationship Id="rId44" Type="http://schemas.openxmlformats.org/officeDocument/2006/relationships/hyperlink" Target="https://github.com/andrea-cuttone/geoplotlib" TargetMode="External"/><Relationship Id="rId52" Type="http://schemas.openxmlformats.org/officeDocument/2006/relationships/hyperlink" Target="https://datavizcatalogue.com/" TargetMode="External"/><Relationship Id="rId60" Type="http://schemas.openxmlformats.org/officeDocument/2006/relationships/hyperlink" Target="https://pandas.pydata.org/docs/getting_started/index.html" TargetMode="External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cs.bokeh.org/en/latest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2762</TotalTime>
  <Pages>52</Pages>
  <Words>7689</Words>
  <Characters>45369</Characters>
  <Application>Microsoft Office Word</Application>
  <DocSecurity>0</DocSecurity>
  <Lines>378</Lines>
  <Paragraphs>105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52953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1079</cp:revision>
  <cp:lastPrinted>2012-04-25T05:27:00Z</cp:lastPrinted>
  <dcterms:created xsi:type="dcterms:W3CDTF">2021-09-11T14:32:00Z</dcterms:created>
  <dcterms:modified xsi:type="dcterms:W3CDTF">2021-12-06T11:07:00Z</dcterms:modified>
</cp:coreProperties>
</file>