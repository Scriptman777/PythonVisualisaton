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13DB2582"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CF1744">
              <w:rPr>
                <w:noProof/>
              </w:rPr>
              <w:t>20.11.2021</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3BB252A3" w14:textId="415C0916" w:rsidR="00C10357"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8297981" w:history="1">
        <w:r w:rsidR="00C10357" w:rsidRPr="00BD702C">
          <w:rPr>
            <w:rStyle w:val="Hypertextovodkaz"/>
            <w:noProof/>
          </w:rPr>
          <w:t>1</w:t>
        </w:r>
        <w:r w:rsidR="00C10357">
          <w:rPr>
            <w:rFonts w:asciiTheme="minorHAnsi" w:eastAsiaTheme="minorEastAsia" w:hAnsiTheme="minorHAnsi" w:cstheme="minorBidi"/>
            <w:noProof/>
            <w:sz w:val="22"/>
            <w:szCs w:val="22"/>
            <w:lang w:eastAsia="cs-CZ" w:bidi="ar-SA"/>
          </w:rPr>
          <w:tab/>
        </w:r>
        <w:r w:rsidR="00C10357" w:rsidRPr="00BD702C">
          <w:rPr>
            <w:rStyle w:val="Hypertextovodkaz"/>
            <w:noProof/>
          </w:rPr>
          <w:t>Úvod</w:t>
        </w:r>
        <w:r w:rsidR="00C10357">
          <w:rPr>
            <w:noProof/>
            <w:webHidden/>
          </w:rPr>
          <w:tab/>
        </w:r>
        <w:r w:rsidR="00C10357">
          <w:rPr>
            <w:noProof/>
            <w:webHidden/>
          </w:rPr>
          <w:fldChar w:fldCharType="begin"/>
        </w:r>
        <w:r w:rsidR="00C10357">
          <w:rPr>
            <w:noProof/>
            <w:webHidden/>
          </w:rPr>
          <w:instrText xml:space="preserve"> PAGEREF _Toc88297981 \h </w:instrText>
        </w:r>
        <w:r w:rsidR="00C10357">
          <w:rPr>
            <w:noProof/>
            <w:webHidden/>
          </w:rPr>
        </w:r>
        <w:r w:rsidR="00C10357">
          <w:rPr>
            <w:noProof/>
            <w:webHidden/>
          </w:rPr>
          <w:fldChar w:fldCharType="separate"/>
        </w:r>
        <w:r w:rsidR="00C10357">
          <w:rPr>
            <w:noProof/>
            <w:webHidden/>
          </w:rPr>
          <w:t>1</w:t>
        </w:r>
        <w:r w:rsidR="00C10357">
          <w:rPr>
            <w:noProof/>
            <w:webHidden/>
          </w:rPr>
          <w:fldChar w:fldCharType="end"/>
        </w:r>
      </w:hyperlink>
    </w:p>
    <w:p w14:paraId="4318FD46" w14:textId="3E662C6D"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7982" w:history="1">
        <w:r w:rsidRPr="00BD702C">
          <w:rPr>
            <w:rStyle w:val="Hypertextovodkaz"/>
            <w:noProof/>
          </w:rPr>
          <w:t>2</w:t>
        </w:r>
        <w:r>
          <w:rPr>
            <w:rFonts w:asciiTheme="minorHAnsi" w:eastAsiaTheme="minorEastAsia" w:hAnsiTheme="minorHAnsi" w:cstheme="minorBidi"/>
            <w:noProof/>
            <w:sz w:val="22"/>
            <w:szCs w:val="22"/>
            <w:lang w:eastAsia="cs-CZ" w:bidi="ar-SA"/>
          </w:rPr>
          <w:tab/>
        </w:r>
        <w:r w:rsidRPr="00BD702C">
          <w:rPr>
            <w:rStyle w:val="Hypertextovodkaz"/>
            <w:noProof/>
          </w:rPr>
          <w:t>Cíl práce</w:t>
        </w:r>
        <w:r>
          <w:rPr>
            <w:noProof/>
            <w:webHidden/>
          </w:rPr>
          <w:tab/>
        </w:r>
        <w:r>
          <w:rPr>
            <w:noProof/>
            <w:webHidden/>
          </w:rPr>
          <w:fldChar w:fldCharType="begin"/>
        </w:r>
        <w:r>
          <w:rPr>
            <w:noProof/>
            <w:webHidden/>
          </w:rPr>
          <w:instrText xml:space="preserve"> PAGEREF _Toc88297982 \h </w:instrText>
        </w:r>
        <w:r>
          <w:rPr>
            <w:noProof/>
            <w:webHidden/>
          </w:rPr>
        </w:r>
        <w:r>
          <w:rPr>
            <w:noProof/>
            <w:webHidden/>
          </w:rPr>
          <w:fldChar w:fldCharType="separate"/>
        </w:r>
        <w:r>
          <w:rPr>
            <w:noProof/>
            <w:webHidden/>
          </w:rPr>
          <w:t>2</w:t>
        </w:r>
        <w:r>
          <w:rPr>
            <w:noProof/>
            <w:webHidden/>
          </w:rPr>
          <w:fldChar w:fldCharType="end"/>
        </w:r>
      </w:hyperlink>
    </w:p>
    <w:p w14:paraId="30B939E7" w14:textId="3F399448"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7983" w:history="1">
        <w:r w:rsidRPr="00BD702C">
          <w:rPr>
            <w:rStyle w:val="Hypertextovodkaz"/>
            <w:noProof/>
          </w:rPr>
          <w:t>3</w:t>
        </w:r>
        <w:r>
          <w:rPr>
            <w:rFonts w:asciiTheme="minorHAnsi" w:eastAsiaTheme="minorEastAsia" w:hAnsiTheme="minorHAnsi" w:cstheme="minorBidi"/>
            <w:noProof/>
            <w:sz w:val="22"/>
            <w:szCs w:val="22"/>
            <w:lang w:eastAsia="cs-CZ" w:bidi="ar-SA"/>
          </w:rPr>
          <w:tab/>
        </w:r>
        <w:r w:rsidRPr="00BD702C">
          <w:rPr>
            <w:rStyle w:val="Hypertextovodkaz"/>
            <w:noProof/>
          </w:rPr>
          <w:t>Metodika zpracování</w:t>
        </w:r>
        <w:r>
          <w:rPr>
            <w:noProof/>
            <w:webHidden/>
          </w:rPr>
          <w:tab/>
        </w:r>
        <w:r>
          <w:rPr>
            <w:noProof/>
            <w:webHidden/>
          </w:rPr>
          <w:fldChar w:fldCharType="begin"/>
        </w:r>
        <w:r>
          <w:rPr>
            <w:noProof/>
            <w:webHidden/>
          </w:rPr>
          <w:instrText xml:space="preserve"> PAGEREF _Toc88297983 \h </w:instrText>
        </w:r>
        <w:r>
          <w:rPr>
            <w:noProof/>
            <w:webHidden/>
          </w:rPr>
        </w:r>
        <w:r>
          <w:rPr>
            <w:noProof/>
            <w:webHidden/>
          </w:rPr>
          <w:fldChar w:fldCharType="separate"/>
        </w:r>
        <w:r>
          <w:rPr>
            <w:noProof/>
            <w:webHidden/>
          </w:rPr>
          <w:t>3</w:t>
        </w:r>
        <w:r>
          <w:rPr>
            <w:noProof/>
            <w:webHidden/>
          </w:rPr>
          <w:fldChar w:fldCharType="end"/>
        </w:r>
      </w:hyperlink>
    </w:p>
    <w:p w14:paraId="4CEF13BB" w14:textId="4DEF3795"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7984" w:history="1">
        <w:r w:rsidRPr="00BD702C">
          <w:rPr>
            <w:rStyle w:val="Hypertextovodkaz"/>
            <w:noProof/>
          </w:rPr>
          <w:t>4</w:t>
        </w:r>
        <w:r>
          <w:rPr>
            <w:rFonts w:asciiTheme="minorHAnsi" w:eastAsiaTheme="minorEastAsia" w:hAnsiTheme="minorHAnsi" w:cstheme="minorBidi"/>
            <w:noProof/>
            <w:sz w:val="22"/>
            <w:szCs w:val="22"/>
            <w:lang w:eastAsia="cs-CZ" w:bidi="ar-SA"/>
          </w:rPr>
          <w:tab/>
        </w:r>
        <w:r w:rsidRPr="00BD702C">
          <w:rPr>
            <w:rStyle w:val="Hypertextovodkaz"/>
            <w:noProof/>
          </w:rPr>
          <w:t>Teoretická část</w:t>
        </w:r>
        <w:r>
          <w:rPr>
            <w:noProof/>
            <w:webHidden/>
          </w:rPr>
          <w:tab/>
        </w:r>
        <w:r>
          <w:rPr>
            <w:noProof/>
            <w:webHidden/>
          </w:rPr>
          <w:fldChar w:fldCharType="begin"/>
        </w:r>
        <w:r>
          <w:rPr>
            <w:noProof/>
            <w:webHidden/>
          </w:rPr>
          <w:instrText xml:space="preserve"> PAGEREF _Toc88297984 \h </w:instrText>
        </w:r>
        <w:r>
          <w:rPr>
            <w:noProof/>
            <w:webHidden/>
          </w:rPr>
        </w:r>
        <w:r>
          <w:rPr>
            <w:noProof/>
            <w:webHidden/>
          </w:rPr>
          <w:fldChar w:fldCharType="separate"/>
        </w:r>
        <w:r>
          <w:rPr>
            <w:noProof/>
            <w:webHidden/>
          </w:rPr>
          <w:t>4</w:t>
        </w:r>
        <w:r>
          <w:rPr>
            <w:noProof/>
            <w:webHidden/>
          </w:rPr>
          <w:fldChar w:fldCharType="end"/>
        </w:r>
      </w:hyperlink>
    </w:p>
    <w:p w14:paraId="0AD4CB59" w14:textId="42D6A307"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7985" w:history="1">
        <w:r w:rsidRPr="00BD702C">
          <w:rPr>
            <w:rStyle w:val="Hypertextovodkaz"/>
            <w:noProof/>
          </w:rPr>
          <w:t>4.1</w:t>
        </w:r>
        <w:r>
          <w:rPr>
            <w:rFonts w:asciiTheme="minorHAnsi" w:eastAsiaTheme="minorEastAsia" w:hAnsiTheme="minorHAnsi" w:cstheme="minorBidi"/>
            <w:noProof/>
            <w:sz w:val="22"/>
            <w:szCs w:val="22"/>
            <w:lang w:eastAsia="cs-CZ" w:bidi="ar-SA"/>
          </w:rPr>
          <w:tab/>
        </w:r>
        <w:r w:rsidRPr="00BD702C">
          <w:rPr>
            <w:rStyle w:val="Hypertextovodkaz"/>
            <w:noProof/>
          </w:rPr>
          <w:t>Vizualizace</w:t>
        </w:r>
        <w:r>
          <w:rPr>
            <w:noProof/>
            <w:webHidden/>
          </w:rPr>
          <w:tab/>
        </w:r>
        <w:r>
          <w:rPr>
            <w:noProof/>
            <w:webHidden/>
          </w:rPr>
          <w:fldChar w:fldCharType="begin"/>
        </w:r>
        <w:r>
          <w:rPr>
            <w:noProof/>
            <w:webHidden/>
          </w:rPr>
          <w:instrText xml:space="preserve"> PAGEREF _Toc88297985 \h </w:instrText>
        </w:r>
        <w:r>
          <w:rPr>
            <w:noProof/>
            <w:webHidden/>
          </w:rPr>
        </w:r>
        <w:r>
          <w:rPr>
            <w:noProof/>
            <w:webHidden/>
          </w:rPr>
          <w:fldChar w:fldCharType="separate"/>
        </w:r>
        <w:r>
          <w:rPr>
            <w:noProof/>
            <w:webHidden/>
          </w:rPr>
          <w:t>4</w:t>
        </w:r>
        <w:r>
          <w:rPr>
            <w:noProof/>
            <w:webHidden/>
          </w:rPr>
          <w:fldChar w:fldCharType="end"/>
        </w:r>
      </w:hyperlink>
    </w:p>
    <w:p w14:paraId="2089C3B7" w14:textId="5FCD7565"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86" w:history="1">
        <w:r w:rsidRPr="00BD702C">
          <w:rPr>
            <w:rStyle w:val="Hypertextovodkaz"/>
            <w:noProof/>
          </w:rPr>
          <w:t>4.1.1</w:t>
        </w:r>
        <w:r>
          <w:rPr>
            <w:rFonts w:asciiTheme="minorHAnsi" w:eastAsiaTheme="minorEastAsia" w:hAnsiTheme="minorHAnsi" w:cstheme="minorBidi"/>
            <w:noProof/>
            <w:sz w:val="22"/>
            <w:szCs w:val="22"/>
            <w:lang w:eastAsia="cs-CZ" w:bidi="ar-SA"/>
          </w:rPr>
          <w:tab/>
        </w:r>
        <w:r w:rsidRPr="00BD702C">
          <w:rPr>
            <w:rStyle w:val="Hypertextovodkaz"/>
            <w:noProof/>
          </w:rPr>
          <w:t>Vizualizace obecně</w:t>
        </w:r>
        <w:r>
          <w:rPr>
            <w:noProof/>
            <w:webHidden/>
          </w:rPr>
          <w:tab/>
        </w:r>
        <w:r>
          <w:rPr>
            <w:noProof/>
            <w:webHidden/>
          </w:rPr>
          <w:fldChar w:fldCharType="begin"/>
        </w:r>
        <w:r>
          <w:rPr>
            <w:noProof/>
            <w:webHidden/>
          </w:rPr>
          <w:instrText xml:space="preserve"> PAGEREF _Toc88297986 \h </w:instrText>
        </w:r>
        <w:r>
          <w:rPr>
            <w:noProof/>
            <w:webHidden/>
          </w:rPr>
        </w:r>
        <w:r>
          <w:rPr>
            <w:noProof/>
            <w:webHidden/>
          </w:rPr>
          <w:fldChar w:fldCharType="separate"/>
        </w:r>
        <w:r>
          <w:rPr>
            <w:noProof/>
            <w:webHidden/>
          </w:rPr>
          <w:t>4</w:t>
        </w:r>
        <w:r>
          <w:rPr>
            <w:noProof/>
            <w:webHidden/>
          </w:rPr>
          <w:fldChar w:fldCharType="end"/>
        </w:r>
      </w:hyperlink>
    </w:p>
    <w:p w14:paraId="602607AA" w14:textId="2D4E372F"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87" w:history="1">
        <w:r w:rsidRPr="00BD702C">
          <w:rPr>
            <w:rStyle w:val="Hypertextovodkaz"/>
            <w:noProof/>
          </w:rPr>
          <w:t>4.1.2</w:t>
        </w:r>
        <w:r>
          <w:rPr>
            <w:rFonts w:asciiTheme="minorHAnsi" w:eastAsiaTheme="minorEastAsia" w:hAnsiTheme="minorHAnsi" w:cstheme="minorBidi"/>
            <w:noProof/>
            <w:sz w:val="22"/>
            <w:szCs w:val="22"/>
            <w:lang w:eastAsia="cs-CZ" w:bidi="ar-SA"/>
          </w:rPr>
          <w:tab/>
        </w:r>
        <w:r w:rsidRPr="00BD702C">
          <w:rPr>
            <w:rStyle w:val="Hypertextovodkaz"/>
            <w:noProof/>
          </w:rPr>
          <w:t>Principy datové vizualizace</w:t>
        </w:r>
        <w:r>
          <w:rPr>
            <w:noProof/>
            <w:webHidden/>
          </w:rPr>
          <w:tab/>
        </w:r>
        <w:r>
          <w:rPr>
            <w:noProof/>
            <w:webHidden/>
          </w:rPr>
          <w:fldChar w:fldCharType="begin"/>
        </w:r>
        <w:r>
          <w:rPr>
            <w:noProof/>
            <w:webHidden/>
          </w:rPr>
          <w:instrText xml:space="preserve"> PAGEREF _Toc88297987 \h </w:instrText>
        </w:r>
        <w:r>
          <w:rPr>
            <w:noProof/>
            <w:webHidden/>
          </w:rPr>
        </w:r>
        <w:r>
          <w:rPr>
            <w:noProof/>
            <w:webHidden/>
          </w:rPr>
          <w:fldChar w:fldCharType="separate"/>
        </w:r>
        <w:r>
          <w:rPr>
            <w:noProof/>
            <w:webHidden/>
          </w:rPr>
          <w:t>5</w:t>
        </w:r>
        <w:r>
          <w:rPr>
            <w:noProof/>
            <w:webHidden/>
          </w:rPr>
          <w:fldChar w:fldCharType="end"/>
        </w:r>
      </w:hyperlink>
    </w:p>
    <w:p w14:paraId="2E00E9D6" w14:textId="3DF009A8"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88" w:history="1">
        <w:r w:rsidRPr="00BD702C">
          <w:rPr>
            <w:rStyle w:val="Hypertextovodkaz"/>
            <w:noProof/>
          </w:rPr>
          <w:t>4.1.3</w:t>
        </w:r>
        <w:r>
          <w:rPr>
            <w:rFonts w:asciiTheme="minorHAnsi" w:eastAsiaTheme="minorEastAsia" w:hAnsiTheme="minorHAnsi" w:cstheme="minorBidi"/>
            <w:noProof/>
            <w:sz w:val="22"/>
            <w:szCs w:val="22"/>
            <w:lang w:eastAsia="cs-CZ" w:bidi="ar-SA"/>
          </w:rPr>
          <w:tab/>
        </w:r>
        <w:r w:rsidRPr="00BD702C">
          <w:rPr>
            <w:rStyle w:val="Hypertextovodkaz"/>
            <w:noProof/>
          </w:rPr>
          <w:t>Barvy v datové vizualizaci</w:t>
        </w:r>
        <w:r>
          <w:rPr>
            <w:noProof/>
            <w:webHidden/>
          </w:rPr>
          <w:tab/>
        </w:r>
        <w:r>
          <w:rPr>
            <w:noProof/>
            <w:webHidden/>
          </w:rPr>
          <w:fldChar w:fldCharType="begin"/>
        </w:r>
        <w:r>
          <w:rPr>
            <w:noProof/>
            <w:webHidden/>
          </w:rPr>
          <w:instrText xml:space="preserve"> PAGEREF _Toc88297988 \h </w:instrText>
        </w:r>
        <w:r>
          <w:rPr>
            <w:noProof/>
            <w:webHidden/>
          </w:rPr>
        </w:r>
        <w:r>
          <w:rPr>
            <w:noProof/>
            <w:webHidden/>
          </w:rPr>
          <w:fldChar w:fldCharType="separate"/>
        </w:r>
        <w:r>
          <w:rPr>
            <w:noProof/>
            <w:webHidden/>
          </w:rPr>
          <w:t>5</w:t>
        </w:r>
        <w:r>
          <w:rPr>
            <w:noProof/>
            <w:webHidden/>
          </w:rPr>
          <w:fldChar w:fldCharType="end"/>
        </w:r>
      </w:hyperlink>
    </w:p>
    <w:p w14:paraId="741791DA" w14:textId="748576A3"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89" w:history="1">
        <w:r w:rsidRPr="00BD702C">
          <w:rPr>
            <w:rStyle w:val="Hypertextovodkaz"/>
            <w:noProof/>
          </w:rPr>
          <w:t>4.1.4</w:t>
        </w:r>
        <w:r>
          <w:rPr>
            <w:rFonts w:asciiTheme="minorHAnsi" w:eastAsiaTheme="minorEastAsia" w:hAnsiTheme="minorHAnsi" w:cstheme="minorBidi"/>
            <w:noProof/>
            <w:sz w:val="22"/>
            <w:szCs w:val="22"/>
            <w:lang w:eastAsia="cs-CZ" w:bidi="ar-SA"/>
          </w:rPr>
          <w:tab/>
        </w:r>
        <w:r w:rsidRPr="00BD702C">
          <w:rPr>
            <w:rStyle w:val="Hypertextovodkaz"/>
            <w:noProof/>
          </w:rPr>
          <w:t>Anatomie grafu</w:t>
        </w:r>
        <w:r>
          <w:rPr>
            <w:noProof/>
            <w:webHidden/>
          </w:rPr>
          <w:tab/>
        </w:r>
        <w:r>
          <w:rPr>
            <w:noProof/>
            <w:webHidden/>
          </w:rPr>
          <w:fldChar w:fldCharType="begin"/>
        </w:r>
        <w:r>
          <w:rPr>
            <w:noProof/>
            <w:webHidden/>
          </w:rPr>
          <w:instrText xml:space="preserve"> PAGEREF _Toc88297989 \h </w:instrText>
        </w:r>
        <w:r>
          <w:rPr>
            <w:noProof/>
            <w:webHidden/>
          </w:rPr>
        </w:r>
        <w:r>
          <w:rPr>
            <w:noProof/>
            <w:webHidden/>
          </w:rPr>
          <w:fldChar w:fldCharType="separate"/>
        </w:r>
        <w:r>
          <w:rPr>
            <w:noProof/>
            <w:webHidden/>
          </w:rPr>
          <w:t>7</w:t>
        </w:r>
        <w:r>
          <w:rPr>
            <w:noProof/>
            <w:webHidden/>
          </w:rPr>
          <w:fldChar w:fldCharType="end"/>
        </w:r>
      </w:hyperlink>
    </w:p>
    <w:p w14:paraId="4743539A" w14:textId="20B4361B"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0" w:history="1">
        <w:r w:rsidRPr="00BD702C">
          <w:rPr>
            <w:rStyle w:val="Hypertextovodkaz"/>
            <w:noProof/>
          </w:rPr>
          <w:t>4.1.5</w:t>
        </w:r>
        <w:r>
          <w:rPr>
            <w:rFonts w:asciiTheme="minorHAnsi" w:eastAsiaTheme="minorEastAsia" w:hAnsiTheme="minorHAnsi" w:cstheme="minorBidi"/>
            <w:noProof/>
            <w:sz w:val="22"/>
            <w:szCs w:val="22"/>
            <w:lang w:eastAsia="cs-CZ" w:bidi="ar-SA"/>
          </w:rPr>
          <w:tab/>
        </w:r>
        <w:r w:rsidRPr="00BD702C">
          <w:rPr>
            <w:rStyle w:val="Hypertextovodkaz"/>
            <w:noProof/>
          </w:rPr>
          <w:t>Nejčastější typy grafů</w:t>
        </w:r>
        <w:r>
          <w:rPr>
            <w:noProof/>
            <w:webHidden/>
          </w:rPr>
          <w:tab/>
        </w:r>
        <w:r>
          <w:rPr>
            <w:noProof/>
            <w:webHidden/>
          </w:rPr>
          <w:fldChar w:fldCharType="begin"/>
        </w:r>
        <w:r>
          <w:rPr>
            <w:noProof/>
            <w:webHidden/>
          </w:rPr>
          <w:instrText xml:space="preserve"> PAGEREF _Toc88297990 \h </w:instrText>
        </w:r>
        <w:r>
          <w:rPr>
            <w:noProof/>
            <w:webHidden/>
          </w:rPr>
        </w:r>
        <w:r>
          <w:rPr>
            <w:noProof/>
            <w:webHidden/>
          </w:rPr>
          <w:fldChar w:fldCharType="separate"/>
        </w:r>
        <w:r>
          <w:rPr>
            <w:noProof/>
            <w:webHidden/>
          </w:rPr>
          <w:t>8</w:t>
        </w:r>
        <w:r>
          <w:rPr>
            <w:noProof/>
            <w:webHidden/>
          </w:rPr>
          <w:fldChar w:fldCharType="end"/>
        </w:r>
      </w:hyperlink>
    </w:p>
    <w:p w14:paraId="7CEB1B13" w14:textId="346BB727"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1" w:history="1">
        <w:r w:rsidRPr="00BD702C">
          <w:rPr>
            <w:rStyle w:val="Hypertextovodkaz"/>
            <w:noProof/>
          </w:rPr>
          <w:t>4.1.6</w:t>
        </w:r>
        <w:r>
          <w:rPr>
            <w:rFonts w:asciiTheme="minorHAnsi" w:eastAsiaTheme="minorEastAsia" w:hAnsiTheme="minorHAnsi" w:cstheme="minorBidi"/>
            <w:noProof/>
            <w:sz w:val="22"/>
            <w:szCs w:val="22"/>
            <w:lang w:eastAsia="cs-CZ" w:bidi="ar-SA"/>
          </w:rPr>
          <w:tab/>
        </w:r>
        <w:r w:rsidRPr="00BD702C">
          <w:rPr>
            <w:rStyle w:val="Hypertextovodkaz"/>
            <w:noProof/>
          </w:rPr>
          <w:t>Časté chyby při vizualizaci</w:t>
        </w:r>
        <w:r>
          <w:rPr>
            <w:noProof/>
            <w:webHidden/>
          </w:rPr>
          <w:tab/>
        </w:r>
        <w:r>
          <w:rPr>
            <w:noProof/>
            <w:webHidden/>
          </w:rPr>
          <w:fldChar w:fldCharType="begin"/>
        </w:r>
        <w:r>
          <w:rPr>
            <w:noProof/>
            <w:webHidden/>
          </w:rPr>
          <w:instrText xml:space="preserve"> PAGEREF _Toc88297991 \h </w:instrText>
        </w:r>
        <w:r>
          <w:rPr>
            <w:noProof/>
            <w:webHidden/>
          </w:rPr>
        </w:r>
        <w:r>
          <w:rPr>
            <w:noProof/>
            <w:webHidden/>
          </w:rPr>
          <w:fldChar w:fldCharType="separate"/>
        </w:r>
        <w:r>
          <w:rPr>
            <w:noProof/>
            <w:webHidden/>
          </w:rPr>
          <w:t>14</w:t>
        </w:r>
        <w:r>
          <w:rPr>
            <w:noProof/>
            <w:webHidden/>
          </w:rPr>
          <w:fldChar w:fldCharType="end"/>
        </w:r>
      </w:hyperlink>
    </w:p>
    <w:p w14:paraId="627AA9D4" w14:textId="17632127"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7992" w:history="1">
        <w:r w:rsidRPr="00BD702C">
          <w:rPr>
            <w:rStyle w:val="Hypertextovodkaz"/>
            <w:noProof/>
          </w:rPr>
          <w:t>4.2</w:t>
        </w:r>
        <w:r>
          <w:rPr>
            <w:rFonts w:asciiTheme="minorHAnsi" w:eastAsiaTheme="minorEastAsia" w:hAnsiTheme="minorHAnsi" w:cstheme="minorBidi"/>
            <w:noProof/>
            <w:sz w:val="22"/>
            <w:szCs w:val="22"/>
            <w:lang w:eastAsia="cs-CZ" w:bidi="ar-SA"/>
          </w:rPr>
          <w:tab/>
        </w:r>
        <w:r w:rsidRPr="00BD702C">
          <w:rPr>
            <w:rStyle w:val="Hypertextovodkaz"/>
            <w:noProof/>
          </w:rPr>
          <w:t>Jazyk Python</w:t>
        </w:r>
        <w:r>
          <w:rPr>
            <w:noProof/>
            <w:webHidden/>
          </w:rPr>
          <w:tab/>
        </w:r>
        <w:r>
          <w:rPr>
            <w:noProof/>
            <w:webHidden/>
          </w:rPr>
          <w:fldChar w:fldCharType="begin"/>
        </w:r>
        <w:r>
          <w:rPr>
            <w:noProof/>
            <w:webHidden/>
          </w:rPr>
          <w:instrText xml:space="preserve"> PAGEREF _Toc88297992 \h </w:instrText>
        </w:r>
        <w:r>
          <w:rPr>
            <w:noProof/>
            <w:webHidden/>
          </w:rPr>
        </w:r>
        <w:r>
          <w:rPr>
            <w:noProof/>
            <w:webHidden/>
          </w:rPr>
          <w:fldChar w:fldCharType="separate"/>
        </w:r>
        <w:r>
          <w:rPr>
            <w:noProof/>
            <w:webHidden/>
          </w:rPr>
          <w:t>18</w:t>
        </w:r>
        <w:r>
          <w:rPr>
            <w:noProof/>
            <w:webHidden/>
          </w:rPr>
          <w:fldChar w:fldCharType="end"/>
        </w:r>
      </w:hyperlink>
    </w:p>
    <w:p w14:paraId="16D202A9" w14:textId="5E7BBA8B"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7993" w:history="1">
        <w:r w:rsidRPr="00BD702C">
          <w:rPr>
            <w:rStyle w:val="Hypertextovodkaz"/>
            <w:noProof/>
          </w:rPr>
          <w:t>4.3</w:t>
        </w:r>
        <w:r>
          <w:rPr>
            <w:rFonts w:asciiTheme="minorHAnsi" w:eastAsiaTheme="minorEastAsia" w:hAnsiTheme="minorHAnsi" w:cstheme="minorBidi"/>
            <w:noProof/>
            <w:sz w:val="22"/>
            <w:szCs w:val="22"/>
            <w:lang w:eastAsia="cs-CZ" w:bidi="ar-SA"/>
          </w:rPr>
          <w:tab/>
        </w:r>
        <w:r w:rsidRPr="00BD702C">
          <w:rPr>
            <w:rStyle w:val="Hypertextovodkaz"/>
            <w:noProof/>
          </w:rPr>
          <w:t>Knihovny jazyka Py</w:t>
        </w:r>
        <w:r w:rsidRPr="00BD702C">
          <w:rPr>
            <w:rStyle w:val="Hypertextovodkaz"/>
            <w:noProof/>
          </w:rPr>
          <w:t>t</w:t>
        </w:r>
        <w:r w:rsidRPr="00BD702C">
          <w:rPr>
            <w:rStyle w:val="Hypertextovodkaz"/>
            <w:noProof/>
          </w:rPr>
          <w:t>hon pro zpracování dat</w:t>
        </w:r>
        <w:r>
          <w:rPr>
            <w:noProof/>
            <w:webHidden/>
          </w:rPr>
          <w:tab/>
        </w:r>
        <w:r>
          <w:rPr>
            <w:noProof/>
            <w:webHidden/>
          </w:rPr>
          <w:fldChar w:fldCharType="begin"/>
        </w:r>
        <w:r>
          <w:rPr>
            <w:noProof/>
            <w:webHidden/>
          </w:rPr>
          <w:instrText xml:space="preserve"> PAGEREF _Toc88297993 \h </w:instrText>
        </w:r>
        <w:r>
          <w:rPr>
            <w:noProof/>
            <w:webHidden/>
          </w:rPr>
        </w:r>
        <w:r>
          <w:rPr>
            <w:noProof/>
            <w:webHidden/>
          </w:rPr>
          <w:fldChar w:fldCharType="separate"/>
        </w:r>
        <w:r>
          <w:rPr>
            <w:noProof/>
            <w:webHidden/>
          </w:rPr>
          <w:t>18</w:t>
        </w:r>
        <w:r>
          <w:rPr>
            <w:noProof/>
            <w:webHidden/>
          </w:rPr>
          <w:fldChar w:fldCharType="end"/>
        </w:r>
      </w:hyperlink>
    </w:p>
    <w:p w14:paraId="11BCBC4E" w14:textId="116CF1D8"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4" w:history="1">
        <w:r w:rsidRPr="00BD702C">
          <w:rPr>
            <w:rStyle w:val="Hypertextovodkaz"/>
            <w:noProof/>
          </w:rPr>
          <w:t>4.3.1</w:t>
        </w:r>
        <w:r>
          <w:rPr>
            <w:rFonts w:asciiTheme="minorHAnsi" w:eastAsiaTheme="minorEastAsia" w:hAnsiTheme="minorHAnsi" w:cstheme="minorBidi"/>
            <w:noProof/>
            <w:sz w:val="22"/>
            <w:szCs w:val="22"/>
            <w:lang w:eastAsia="cs-CZ" w:bidi="ar-SA"/>
          </w:rPr>
          <w:tab/>
        </w:r>
        <w:r w:rsidRPr="00BD702C">
          <w:rPr>
            <w:rStyle w:val="Hypertextovodkaz"/>
            <w:noProof/>
          </w:rPr>
          <w:t>Numpy</w:t>
        </w:r>
        <w:r>
          <w:rPr>
            <w:noProof/>
            <w:webHidden/>
          </w:rPr>
          <w:tab/>
        </w:r>
        <w:r>
          <w:rPr>
            <w:noProof/>
            <w:webHidden/>
          </w:rPr>
          <w:fldChar w:fldCharType="begin"/>
        </w:r>
        <w:r>
          <w:rPr>
            <w:noProof/>
            <w:webHidden/>
          </w:rPr>
          <w:instrText xml:space="preserve"> PAGEREF _Toc88297994 \h </w:instrText>
        </w:r>
        <w:r>
          <w:rPr>
            <w:noProof/>
            <w:webHidden/>
          </w:rPr>
        </w:r>
        <w:r>
          <w:rPr>
            <w:noProof/>
            <w:webHidden/>
          </w:rPr>
          <w:fldChar w:fldCharType="separate"/>
        </w:r>
        <w:r>
          <w:rPr>
            <w:noProof/>
            <w:webHidden/>
          </w:rPr>
          <w:t>18</w:t>
        </w:r>
        <w:r>
          <w:rPr>
            <w:noProof/>
            <w:webHidden/>
          </w:rPr>
          <w:fldChar w:fldCharType="end"/>
        </w:r>
      </w:hyperlink>
    </w:p>
    <w:p w14:paraId="1090A493" w14:textId="4A2299E3"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5" w:history="1">
        <w:r w:rsidRPr="00BD702C">
          <w:rPr>
            <w:rStyle w:val="Hypertextovodkaz"/>
            <w:noProof/>
          </w:rPr>
          <w:t>4.3.2</w:t>
        </w:r>
        <w:r>
          <w:rPr>
            <w:rFonts w:asciiTheme="minorHAnsi" w:eastAsiaTheme="minorEastAsia" w:hAnsiTheme="minorHAnsi" w:cstheme="minorBidi"/>
            <w:noProof/>
            <w:sz w:val="22"/>
            <w:szCs w:val="22"/>
            <w:lang w:eastAsia="cs-CZ" w:bidi="ar-SA"/>
          </w:rPr>
          <w:tab/>
        </w:r>
        <w:r w:rsidRPr="00BD702C">
          <w:rPr>
            <w:rStyle w:val="Hypertextovodkaz"/>
            <w:noProof/>
          </w:rPr>
          <w:t>Pandas</w:t>
        </w:r>
        <w:r>
          <w:rPr>
            <w:noProof/>
            <w:webHidden/>
          </w:rPr>
          <w:tab/>
        </w:r>
        <w:r>
          <w:rPr>
            <w:noProof/>
            <w:webHidden/>
          </w:rPr>
          <w:fldChar w:fldCharType="begin"/>
        </w:r>
        <w:r>
          <w:rPr>
            <w:noProof/>
            <w:webHidden/>
          </w:rPr>
          <w:instrText xml:space="preserve"> PAGEREF _Toc88297995 \h </w:instrText>
        </w:r>
        <w:r>
          <w:rPr>
            <w:noProof/>
            <w:webHidden/>
          </w:rPr>
        </w:r>
        <w:r>
          <w:rPr>
            <w:noProof/>
            <w:webHidden/>
          </w:rPr>
          <w:fldChar w:fldCharType="separate"/>
        </w:r>
        <w:r>
          <w:rPr>
            <w:noProof/>
            <w:webHidden/>
          </w:rPr>
          <w:t>18</w:t>
        </w:r>
        <w:r>
          <w:rPr>
            <w:noProof/>
            <w:webHidden/>
          </w:rPr>
          <w:fldChar w:fldCharType="end"/>
        </w:r>
      </w:hyperlink>
    </w:p>
    <w:p w14:paraId="180663A3" w14:textId="21A11C52"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6" w:history="1">
        <w:r w:rsidRPr="00BD702C">
          <w:rPr>
            <w:rStyle w:val="Hypertextovodkaz"/>
            <w:noProof/>
          </w:rPr>
          <w:t>4.3.3</w:t>
        </w:r>
        <w:r>
          <w:rPr>
            <w:rFonts w:asciiTheme="minorHAnsi" w:eastAsiaTheme="minorEastAsia" w:hAnsiTheme="minorHAnsi" w:cstheme="minorBidi"/>
            <w:noProof/>
            <w:sz w:val="22"/>
            <w:szCs w:val="22"/>
            <w:lang w:eastAsia="cs-CZ" w:bidi="ar-SA"/>
          </w:rPr>
          <w:tab/>
        </w:r>
        <w:r w:rsidRPr="00BD702C">
          <w:rPr>
            <w:rStyle w:val="Hypertextovodkaz"/>
            <w:noProof/>
          </w:rPr>
          <w:t>SciPy</w:t>
        </w:r>
        <w:r>
          <w:rPr>
            <w:noProof/>
            <w:webHidden/>
          </w:rPr>
          <w:tab/>
        </w:r>
        <w:r>
          <w:rPr>
            <w:noProof/>
            <w:webHidden/>
          </w:rPr>
          <w:fldChar w:fldCharType="begin"/>
        </w:r>
        <w:r>
          <w:rPr>
            <w:noProof/>
            <w:webHidden/>
          </w:rPr>
          <w:instrText xml:space="preserve"> PAGEREF _Toc88297996 \h </w:instrText>
        </w:r>
        <w:r>
          <w:rPr>
            <w:noProof/>
            <w:webHidden/>
          </w:rPr>
        </w:r>
        <w:r>
          <w:rPr>
            <w:noProof/>
            <w:webHidden/>
          </w:rPr>
          <w:fldChar w:fldCharType="separate"/>
        </w:r>
        <w:r>
          <w:rPr>
            <w:noProof/>
            <w:webHidden/>
          </w:rPr>
          <w:t>18</w:t>
        </w:r>
        <w:r>
          <w:rPr>
            <w:noProof/>
            <w:webHidden/>
          </w:rPr>
          <w:fldChar w:fldCharType="end"/>
        </w:r>
      </w:hyperlink>
    </w:p>
    <w:p w14:paraId="48291B96" w14:textId="7ACB94C9"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7997" w:history="1">
        <w:r w:rsidRPr="00BD702C">
          <w:rPr>
            <w:rStyle w:val="Hypertextovodkaz"/>
            <w:noProof/>
          </w:rPr>
          <w:t>4.4</w:t>
        </w:r>
        <w:r>
          <w:rPr>
            <w:rFonts w:asciiTheme="minorHAnsi" w:eastAsiaTheme="minorEastAsia" w:hAnsiTheme="minorHAnsi" w:cstheme="minorBidi"/>
            <w:noProof/>
            <w:sz w:val="22"/>
            <w:szCs w:val="22"/>
            <w:lang w:eastAsia="cs-CZ" w:bidi="ar-SA"/>
          </w:rPr>
          <w:tab/>
        </w:r>
        <w:r w:rsidRPr="00BD702C">
          <w:rPr>
            <w:rStyle w:val="Hypertextovodkaz"/>
            <w:noProof/>
          </w:rPr>
          <w:t>Vizualizační knihovny jazyka Python</w:t>
        </w:r>
        <w:r>
          <w:rPr>
            <w:noProof/>
            <w:webHidden/>
          </w:rPr>
          <w:tab/>
        </w:r>
        <w:r>
          <w:rPr>
            <w:noProof/>
            <w:webHidden/>
          </w:rPr>
          <w:fldChar w:fldCharType="begin"/>
        </w:r>
        <w:r>
          <w:rPr>
            <w:noProof/>
            <w:webHidden/>
          </w:rPr>
          <w:instrText xml:space="preserve"> PAGEREF _Toc88297997 \h </w:instrText>
        </w:r>
        <w:r>
          <w:rPr>
            <w:noProof/>
            <w:webHidden/>
          </w:rPr>
        </w:r>
        <w:r>
          <w:rPr>
            <w:noProof/>
            <w:webHidden/>
          </w:rPr>
          <w:fldChar w:fldCharType="separate"/>
        </w:r>
        <w:r>
          <w:rPr>
            <w:noProof/>
            <w:webHidden/>
          </w:rPr>
          <w:t>18</w:t>
        </w:r>
        <w:r>
          <w:rPr>
            <w:noProof/>
            <w:webHidden/>
          </w:rPr>
          <w:fldChar w:fldCharType="end"/>
        </w:r>
      </w:hyperlink>
    </w:p>
    <w:p w14:paraId="6C142C3F" w14:textId="061A6A8F"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8" w:history="1">
        <w:r w:rsidRPr="00BD702C">
          <w:rPr>
            <w:rStyle w:val="Hypertextovodkaz"/>
            <w:noProof/>
          </w:rPr>
          <w:t>4.4.1</w:t>
        </w:r>
        <w:r>
          <w:rPr>
            <w:rFonts w:asciiTheme="minorHAnsi" w:eastAsiaTheme="minorEastAsia" w:hAnsiTheme="minorHAnsi" w:cstheme="minorBidi"/>
            <w:noProof/>
            <w:sz w:val="22"/>
            <w:szCs w:val="22"/>
            <w:lang w:eastAsia="cs-CZ" w:bidi="ar-SA"/>
          </w:rPr>
          <w:tab/>
        </w:r>
        <w:r w:rsidRPr="00BD702C">
          <w:rPr>
            <w:rStyle w:val="Hypertextovodkaz"/>
            <w:noProof/>
          </w:rPr>
          <w:t>Matplotlib</w:t>
        </w:r>
        <w:r>
          <w:rPr>
            <w:noProof/>
            <w:webHidden/>
          </w:rPr>
          <w:tab/>
        </w:r>
        <w:r>
          <w:rPr>
            <w:noProof/>
            <w:webHidden/>
          </w:rPr>
          <w:fldChar w:fldCharType="begin"/>
        </w:r>
        <w:r>
          <w:rPr>
            <w:noProof/>
            <w:webHidden/>
          </w:rPr>
          <w:instrText xml:space="preserve"> PAGEREF _Toc88297998 \h </w:instrText>
        </w:r>
        <w:r>
          <w:rPr>
            <w:noProof/>
            <w:webHidden/>
          </w:rPr>
        </w:r>
        <w:r>
          <w:rPr>
            <w:noProof/>
            <w:webHidden/>
          </w:rPr>
          <w:fldChar w:fldCharType="separate"/>
        </w:r>
        <w:r>
          <w:rPr>
            <w:noProof/>
            <w:webHidden/>
          </w:rPr>
          <w:t>18</w:t>
        </w:r>
        <w:r>
          <w:rPr>
            <w:noProof/>
            <w:webHidden/>
          </w:rPr>
          <w:fldChar w:fldCharType="end"/>
        </w:r>
      </w:hyperlink>
    </w:p>
    <w:p w14:paraId="5CF25629" w14:textId="2CC081D1"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7999" w:history="1">
        <w:r w:rsidRPr="00BD702C">
          <w:rPr>
            <w:rStyle w:val="Hypertextovodkaz"/>
            <w:noProof/>
          </w:rPr>
          <w:t>4.4.2</w:t>
        </w:r>
        <w:r>
          <w:rPr>
            <w:rFonts w:asciiTheme="minorHAnsi" w:eastAsiaTheme="minorEastAsia" w:hAnsiTheme="minorHAnsi" w:cstheme="minorBidi"/>
            <w:noProof/>
            <w:sz w:val="22"/>
            <w:szCs w:val="22"/>
            <w:lang w:eastAsia="cs-CZ" w:bidi="ar-SA"/>
          </w:rPr>
          <w:tab/>
        </w:r>
        <w:r w:rsidRPr="00BD702C">
          <w:rPr>
            <w:rStyle w:val="Hypertextovodkaz"/>
            <w:noProof/>
          </w:rPr>
          <w:t>Seaborn</w:t>
        </w:r>
        <w:r>
          <w:rPr>
            <w:noProof/>
            <w:webHidden/>
          </w:rPr>
          <w:tab/>
        </w:r>
        <w:r>
          <w:rPr>
            <w:noProof/>
            <w:webHidden/>
          </w:rPr>
          <w:fldChar w:fldCharType="begin"/>
        </w:r>
        <w:r>
          <w:rPr>
            <w:noProof/>
            <w:webHidden/>
          </w:rPr>
          <w:instrText xml:space="preserve"> PAGEREF _Toc88297999 \h </w:instrText>
        </w:r>
        <w:r>
          <w:rPr>
            <w:noProof/>
            <w:webHidden/>
          </w:rPr>
        </w:r>
        <w:r>
          <w:rPr>
            <w:noProof/>
            <w:webHidden/>
          </w:rPr>
          <w:fldChar w:fldCharType="separate"/>
        </w:r>
        <w:r>
          <w:rPr>
            <w:noProof/>
            <w:webHidden/>
          </w:rPr>
          <w:t>19</w:t>
        </w:r>
        <w:r>
          <w:rPr>
            <w:noProof/>
            <w:webHidden/>
          </w:rPr>
          <w:fldChar w:fldCharType="end"/>
        </w:r>
      </w:hyperlink>
    </w:p>
    <w:p w14:paraId="57E044AD" w14:textId="00C166DD"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0" w:history="1">
        <w:r w:rsidRPr="00BD702C">
          <w:rPr>
            <w:rStyle w:val="Hypertextovodkaz"/>
            <w:noProof/>
          </w:rPr>
          <w:t>4.4.3</w:t>
        </w:r>
        <w:r>
          <w:rPr>
            <w:rFonts w:asciiTheme="minorHAnsi" w:eastAsiaTheme="minorEastAsia" w:hAnsiTheme="minorHAnsi" w:cstheme="minorBidi"/>
            <w:noProof/>
            <w:sz w:val="22"/>
            <w:szCs w:val="22"/>
            <w:lang w:eastAsia="cs-CZ" w:bidi="ar-SA"/>
          </w:rPr>
          <w:tab/>
        </w:r>
        <w:r w:rsidRPr="00BD702C">
          <w:rPr>
            <w:rStyle w:val="Hypertextovodkaz"/>
            <w:noProof/>
          </w:rPr>
          <w:t>Bokeh</w:t>
        </w:r>
        <w:r>
          <w:rPr>
            <w:noProof/>
            <w:webHidden/>
          </w:rPr>
          <w:tab/>
        </w:r>
        <w:r>
          <w:rPr>
            <w:noProof/>
            <w:webHidden/>
          </w:rPr>
          <w:fldChar w:fldCharType="begin"/>
        </w:r>
        <w:r>
          <w:rPr>
            <w:noProof/>
            <w:webHidden/>
          </w:rPr>
          <w:instrText xml:space="preserve"> PAGEREF _Toc88298000 \h </w:instrText>
        </w:r>
        <w:r>
          <w:rPr>
            <w:noProof/>
            <w:webHidden/>
          </w:rPr>
        </w:r>
        <w:r>
          <w:rPr>
            <w:noProof/>
            <w:webHidden/>
          </w:rPr>
          <w:fldChar w:fldCharType="separate"/>
        </w:r>
        <w:r>
          <w:rPr>
            <w:noProof/>
            <w:webHidden/>
          </w:rPr>
          <w:t>19</w:t>
        </w:r>
        <w:r>
          <w:rPr>
            <w:noProof/>
            <w:webHidden/>
          </w:rPr>
          <w:fldChar w:fldCharType="end"/>
        </w:r>
      </w:hyperlink>
    </w:p>
    <w:p w14:paraId="51B77C42" w14:textId="679FD9AA"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1" w:history="1">
        <w:r w:rsidRPr="00BD702C">
          <w:rPr>
            <w:rStyle w:val="Hypertextovodkaz"/>
            <w:noProof/>
          </w:rPr>
          <w:t>4.4.4</w:t>
        </w:r>
        <w:r>
          <w:rPr>
            <w:rFonts w:asciiTheme="minorHAnsi" w:eastAsiaTheme="minorEastAsia" w:hAnsiTheme="minorHAnsi" w:cstheme="minorBidi"/>
            <w:noProof/>
            <w:sz w:val="22"/>
            <w:szCs w:val="22"/>
            <w:lang w:eastAsia="cs-CZ" w:bidi="ar-SA"/>
          </w:rPr>
          <w:tab/>
        </w:r>
        <w:r w:rsidRPr="00BD702C">
          <w:rPr>
            <w:rStyle w:val="Hypertextovodkaz"/>
            <w:noProof/>
          </w:rPr>
          <w:t>Plotly</w:t>
        </w:r>
        <w:r>
          <w:rPr>
            <w:noProof/>
            <w:webHidden/>
          </w:rPr>
          <w:tab/>
        </w:r>
        <w:r>
          <w:rPr>
            <w:noProof/>
            <w:webHidden/>
          </w:rPr>
          <w:fldChar w:fldCharType="begin"/>
        </w:r>
        <w:r>
          <w:rPr>
            <w:noProof/>
            <w:webHidden/>
          </w:rPr>
          <w:instrText xml:space="preserve"> PAGEREF _Toc88298001 \h </w:instrText>
        </w:r>
        <w:r>
          <w:rPr>
            <w:noProof/>
            <w:webHidden/>
          </w:rPr>
        </w:r>
        <w:r>
          <w:rPr>
            <w:noProof/>
            <w:webHidden/>
          </w:rPr>
          <w:fldChar w:fldCharType="separate"/>
        </w:r>
        <w:r>
          <w:rPr>
            <w:noProof/>
            <w:webHidden/>
          </w:rPr>
          <w:t>20</w:t>
        </w:r>
        <w:r>
          <w:rPr>
            <w:noProof/>
            <w:webHidden/>
          </w:rPr>
          <w:fldChar w:fldCharType="end"/>
        </w:r>
      </w:hyperlink>
    </w:p>
    <w:p w14:paraId="0726E0E6" w14:textId="0733D736"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2" w:history="1">
        <w:r w:rsidRPr="00BD702C">
          <w:rPr>
            <w:rStyle w:val="Hypertextovodkaz"/>
            <w:noProof/>
          </w:rPr>
          <w:t>4.4.5</w:t>
        </w:r>
        <w:r>
          <w:rPr>
            <w:rFonts w:asciiTheme="minorHAnsi" w:eastAsiaTheme="minorEastAsia" w:hAnsiTheme="minorHAnsi" w:cstheme="minorBidi"/>
            <w:noProof/>
            <w:sz w:val="22"/>
            <w:szCs w:val="22"/>
            <w:lang w:eastAsia="cs-CZ" w:bidi="ar-SA"/>
          </w:rPr>
          <w:tab/>
        </w:r>
        <w:r w:rsidRPr="00BD702C">
          <w:rPr>
            <w:rStyle w:val="Hypertextovodkaz"/>
            <w:noProof/>
          </w:rPr>
          <w:t>Holoviews</w:t>
        </w:r>
        <w:r>
          <w:rPr>
            <w:noProof/>
            <w:webHidden/>
          </w:rPr>
          <w:tab/>
        </w:r>
        <w:r>
          <w:rPr>
            <w:noProof/>
            <w:webHidden/>
          </w:rPr>
          <w:fldChar w:fldCharType="begin"/>
        </w:r>
        <w:r>
          <w:rPr>
            <w:noProof/>
            <w:webHidden/>
          </w:rPr>
          <w:instrText xml:space="preserve"> PAGEREF _Toc88298002 \h </w:instrText>
        </w:r>
        <w:r>
          <w:rPr>
            <w:noProof/>
            <w:webHidden/>
          </w:rPr>
        </w:r>
        <w:r>
          <w:rPr>
            <w:noProof/>
            <w:webHidden/>
          </w:rPr>
          <w:fldChar w:fldCharType="separate"/>
        </w:r>
        <w:r>
          <w:rPr>
            <w:noProof/>
            <w:webHidden/>
          </w:rPr>
          <w:t>20</w:t>
        </w:r>
        <w:r>
          <w:rPr>
            <w:noProof/>
            <w:webHidden/>
          </w:rPr>
          <w:fldChar w:fldCharType="end"/>
        </w:r>
      </w:hyperlink>
    </w:p>
    <w:p w14:paraId="798E80C3" w14:textId="22039AB5"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3" w:history="1">
        <w:r w:rsidRPr="00BD702C">
          <w:rPr>
            <w:rStyle w:val="Hypertextovodkaz"/>
            <w:noProof/>
          </w:rPr>
          <w:t>4.4.6</w:t>
        </w:r>
        <w:r>
          <w:rPr>
            <w:rFonts w:asciiTheme="minorHAnsi" w:eastAsiaTheme="minorEastAsia" w:hAnsiTheme="minorHAnsi" w:cstheme="minorBidi"/>
            <w:noProof/>
            <w:sz w:val="22"/>
            <w:szCs w:val="22"/>
            <w:lang w:eastAsia="cs-CZ" w:bidi="ar-SA"/>
          </w:rPr>
          <w:tab/>
        </w:r>
        <w:r w:rsidRPr="00BD702C">
          <w:rPr>
            <w:rStyle w:val="Hypertextovodkaz"/>
            <w:noProof/>
          </w:rPr>
          <w:t>Pygal</w:t>
        </w:r>
        <w:r>
          <w:rPr>
            <w:noProof/>
            <w:webHidden/>
          </w:rPr>
          <w:tab/>
        </w:r>
        <w:r>
          <w:rPr>
            <w:noProof/>
            <w:webHidden/>
          </w:rPr>
          <w:fldChar w:fldCharType="begin"/>
        </w:r>
        <w:r>
          <w:rPr>
            <w:noProof/>
            <w:webHidden/>
          </w:rPr>
          <w:instrText xml:space="preserve"> PAGEREF _Toc88298003 \h </w:instrText>
        </w:r>
        <w:r>
          <w:rPr>
            <w:noProof/>
            <w:webHidden/>
          </w:rPr>
        </w:r>
        <w:r>
          <w:rPr>
            <w:noProof/>
            <w:webHidden/>
          </w:rPr>
          <w:fldChar w:fldCharType="separate"/>
        </w:r>
        <w:r>
          <w:rPr>
            <w:noProof/>
            <w:webHidden/>
          </w:rPr>
          <w:t>21</w:t>
        </w:r>
        <w:r>
          <w:rPr>
            <w:noProof/>
            <w:webHidden/>
          </w:rPr>
          <w:fldChar w:fldCharType="end"/>
        </w:r>
      </w:hyperlink>
    </w:p>
    <w:p w14:paraId="6AEEB54B" w14:textId="36F1640E"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4" w:history="1">
        <w:r w:rsidRPr="00BD702C">
          <w:rPr>
            <w:rStyle w:val="Hypertextovodkaz"/>
            <w:noProof/>
          </w:rPr>
          <w:t>4.4.7</w:t>
        </w:r>
        <w:r>
          <w:rPr>
            <w:rFonts w:asciiTheme="minorHAnsi" w:eastAsiaTheme="minorEastAsia" w:hAnsiTheme="minorHAnsi" w:cstheme="minorBidi"/>
            <w:noProof/>
            <w:sz w:val="22"/>
            <w:szCs w:val="22"/>
            <w:lang w:eastAsia="cs-CZ" w:bidi="ar-SA"/>
          </w:rPr>
          <w:tab/>
        </w:r>
        <w:r w:rsidRPr="00BD702C">
          <w:rPr>
            <w:rStyle w:val="Hypertextovodkaz"/>
            <w:noProof/>
          </w:rPr>
          <w:t>MidiTime</w:t>
        </w:r>
        <w:r>
          <w:rPr>
            <w:noProof/>
            <w:webHidden/>
          </w:rPr>
          <w:tab/>
        </w:r>
        <w:r>
          <w:rPr>
            <w:noProof/>
            <w:webHidden/>
          </w:rPr>
          <w:fldChar w:fldCharType="begin"/>
        </w:r>
        <w:r>
          <w:rPr>
            <w:noProof/>
            <w:webHidden/>
          </w:rPr>
          <w:instrText xml:space="preserve"> PAGEREF _Toc88298004 \h </w:instrText>
        </w:r>
        <w:r>
          <w:rPr>
            <w:noProof/>
            <w:webHidden/>
          </w:rPr>
        </w:r>
        <w:r>
          <w:rPr>
            <w:noProof/>
            <w:webHidden/>
          </w:rPr>
          <w:fldChar w:fldCharType="separate"/>
        </w:r>
        <w:r>
          <w:rPr>
            <w:noProof/>
            <w:webHidden/>
          </w:rPr>
          <w:t>21</w:t>
        </w:r>
        <w:r>
          <w:rPr>
            <w:noProof/>
            <w:webHidden/>
          </w:rPr>
          <w:fldChar w:fldCharType="end"/>
        </w:r>
      </w:hyperlink>
    </w:p>
    <w:p w14:paraId="62ADF335" w14:textId="69D1FF6E"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5" w:history="1">
        <w:r w:rsidRPr="00BD702C">
          <w:rPr>
            <w:rStyle w:val="Hypertextovodkaz"/>
            <w:noProof/>
          </w:rPr>
          <w:t>4.4.8</w:t>
        </w:r>
        <w:r>
          <w:rPr>
            <w:rFonts w:asciiTheme="minorHAnsi" w:eastAsiaTheme="minorEastAsia" w:hAnsiTheme="minorHAnsi" w:cstheme="minorBidi"/>
            <w:noProof/>
            <w:sz w:val="22"/>
            <w:szCs w:val="22"/>
            <w:lang w:eastAsia="cs-CZ" w:bidi="ar-SA"/>
          </w:rPr>
          <w:tab/>
        </w:r>
        <w:r w:rsidRPr="00BD702C">
          <w:rPr>
            <w:rStyle w:val="Hypertextovodkaz"/>
            <w:noProof/>
          </w:rPr>
          <w:t>Geoplotlib</w:t>
        </w:r>
        <w:r>
          <w:rPr>
            <w:noProof/>
            <w:webHidden/>
          </w:rPr>
          <w:tab/>
        </w:r>
        <w:r>
          <w:rPr>
            <w:noProof/>
            <w:webHidden/>
          </w:rPr>
          <w:fldChar w:fldCharType="begin"/>
        </w:r>
        <w:r>
          <w:rPr>
            <w:noProof/>
            <w:webHidden/>
          </w:rPr>
          <w:instrText xml:space="preserve"> PAGEREF _Toc88298005 \h </w:instrText>
        </w:r>
        <w:r>
          <w:rPr>
            <w:noProof/>
            <w:webHidden/>
          </w:rPr>
        </w:r>
        <w:r>
          <w:rPr>
            <w:noProof/>
            <w:webHidden/>
          </w:rPr>
          <w:fldChar w:fldCharType="separate"/>
        </w:r>
        <w:r>
          <w:rPr>
            <w:noProof/>
            <w:webHidden/>
          </w:rPr>
          <w:t>21</w:t>
        </w:r>
        <w:r>
          <w:rPr>
            <w:noProof/>
            <w:webHidden/>
          </w:rPr>
          <w:fldChar w:fldCharType="end"/>
        </w:r>
      </w:hyperlink>
    </w:p>
    <w:p w14:paraId="465826EC" w14:textId="625F64ED"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06" w:history="1">
        <w:r w:rsidRPr="00BD702C">
          <w:rPr>
            <w:rStyle w:val="Hypertextovodkaz"/>
            <w:noProof/>
          </w:rPr>
          <w:t>4.4.9</w:t>
        </w:r>
        <w:r>
          <w:rPr>
            <w:rFonts w:asciiTheme="minorHAnsi" w:eastAsiaTheme="minorEastAsia" w:hAnsiTheme="minorHAnsi" w:cstheme="minorBidi"/>
            <w:noProof/>
            <w:sz w:val="22"/>
            <w:szCs w:val="22"/>
            <w:lang w:eastAsia="cs-CZ" w:bidi="ar-SA"/>
          </w:rPr>
          <w:tab/>
        </w:r>
        <w:r w:rsidRPr="00BD702C">
          <w:rPr>
            <w:rStyle w:val="Hypertextovodkaz"/>
            <w:noProof/>
          </w:rPr>
          <w:t>WordCloud</w:t>
        </w:r>
        <w:r>
          <w:rPr>
            <w:noProof/>
            <w:webHidden/>
          </w:rPr>
          <w:tab/>
        </w:r>
        <w:r>
          <w:rPr>
            <w:noProof/>
            <w:webHidden/>
          </w:rPr>
          <w:fldChar w:fldCharType="begin"/>
        </w:r>
        <w:r>
          <w:rPr>
            <w:noProof/>
            <w:webHidden/>
          </w:rPr>
          <w:instrText xml:space="preserve"> PAGEREF _Toc88298006 \h </w:instrText>
        </w:r>
        <w:r>
          <w:rPr>
            <w:noProof/>
            <w:webHidden/>
          </w:rPr>
        </w:r>
        <w:r>
          <w:rPr>
            <w:noProof/>
            <w:webHidden/>
          </w:rPr>
          <w:fldChar w:fldCharType="separate"/>
        </w:r>
        <w:r>
          <w:rPr>
            <w:noProof/>
            <w:webHidden/>
          </w:rPr>
          <w:t>22</w:t>
        </w:r>
        <w:r>
          <w:rPr>
            <w:noProof/>
            <w:webHidden/>
          </w:rPr>
          <w:fldChar w:fldCharType="end"/>
        </w:r>
      </w:hyperlink>
    </w:p>
    <w:p w14:paraId="3EDA1070" w14:textId="58053EE8"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8007" w:history="1">
        <w:r w:rsidRPr="00BD702C">
          <w:rPr>
            <w:rStyle w:val="Hypertextovodkaz"/>
            <w:noProof/>
          </w:rPr>
          <w:t>5</w:t>
        </w:r>
        <w:r>
          <w:rPr>
            <w:rFonts w:asciiTheme="minorHAnsi" w:eastAsiaTheme="minorEastAsia" w:hAnsiTheme="minorHAnsi" w:cstheme="minorBidi"/>
            <w:noProof/>
            <w:sz w:val="22"/>
            <w:szCs w:val="22"/>
            <w:lang w:eastAsia="cs-CZ" w:bidi="ar-SA"/>
          </w:rPr>
          <w:tab/>
        </w:r>
        <w:r w:rsidRPr="00BD702C">
          <w:rPr>
            <w:rStyle w:val="Hypertextovodkaz"/>
            <w:noProof/>
          </w:rPr>
          <w:t>Metodika zpracování</w:t>
        </w:r>
        <w:r>
          <w:rPr>
            <w:noProof/>
            <w:webHidden/>
          </w:rPr>
          <w:tab/>
        </w:r>
        <w:r>
          <w:rPr>
            <w:noProof/>
            <w:webHidden/>
          </w:rPr>
          <w:fldChar w:fldCharType="begin"/>
        </w:r>
        <w:r>
          <w:rPr>
            <w:noProof/>
            <w:webHidden/>
          </w:rPr>
          <w:instrText xml:space="preserve"> PAGEREF _Toc88298007 \h </w:instrText>
        </w:r>
        <w:r>
          <w:rPr>
            <w:noProof/>
            <w:webHidden/>
          </w:rPr>
        </w:r>
        <w:r>
          <w:rPr>
            <w:noProof/>
            <w:webHidden/>
          </w:rPr>
          <w:fldChar w:fldCharType="separate"/>
        </w:r>
        <w:r>
          <w:rPr>
            <w:noProof/>
            <w:webHidden/>
          </w:rPr>
          <w:t>22</w:t>
        </w:r>
        <w:r>
          <w:rPr>
            <w:noProof/>
            <w:webHidden/>
          </w:rPr>
          <w:fldChar w:fldCharType="end"/>
        </w:r>
      </w:hyperlink>
    </w:p>
    <w:p w14:paraId="4EB57752" w14:textId="1CD6B3EC"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8008" w:history="1">
        <w:r w:rsidRPr="00BD702C">
          <w:rPr>
            <w:rStyle w:val="Hypertextovodkaz"/>
            <w:noProof/>
          </w:rPr>
          <w:t>5.1</w:t>
        </w:r>
        <w:r>
          <w:rPr>
            <w:rFonts w:asciiTheme="minorHAnsi" w:eastAsiaTheme="minorEastAsia" w:hAnsiTheme="minorHAnsi" w:cstheme="minorBidi"/>
            <w:noProof/>
            <w:sz w:val="22"/>
            <w:szCs w:val="22"/>
            <w:lang w:eastAsia="cs-CZ" w:bidi="ar-SA"/>
          </w:rPr>
          <w:tab/>
        </w:r>
        <w:r w:rsidRPr="00BD702C">
          <w:rPr>
            <w:rStyle w:val="Hypertextovodkaz"/>
            <w:noProof/>
          </w:rPr>
          <w:t>Hodnocení knihoven</w:t>
        </w:r>
        <w:r>
          <w:rPr>
            <w:noProof/>
            <w:webHidden/>
          </w:rPr>
          <w:tab/>
        </w:r>
        <w:r>
          <w:rPr>
            <w:noProof/>
            <w:webHidden/>
          </w:rPr>
          <w:fldChar w:fldCharType="begin"/>
        </w:r>
        <w:r>
          <w:rPr>
            <w:noProof/>
            <w:webHidden/>
          </w:rPr>
          <w:instrText xml:space="preserve"> PAGEREF _Toc88298008 \h </w:instrText>
        </w:r>
        <w:r>
          <w:rPr>
            <w:noProof/>
            <w:webHidden/>
          </w:rPr>
        </w:r>
        <w:r>
          <w:rPr>
            <w:noProof/>
            <w:webHidden/>
          </w:rPr>
          <w:fldChar w:fldCharType="separate"/>
        </w:r>
        <w:r>
          <w:rPr>
            <w:noProof/>
            <w:webHidden/>
          </w:rPr>
          <w:t>22</w:t>
        </w:r>
        <w:r>
          <w:rPr>
            <w:noProof/>
            <w:webHidden/>
          </w:rPr>
          <w:fldChar w:fldCharType="end"/>
        </w:r>
      </w:hyperlink>
    </w:p>
    <w:p w14:paraId="22AF6E71" w14:textId="15A1CB52"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8009" w:history="1">
        <w:r w:rsidRPr="00BD702C">
          <w:rPr>
            <w:rStyle w:val="Hypertextovodkaz"/>
            <w:noProof/>
          </w:rPr>
          <w:t>6</w:t>
        </w:r>
        <w:r>
          <w:rPr>
            <w:rFonts w:asciiTheme="minorHAnsi" w:eastAsiaTheme="minorEastAsia" w:hAnsiTheme="minorHAnsi" w:cstheme="minorBidi"/>
            <w:noProof/>
            <w:sz w:val="22"/>
            <w:szCs w:val="22"/>
            <w:lang w:eastAsia="cs-CZ" w:bidi="ar-SA"/>
          </w:rPr>
          <w:tab/>
        </w:r>
        <w:r w:rsidRPr="00BD702C">
          <w:rPr>
            <w:rStyle w:val="Hypertextovodkaz"/>
            <w:noProof/>
          </w:rPr>
          <w:t>Praktická část</w:t>
        </w:r>
        <w:r>
          <w:rPr>
            <w:noProof/>
            <w:webHidden/>
          </w:rPr>
          <w:tab/>
        </w:r>
        <w:r>
          <w:rPr>
            <w:noProof/>
            <w:webHidden/>
          </w:rPr>
          <w:fldChar w:fldCharType="begin"/>
        </w:r>
        <w:r>
          <w:rPr>
            <w:noProof/>
            <w:webHidden/>
          </w:rPr>
          <w:instrText xml:space="preserve"> PAGEREF _Toc88298009 \h </w:instrText>
        </w:r>
        <w:r>
          <w:rPr>
            <w:noProof/>
            <w:webHidden/>
          </w:rPr>
        </w:r>
        <w:r>
          <w:rPr>
            <w:noProof/>
            <w:webHidden/>
          </w:rPr>
          <w:fldChar w:fldCharType="separate"/>
        </w:r>
        <w:r>
          <w:rPr>
            <w:noProof/>
            <w:webHidden/>
          </w:rPr>
          <w:t>23</w:t>
        </w:r>
        <w:r>
          <w:rPr>
            <w:noProof/>
            <w:webHidden/>
          </w:rPr>
          <w:fldChar w:fldCharType="end"/>
        </w:r>
      </w:hyperlink>
    </w:p>
    <w:p w14:paraId="3F2C9CDF" w14:textId="1DE55FA6"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8010" w:history="1">
        <w:r w:rsidRPr="00BD702C">
          <w:rPr>
            <w:rStyle w:val="Hypertextovodkaz"/>
            <w:noProof/>
          </w:rPr>
          <w:t>6.1</w:t>
        </w:r>
        <w:r>
          <w:rPr>
            <w:rFonts w:asciiTheme="minorHAnsi" w:eastAsiaTheme="minorEastAsia" w:hAnsiTheme="minorHAnsi" w:cstheme="minorBidi"/>
            <w:noProof/>
            <w:sz w:val="22"/>
            <w:szCs w:val="22"/>
            <w:lang w:eastAsia="cs-CZ" w:bidi="ar-SA"/>
          </w:rPr>
          <w:tab/>
        </w:r>
        <w:r w:rsidRPr="00BD702C">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_Toc88298010 \h </w:instrText>
        </w:r>
        <w:r>
          <w:rPr>
            <w:noProof/>
            <w:webHidden/>
          </w:rPr>
        </w:r>
        <w:r>
          <w:rPr>
            <w:noProof/>
            <w:webHidden/>
          </w:rPr>
          <w:fldChar w:fldCharType="separate"/>
        </w:r>
        <w:r>
          <w:rPr>
            <w:noProof/>
            <w:webHidden/>
          </w:rPr>
          <w:t>23</w:t>
        </w:r>
        <w:r>
          <w:rPr>
            <w:noProof/>
            <w:webHidden/>
          </w:rPr>
          <w:fldChar w:fldCharType="end"/>
        </w:r>
      </w:hyperlink>
    </w:p>
    <w:p w14:paraId="2D8AFD37" w14:textId="3799EBCE"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1" w:history="1">
        <w:r w:rsidRPr="00BD702C">
          <w:rPr>
            <w:rStyle w:val="Hypertextovodkaz"/>
            <w:noProof/>
          </w:rPr>
          <w:t>6.1.1</w:t>
        </w:r>
        <w:r>
          <w:rPr>
            <w:rFonts w:asciiTheme="minorHAnsi" w:eastAsiaTheme="minorEastAsia" w:hAnsiTheme="minorHAnsi" w:cstheme="minorBidi"/>
            <w:noProof/>
            <w:sz w:val="22"/>
            <w:szCs w:val="22"/>
            <w:lang w:eastAsia="cs-CZ" w:bidi="ar-SA"/>
          </w:rPr>
          <w:tab/>
        </w:r>
        <w:r w:rsidRPr="00BD702C">
          <w:rPr>
            <w:rStyle w:val="Hypertextovodkaz"/>
            <w:noProof/>
          </w:rPr>
          <w:t>Načtení dat ze souboru</w:t>
        </w:r>
        <w:r>
          <w:rPr>
            <w:noProof/>
            <w:webHidden/>
          </w:rPr>
          <w:tab/>
        </w:r>
        <w:r>
          <w:rPr>
            <w:noProof/>
            <w:webHidden/>
          </w:rPr>
          <w:fldChar w:fldCharType="begin"/>
        </w:r>
        <w:r>
          <w:rPr>
            <w:noProof/>
            <w:webHidden/>
          </w:rPr>
          <w:instrText xml:space="preserve"> PAGEREF _Toc88298011 \h </w:instrText>
        </w:r>
        <w:r>
          <w:rPr>
            <w:noProof/>
            <w:webHidden/>
          </w:rPr>
        </w:r>
        <w:r>
          <w:rPr>
            <w:noProof/>
            <w:webHidden/>
          </w:rPr>
          <w:fldChar w:fldCharType="separate"/>
        </w:r>
        <w:r>
          <w:rPr>
            <w:noProof/>
            <w:webHidden/>
          </w:rPr>
          <w:t>23</w:t>
        </w:r>
        <w:r>
          <w:rPr>
            <w:noProof/>
            <w:webHidden/>
          </w:rPr>
          <w:fldChar w:fldCharType="end"/>
        </w:r>
      </w:hyperlink>
    </w:p>
    <w:p w14:paraId="4820F787" w14:textId="62F5AA61"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2" w:history="1">
        <w:r w:rsidRPr="00BD702C">
          <w:rPr>
            <w:rStyle w:val="Hypertextovodkaz"/>
            <w:noProof/>
          </w:rPr>
          <w:t>6.1.2</w:t>
        </w:r>
        <w:r>
          <w:rPr>
            <w:rFonts w:asciiTheme="minorHAnsi" w:eastAsiaTheme="minorEastAsia" w:hAnsiTheme="minorHAnsi" w:cstheme="minorBidi"/>
            <w:noProof/>
            <w:sz w:val="22"/>
            <w:szCs w:val="22"/>
            <w:lang w:eastAsia="cs-CZ" w:bidi="ar-SA"/>
          </w:rPr>
          <w:tab/>
        </w:r>
        <w:r w:rsidRPr="00BD702C">
          <w:rPr>
            <w:rStyle w:val="Hypertextovodkaz"/>
            <w:noProof/>
          </w:rPr>
          <w:t>Načtení dat z webové stránky</w:t>
        </w:r>
        <w:r>
          <w:rPr>
            <w:noProof/>
            <w:webHidden/>
          </w:rPr>
          <w:tab/>
        </w:r>
        <w:r>
          <w:rPr>
            <w:noProof/>
            <w:webHidden/>
          </w:rPr>
          <w:fldChar w:fldCharType="begin"/>
        </w:r>
        <w:r>
          <w:rPr>
            <w:noProof/>
            <w:webHidden/>
          </w:rPr>
          <w:instrText xml:space="preserve"> PAGEREF _Toc88298012 \h </w:instrText>
        </w:r>
        <w:r>
          <w:rPr>
            <w:noProof/>
            <w:webHidden/>
          </w:rPr>
        </w:r>
        <w:r>
          <w:rPr>
            <w:noProof/>
            <w:webHidden/>
          </w:rPr>
          <w:fldChar w:fldCharType="separate"/>
        </w:r>
        <w:r>
          <w:rPr>
            <w:noProof/>
            <w:webHidden/>
          </w:rPr>
          <w:t>23</w:t>
        </w:r>
        <w:r>
          <w:rPr>
            <w:noProof/>
            <w:webHidden/>
          </w:rPr>
          <w:fldChar w:fldCharType="end"/>
        </w:r>
      </w:hyperlink>
    </w:p>
    <w:p w14:paraId="33C4DA00" w14:textId="6C50D21D"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3" w:history="1">
        <w:r w:rsidRPr="00BD702C">
          <w:rPr>
            <w:rStyle w:val="Hypertextovodkaz"/>
            <w:noProof/>
          </w:rPr>
          <w:t>6.1.3</w:t>
        </w:r>
        <w:r>
          <w:rPr>
            <w:rFonts w:asciiTheme="minorHAnsi" w:eastAsiaTheme="minorEastAsia" w:hAnsiTheme="minorHAnsi" w:cstheme="minorBidi"/>
            <w:noProof/>
            <w:sz w:val="22"/>
            <w:szCs w:val="22"/>
            <w:lang w:eastAsia="cs-CZ" w:bidi="ar-SA"/>
          </w:rPr>
          <w:tab/>
        </w:r>
        <w:r w:rsidRPr="00BD702C">
          <w:rPr>
            <w:rStyle w:val="Hypertextovodkaz"/>
            <w:noProof/>
          </w:rPr>
          <w:t>Načtení dat z databáze</w:t>
        </w:r>
        <w:r>
          <w:rPr>
            <w:noProof/>
            <w:webHidden/>
          </w:rPr>
          <w:tab/>
        </w:r>
        <w:r>
          <w:rPr>
            <w:noProof/>
            <w:webHidden/>
          </w:rPr>
          <w:fldChar w:fldCharType="begin"/>
        </w:r>
        <w:r>
          <w:rPr>
            <w:noProof/>
            <w:webHidden/>
          </w:rPr>
          <w:instrText xml:space="preserve"> PAGEREF _Toc88298013 \h </w:instrText>
        </w:r>
        <w:r>
          <w:rPr>
            <w:noProof/>
            <w:webHidden/>
          </w:rPr>
        </w:r>
        <w:r>
          <w:rPr>
            <w:noProof/>
            <w:webHidden/>
          </w:rPr>
          <w:fldChar w:fldCharType="separate"/>
        </w:r>
        <w:r>
          <w:rPr>
            <w:noProof/>
            <w:webHidden/>
          </w:rPr>
          <w:t>23</w:t>
        </w:r>
        <w:r>
          <w:rPr>
            <w:noProof/>
            <w:webHidden/>
          </w:rPr>
          <w:fldChar w:fldCharType="end"/>
        </w:r>
      </w:hyperlink>
    </w:p>
    <w:p w14:paraId="21EBF151" w14:textId="56F0CEB3"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4" w:history="1">
        <w:r w:rsidRPr="00BD702C">
          <w:rPr>
            <w:rStyle w:val="Hypertextovodkaz"/>
            <w:noProof/>
          </w:rPr>
          <w:t>6.1.4</w:t>
        </w:r>
        <w:r>
          <w:rPr>
            <w:rFonts w:asciiTheme="minorHAnsi" w:eastAsiaTheme="minorEastAsia" w:hAnsiTheme="minorHAnsi" w:cstheme="minorBidi"/>
            <w:noProof/>
            <w:sz w:val="22"/>
            <w:szCs w:val="22"/>
            <w:lang w:eastAsia="cs-CZ" w:bidi="ar-SA"/>
          </w:rPr>
          <w:tab/>
        </w:r>
        <w:r w:rsidRPr="00BD702C">
          <w:rPr>
            <w:rStyle w:val="Hypertextovodkaz"/>
            <w:noProof/>
          </w:rPr>
          <w:t>Načtení dat pomocí API</w:t>
        </w:r>
        <w:r>
          <w:rPr>
            <w:noProof/>
            <w:webHidden/>
          </w:rPr>
          <w:tab/>
        </w:r>
        <w:r>
          <w:rPr>
            <w:noProof/>
            <w:webHidden/>
          </w:rPr>
          <w:fldChar w:fldCharType="begin"/>
        </w:r>
        <w:r>
          <w:rPr>
            <w:noProof/>
            <w:webHidden/>
          </w:rPr>
          <w:instrText xml:space="preserve"> PAGEREF _Toc88298014 \h </w:instrText>
        </w:r>
        <w:r>
          <w:rPr>
            <w:noProof/>
            <w:webHidden/>
          </w:rPr>
        </w:r>
        <w:r>
          <w:rPr>
            <w:noProof/>
            <w:webHidden/>
          </w:rPr>
          <w:fldChar w:fldCharType="separate"/>
        </w:r>
        <w:r>
          <w:rPr>
            <w:noProof/>
            <w:webHidden/>
          </w:rPr>
          <w:t>23</w:t>
        </w:r>
        <w:r>
          <w:rPr>
            <w:noProof/>
            <w:webHidden/>
          </w:rPr>
          <w:fldChar w:fldCharType="end"/>
        </w:r>
      </w:hyperlink>
    </w:p>
    <w:p w14:paraId="7395768E" w14:textId="234A7C22"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5" w:history="1">
        <w:r w:rsidRPr="00BD702C">
          <w:rPr>
            <w:rStyle w:val="Hypertextovodkaz"/>
            <w:noProof/>
          </w:rPr>
          <w:t>6.1.5</w:t>
        </w:r>
        <w:r>
          <w:rPr>
            <w:rFonts w:asciiTheme="minorHAnsi" w:eastAsiaTheme="minorEastAsia" w:hAnsiTheme="minorHAnsi" w:cstheme="minorBidi"/>
            <w:noProof/>
            <w:sz w:val="22"/>
            <w:szCs w:val="22"/>
            <w:lang w:eastAsia="cs-CZ" w:bidi="ar-SA"/>
          </w:rPr>
          <w:tab/>
        </w:r>
        <w:r w:rsidRPr="00BD702C">
          <w:rPr>
            <w:rStyle w:val="Hypertextovodkaz"/>
            <w:noProof/>
          </w:rPr>
          <w:t>Načítání dat v reálném čase</w:t>
        </w:r>
        <w:r>
          <w:rPr>
            <w:noProof/>
            <w:webHidden/>
          </w:rPr>
          <w:tab/>
        </w:r>
        <w:r>
          <w:rPr>
            <w:noProof/>
            <w:webHidden/>
          </w:rPr>
          <w:fldChar w:fldCharType="begin"/>
        </w:r>
        <w:r>
          <w:rPr>
            <w:noProof/>
            <w:webHidden/>
          </w:rPr>
          <w:instrText xml:space="preserve"> PAGEREF _Toc88298015 \h </w:instrText>
        </w:r>
        <w:r>
          <w:rPr>
            <w:noProof/>
            <w:webHidden/>
          </w:rPr>
        </w:r>
        <w:r>
          <w:rPr>
            <w:noProof/>
            <w:webHidden/>
          </w:rPr>
          <w:fldChar w:fldCharType="separate"/>
        </w:r>
        <w:r>
          <w:rPr>
            <w:noProof/>
            <w:webHidden/>
          </w:rPr>
          <w:t>23</w:t>
        </w:r>
        <w:r>
          <w:rPr>
            <w:noProof/>
            <w:webHidden/>
          </w:rPr>
          <w:fldChar w:fldCharType="end"/>
        </w:r>
      </w:hyperlink>
    </w:p>
    <w:p w14:paraId="47F22663" w14:textId="2BD13983"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8016" w:history="1">
        <w:r w:rsidRPr="00BD702C">
          <w:rPr>
            <w:rStyle w:val="Hypertextovodkaz"/>
            <w:noProof/>
          </w:rPr>
          <w:t>6.2</w:t>
        </w:r>
        <w:r>
          <w:rPr>
            <w:rFonts w:asciiTheme="minorHAnsi" w:eastAsiaTheme="minorEastAsia" w:hAnsiTheme="minorHAnsi" w:cstheme="minorBidi"/>
            <w:noProof/>
            <w:sz w:val="22"/>
            <w:szCs w:val="22"/>
            <w:lang w:eastAsia="cs-CZ" w:bidi="ar-SA"/>
          </w:rPr>
          <w:tab/>
        </w:r>
        <w:r w:rsidRPr="00BD702C">
          <w:rPr>
            <w:rStyle w:val="Hypertextovodkaz"/>
            <w:noProof/>
          </w:rPr>
          <w:t>Porovnání vizualizačních knihoven</w:t>
        </w:r>
        <w:r>
          <w:rPr>
            <w:noProof/>
            <w:webHidden/>
          </w:rPr>
          <w:tab/>
        </w:r>
        <w:r>
          <w:rPr>
            <w:noProof/>
            <w:webHidden/>
          </w:rPr>
          <w:fldChar w:fldCharType="begin"/>
        </w:r>
        <w:r>
          <w:rPr>
            <w:noProof/>
            <w:webHidden/>
          </w:rPr>
          <w:instrText xml:space="preserve"> PAGEREF _Toc88298016 \h </w:instrText>
        </w:r>
        <w:r>
          <w:rPr>
            <w:noProof/>
            <w:webHidden/>
          </w:rPr>
        </w:r>
        <w:r>
          <w:rPr>
            <w:noProof/>
            <w:webHidden/>
          </w:rPr>
          <w:fldChar w:fldCharType="separate"/>
        </w:r>
        <w:r>
          <w:rPr>
            <w:noProof/>
            <w:webHidden/>
          </w:rPr>
          <w:t>23</w:t>
        </w:r>
        <w:r>
          <w:rPr>
            <w:noProof/>
            <w:webHidden/>
          </w:rPr>
          <w:fldChar w:fldCharType="end"/>
        </w:r>
      </w:hyperlink>
    </w:p>
    <w:p w14:paraId="2FB78719" w14:textId="0656F55F"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7" w:history="1">
        <w:r w:rsidRPr="00BD702C">
          <w:rPr>
            <w:rStyle w:val="Hypertextovodkaz"/>
            <w:noProof/>
          </w:rPr>
          <w:t>6.2.1</w:t>
        </w:r>
        <w:r>
          <w:rPr>
            <w:rFonts w:asciiTheme="minorHAnsi" w:eastAsiaTheme="minorEastAsia" w:hAnsiTheme="minorHAnsi" w:cstheme="minorBidi"/>
            <w:noProof/>
            <w:sz w:val="22"/>
            <w:szCs w:val="22"/>
            <w:lang w:eastAsia="cs-CZ" w:bidi="ar-SA"/>
          </w:rPr>
          <w:tab/>
        </w:r>
        <w:r w:rsidRPr="00BD702C">
          <w:rPr>
            <w:rStyle w:val="Hypertextovodkaz"/>
            <w:noProof/>
          </w:rPr>
          <w:t>Matplotlib</w:t>
        </w:r>
        <w:r>
          <w:rPr>
            <w:noProof/>
            <w:webHidden/>
          </w:rPr>
          <w:tab/>
        </w:r>
        <w:r>
          <w:rPr>
            <w:noProof/>
            <w:webHidden/>
          </w:rPr>
          <w:fldChar w:fldCharType="begin"/>
        </w:r>
        <w:r>
          <w:rPr>
            <w:noProof/>
            <w:webHidden/>
          </w:rPr>
          <w:instrText xml:space="preserve"> PAGEREF _Toc88298017 \h </w:instrText>
        </w:r>
        <w:r>
          <w:rPr>
            <w:noProof/>
            <w:webHidden/>
          </w:rPr>
        </w:r>
        <w:r>
          <w:rPr>
            <w:noProof/>
            <w:webHidden/>
          </w:rPr>
          <w:fldChar w:fldCharType="separate"/>
        </w:r>
        <w:r>
          <w:rPr>
            <w:noProof/>
            <w:webHidden/>
          </w:rPr>
          <w:t>23</w:t>
        </w:r>
        <w:r>
          <w:rPr>
            <w:noProof/>
            <w:webHidden/>
          </w:rPr>
          <w:fldChar w:fldCharType="end"/>
        </w:r>
      </w:hyperlink>
    </w:p>
    <w:p w14:paraId="2EC68979" w14:textId="52C645ED"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8" w:history="1">
        <w:r w:rsidRPr="00BD702C">
          <w:rPr>
            <w:rStyle w:val="Hypertextovodkaz"/>
            <w:noProof/>
          </w:rPr>
          <w:t>6.2.2</w:t>
        </w:r>
        <w:r>
          <w:rPr>
            <w:rFonts w:asciiTheme="minorHAnsi" w:eastAsiaTheme="minorEastAsia" w:hAnsiTheme="minorHAnsi" w:cstheme="minorBidi"/>
            <w:noProof/>
            <w:sz w:val="22"/>
            <w:szCs w:val="22"/>
            <w:lang w:eastAsia="cs-CZ" w:bidi="ar-SA"/>
          </w:rPr>
          <w:tab/>
        </w:r>
        <w:r w:rsidRPr="00BD702C">
          <w:rPr>
            <w:rStyle w:val="Hypertextovodkaz"/>
            <w:noProof/>
          </w:rPr>
          <w:t>Seaborn</w:t>
        </w:r>
        <w:r>
          <w:rPr>
            <w:noProof/>
            <w:webHidden/>
          </w:rPr>
          <w:tab/>
        </w:r>
        <w:r>
          <w:rPr>
            <w:noProof/>
            <w:webHidden/>
          </w:rPr>
          <w:fldChar w:fldCharType="begin"/>
        </w:r>
        <w:r>
          <w:rPr>
            <w:noProof/>
            <w:webHidden/>
          </w:rPr>
          <w:instrText xml:space="preserve"> PAGEREF _Toc88298018 \h </w:instrText>
        </w:r>
        <w:r>
          <w:rPr>
            <w:noProof/>
            <w:webHidden/>
          </w:rPr>
        </w:r>
        <w:r>
          <w:rPr>
            <w:noProof/>
            <w:webHidden/>
          </w:rPr>
          <w:fldChar w:fldCharType="separate"/>
        </w:r>
        <w:r>
          <w:rPr>
            <w:noProof/>
            <w:webHidden/>
          </w:rPr>
          <w:t>28</w:t>
        </w:r>
        <w:r>
          <w:rPr>
            <w:noProof/>
            <w:webHidden/>
          </w:rPr>
          <w:fldChar w:fldCharType="end"/>
        </w:r>
      </w:hyperlink>
    </w:p>
    <w:p w14:paraId="1194B410" w14:textId="64E207EE"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19" w:history="1">
        <w:r w:rsidRPr="00BD702C">
          <w:rPr>
            <w:rStyle w:val="Hypertextovodkaz"/>
            <w:noProof/>
          </w:rPr>
          <w:t>6.2.3</w:t>
        </w:r>
        <w:r>
          <w:rPr>
            <w:rFonts w:asciiTheme="minorHAnsi" w:eastAsiaTheme="minorEastAsia" w:hAnsiTheme="minorHAnsi" w:cstheme="minorBidi"/>
            <w:noProof/>
            <w:sz w:val="22"/>
            <w:szCs w:val="22"/>
            <w:lang w:eastAsia="cs-CZ" w:bidi="ar-SA"/>
          </w:rPr>
          <w:tab/>
        </w:r>
        <w:r w:rsidRPr="00BD702C">
          <w:rPr>
            <w:rStyle w:val="Hypertextovodkaz"/>
            <w:noProof/>
          </w:rPr>
          <w:t>Bokeh</w:t>
        </w:r>
        <w:r>
          <w:rPr>
            <w:noProof/>
            <w:webHidden/>
          </w:rPr>
          <w:tab/>
        </w:r>
        <w:r>
          <w:rPr>
            <w:noProof/>
            <w:webHidden/>
          </w:rPr>
          <w:fldChar w:fldCharType="begin"/>
        </w:r>
        <w:r>
          <w:rPr>
            <w:noProof/>
            <w:webHidden/>
          </w:rPr>
          <w:instrText xml:space="preserve"> PAGEREF _Toc88298019 \h </w:instrText>
        </w:r>
        <w:r>
          <w:rPr>
            <w:noProof/>
            <w:webHidden/>
          </w:rPr>
        </w:r>
        <w:r>
          <w:rPr>
            <w:noProof/>
            <w:webHidden/>
          </w:rPr>
          <w:fldChar w:fldCharType="separate"/>
        </w:r>
        <w:r>
          <w:rPr>
            <w:noProof/>
            <w:webHidden/>
          </w:rPr>
          <w:t>28</w:t>
        </w:r>
        <w:r>
          <w:rPr>
            <w:noProof/>
            <w:webHidden/>
          </w:rPr>
          <w:fldChar w:fldCharType="end"/>
        </w:r>
      </w:hyperlink>
    </w:p>
    <w:p w14:paraId="10CC79C5" w14:textId="250C2DC9"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20" w:history="1">
        <w:r w:rsidRPr="00BD702C">
          <w:rPr>
            <w:rStyle w:val="Hypertextovodkaz"/>
            <w:noProof/>
          </w:rPr>
          <w:t>6.2.4</w:t>
        </w:r>
        <w:r>
          <w:rPr>
            <w:rFonts w:asciiTheme="minorHAnsi" w:eastAsiaTheme="minorEastAsia" w:hAnsiTheme="minorHAnsi" w:cstheme="minorBidi"/>
            <w:noProof/>
            <w:sz w:val="22"/>
            <w:szCs w:val="22"/>
            <w:lang w:eastAsia="cs-CZ" w:bidi="ar-SA"/>
          </w:rPr>
          <w:tab/>
        </w:r>
        <w:r w:rsidRPr="00BD702C">
          <w:rPr>
            <w:rStyle w:val="Hypertextovodkaz"/>
            <w:noProof/>
          </w:rPr>
          <w:t>Plotly</w:t>
        </w:r>
        <w:r>
          <w:rPr>
            <w:noProof/>
            <w:webHidden/>
          </w:rPr>
          <w:tab/>
        </w:r>
        <w:r>
          <w:rPr>
            <w:noProof/>
            <w:webHidden/>
          </w:rPr>
          <w:fldChar w:fldCharType="begin"/>
        </w:r>
        <w:r>
          <w:rPr>
            <w:noProof/>
            <w:webHidden/>
          </w:rPr>
          <w:instrText xml:space="preserve"> PAGEREF _Toc88298020 \h </w:instrText>
        </w:r>
        <w:r>
          <w:rPr>
            <w:noProof/>
            <w:webHidden/>
          </w:rPr>
        </w:r>
        <w:r>
          <w:rPr>
            <w:noProof/>
            <w:webHidden/>
          </w:rPr>
          <w:fldChar w:fldCharType="separate"/>
        </w:r>
        <w:r>
          <w:rPr>
            <w:noProof/>
            <w:webHidden/>
          </w:rPr>
          <w:t>28</w:t>
        </w:r>
        <w:r>
          <w:rPr>
            <w:noProof/>
            <w:webHidden/>
          </w:rPr>
          <w:fldChar w:fldCharType="end"/>
        </w:r>
      </w:hyperlink>
    </w:p>
    <w:p w14:paraId="0F6837A3" w14:textId="323EBF07"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21" w:history="1">
        <w:r w:rsidRPr="00BD702C">
          <w:rPr>
            <w:rStyle w:val="Hypertextovodkaz"/>
            <w:noProof/>
          </w:rPr>
          <w:t>6.2.5</w:t>
        </w:r>
        <w:r>
          <w:rPr>
            <w:rFonts w:asciiTheme="minorHAnsi" w:eastAsiaTheme="minorEastAsia" w:hAnsiTheme="minorHAnsi" w:cstheme="minorBidi"/>
            <w:noProof/>
            <w:sz w:val="22"/>
            <w:szCs w:val="22"/>
            <w:lang w:eastAsia="cs-CZ" w:bidi="ar-SA"/>
          </w:rPr>
          <w:tab/>
        </w:r>
        <w:r w:rsidRPr="00BD702C">
          <w:rPr>
            <w:rStyle w:val="Hypertextovodkaz"/>
            <w:noProof/>
          </w:rPr>
          <w:t>Holoviews</w:t>
        </w:r>
        <w:r>
          <w:rPr>
            <w:noProof/>
            <w:webHidden/>
          </w:rPr>
          <w:tab/>
        </w:r>
        <w:r>
          <w:rPr>
            <w:noProof/>
            <w:webHidden/>
          </w:rPr>
          <w:fldChar w:fldCharType="begin"/>
        </w:r>
        <w:r>
          <w:rPr>
            <w:noProof/>
            <w:webHidden/>
          </w:rPr>
          <w:instrText xml:space="preserve"> PAGEREF _Toc88298021 \h </w:instrText>
        </w:r>
        <w:r>
          <w:rPr>
            <w:noProof/>
            <w:webHidden/>
          </w:rPr>
        </w:r>
        <w:r>
          <w:rPr>
            <w:noProof/>
            <w:webHidden/>
          </w:rPr>
          <w:fldChar w:fldCharType="separate"/>
        </w:r>
        <w:r>
          <w:rPr>
            <w:noProof/>
            <w:webHidden/>
          </w:rPr>
          <w:t>28</w:t>
        </w:r>
        <w:r>
          <w:rPr>
            <w:noProof/>
            <w:webHidden/>
          </w:rPr>
          <w:fldChar w:fldCharType="end"/>
        </w:r>
      </w:hyperlink>
    </w:p>
    <w:p w14:paraId="2C2B1D1E" w14:textId="79B836CA"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22" w:history="1">
        <w:r w:rsidRPr="00BD702C">
          <w:rPr>
            <w:rStyle w:val="Hypertextovodkaz"/>
            <w:noProof/>
          </w:rPr>
          <w:t>6.2.6</w:t>
        </w:r>
        <w:r>
          <w:rPr>
            <w:rFonts w:asciiTheme="minorHAnsi" w:eastAsiaTheme="minorEastAsia" w:hAnsiTheme="minorHAnsi" w:cstheme="minorBidi"/>
            <w:noProof/>
            <w:sz w:val="22"/>
            <w:szCs w:val="22"/>
            <w:lang w:eastAsia="cs-CZ" w:bidi="ar-SA"/>
          </w:rPr>
          <w:tab/>
        </w:r>
        <w:r w:rsidRPr="00BD702C">
          <w:rPr>
            <w:rStyle w:val="Hypertextovodkaz"/>
            <w:noProof/>
          </w:rPr>
          <w:t>Pygal</w:t>
        </w:r>
        <w:r>
          <w:rPr>
            <w:noProof/>
            <w:webHidden/>
          </w:rPr>
          <w:tab/>
        </w:r>
        <w:r>
          <w:rPr>
            <w:noProof/>
            <w:webHidden/>
          </w:rPr>
          <w:fldChar w:fldCharType="begin"/>
        </w:r>
        <w:r>
          <w:rPr>
            <w:noProof/>
            <w:webHidden/>
          </w:rPr>
          <w:instrText xml:space="preserve"> PAGEREF _Toc88298022 \h </w:instrText>
        </w:r>
        <w:r>
          <w:rPr>
            <w:noProof/>
            <w:webHidden/>
          </w:rPr>
        </w:r>
        <w:r>
          <w:rPr>
            <w:noProof/>
            <w:webHidden/>
          </w:rPr>
          <w:fldChar w:fldCharType="separate"/>
        </w:r>
        <w:r>
          <w:rPr>
            <w:noProof/>
            <w:webHidden/>
          </w:rPr>
          <w:t>28</w:t>
        </w:r>
        <w:r>
          <w:rPr>
            <w:noProof/>
            <w:webHidden/>
          </w:rPr>
          <w:fldChar w:fldCharType="end"/>
        </w:r>
      </w:hyperlink>
    </w:p>
    <w:p w14:paraId="0D08C485" w14:textId="5CB6F020" w:rsidR="00C10357" w:rsidRDefault="00C10357">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8298023" w:history="1">
        <w:r w:rsidRPr="00BD702C">
          <w:rPr>
            <w:rStyle w:val="Hypertextovodkaz"/>
            <w:noProof/>
          </w:rPr>
          <w:t>6.3</w:t>
        </w:r>
        <w:r>
          <w:rPr>
            <w:rFonts w:asciiTheme="minorHAnsi" w:eastAsiaTheme="minorEastAsia" w:hAnsiTheme="minorHAnsi" w:cstheme="minorBidi"/>
            <w:noProof/>
            <w:sz w:val="22"/>
            <w:szCs w:val="22"/>
            <w:lang w:eastAsia="cs-CZ" w:bidi="ar-SA"/>
          </w:rPr>
          <w:tab/>
        </w:r>
        <w:r w:rsidRPr="00BD702C">
          <w:rPr>
            <w:rStyle w:val="Hypertextovodkaz"/>
            <w:noProof/>
          </w:rPr>
          <w:t>Ukázkové úlohy</w:t>
        </w:r>
        <w:r>
          <w:rPr>
            <w:noProof/>
            <w:webHidden/>
          </w:rPr>
          <w:tab/>
        </w:r>
        <w:r>
          <w:rPr>
            <w:noProof/>
            <w:webHidden/>
          </w:rPr>
          <w:fldChar w:fldCharType="begin"/>
        </w:r>
        <w:r>
          <w:rPr>
            <w:noProof/>
            <w:webHidden/>
          </w:rPr>
          <w:instrText xml:space="preserve"> PAGEREF _Toc88298023 \h </w:instrText>
        </w:r>
        <w:r>
          <w:rPr>
            <w:noProof/>
            <w:webHidden/>
          </w:rPr>
        </w:r>
        <w:r>
          <w:rPr>
            <w:noProof/>
            <w:webHidden/>
          </w:rPr>
          <w:fldChar w:fldCharType="separate"/>
        </w:r>
        <w:r>
          <w:rPr>
            <w:noProof/>
            <w:webHidden/>
          </w:rPr>
          <w:t>28</w:t>
        </w:r>
        <w:r>
          <w:rPr>
            <w:noProof/>
            <w:webHidden/>
          </w:rPr>
          <w:fldChar w:fldCharType="end"/>
        </w:r>
      </w:hyperlink>
    </w:p>
    <w:p w14:paraId="2467D3C5" w14:textId="5A6EAC29" w:rsidR="00C10357" w:rsidRDefault="00C10357">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8298024" w:history="1">
        <w:r w:rsidRPr="00BD702C">
          <w:rPr>
            <w:rStyle w:val="Hypertextovodkaz"/>
            <w:noProof/>
          </w:rPr>
          <w:t>6.3.1</w:t>
        </w:r>
        <w:r>
          <w:rPr>
            <w:rFonts w:asciiTheme="minorHAnsi" w:eastAsiaTheme="minorEastAsia" w:hAnsiTheme="minorHAnsi" w:cstheme="minorBidi"/>
            <w:noProof/>
            <w:sz w:val="22"/>
            <w:szCs w:val="22"/>
            <w:lang w:eastAsia="cs-CZ" w:bidi="ar-SA"/>
          </w:rPr>
          <w:tab/>
        </w:r>
        <w:r w:rsidRPr="00BD702C">
          <w:rPr>
            <w:rStyle w:val="Hypertextovodkaz"/>
            <w:noProof/>
          </w:rPr>
          <w:t>Podřazená podkapitola</w:t>
        </w:r>
        <w:r>
          <w:rPr>
            <w:noProof/>
            <w:webHidden/>
          </w:rPr>
          <w:tab/>
        </w:r>
        <w:r>
          <w:rPr>
            <w:noProof/>
            <w:webHidden/>
          </w:rPr>
          <w:fldChar w:fldCharType="begin"/>
        </w:r>
        <w:r>
          <w:rPr>
            <w:noProof/>
            <w:webHidden/>
          </w:rPr>
          <w:instrText xml:space="preserve"> PAGEREF _Toc88298024 \h </w:instrText>
        </w:r>
        <w:r>
          <w:rPr>
            <w:noProof/>
            <w:webHidden/>
          </w:rPr>
        </w:r>
        <w:r>
          <w:rPr>
            <w:noProof/>
            <w:webHidden/>
          </w:rPr>
          <w:fldChar w:fldCharType="separate"/>
        </w:r>
        <w:r>
          <w:rPr>
            <w:noProof/>
            <w:webHidden/>
          </w:rPr>
          <w:t>29</w:t>
        </w:r>
        <w:r>
          <w:rPr>
            <w:noProof/>
            <w:webHidden/>
          </w:rPr>
          <w:fldChar w:fldCharType="end"/>
        </w:r>
      </w:hyperlink>
    </w:p>
    <w:p w14:paraId="3E3401E9" w14:textId="7C1429EC"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8025" w:history="1">
        <w:r w:rsidRPr="00BD702C">
          <w:rPr>
            <w:rStyle w:val="Hypertextovodkaz"/>
            <w:noProof/>
          </w:rPr>
          <w:t>7</w:t>
        </w:r>
        <w:r>
          <w:rPr>
            <w:rFonts w:asciiTheme="minorHAnsi" w:eastAsiaTheme="minorEastAsia" w:hAnsiTheme="minorHAnsi" w:cstheme="minorBidi"/>
            <w:noProof/>
            <w:sz w:val="22"/>
            <w:szCs w:val="22"/>
            <w:lang w:eastAsia="cs-CZ" w:bidi="ar-SA"/>
          </w:rPr>
          <w:tab/>
        </w:r>
        <w:r w:rsidRPr="00BD702C">
          <w:rPr>
            <w:rStyle w:val="Hypertextovodkaz"/>
            <w:noProof/>
          </w:rPr>
          <w:t>Shrnutí výsledků</w:t>
        </w:r>
        <w:r>
          <w:rPr>
            <w:noProof/>
            <w:webHidden/>
          </w:rPr>
          <w:tab/>
        </w:r>
        <w:r>
          <w:rPr>
            <w:noProof/>
            <w:webHidden/>
          </w:rPr>
          <w:fldChar w:fldCharType="begin"/>
        </w:r>
        <w:r>
          <w:rPr>
            <w:noProof/>
            <w:webHidden/>
          </w:rPr>
          <w:instrText xml:space="preserve"> PAGEREF _Toc88298025 \h </w:instrText>
        </w:r>
        <w:r>
          <w:rPr>
            <w:noProof/>
            <w:webHidden/>
          </w:rPr>
        </w:r>
        <w:r>
          <w:rPr>
            <w:noProof/>
            <w:webHidden/>
          </w:rPr>
          <w:fldChar w:fldCharType="separate"/>
        </w:r>
        <w:r>
          <w:rPr>
            <w:noProof/>
            <w:webHidden/>
          </w:rPr>
          <w:t>30</w:t>
        </w:r>
        <w:r>
          <w:rPr>
            <w:noProof/>
            <w:webHidden/>
          </w:rPr>
          <w:fldChar w:fldCharType="end"/>
        </w:r>
      </w:hyperlink>
    </w:p>
    <w:p w14:paraId="6C3A1D36" w14:textId="50F96390"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8026" w:history="1">
        <w:r w:rsidRPr="00BD702C">
          <w:rPr>
            <w:rStyle w:val="Hypertextovodkaz"/>
            <w:noProof/>
          </w:rPr>
          <w:t>8</w:t>
        </w:r>
        <w:r>
          <w:rPr>
            <w:rFonts w:asciiTheme="minorHAnsi" w:eastAsiaTheme="minorEastAsia" w:hAnsiTheme="minorHAnsi" w:cstheme="minorBidi"/>
            <w:noProof/>
            <w:sz w:val="22"/>
            <w:szCs w:val="22"/>
            <w:lang w:eastAsia="cs-CZ" w:bidi="ar-SA"/>
          </w:rPr>
          <w:tab/>
        </w:r>
        <w:r w:rsidRPr="00BD702C">
          <w:rPr>
            <w:rStyle w:val="Hypertextovodkaz"/>
            <w:noProof/>
          </w:rPr>
          <w:t>Závěry a doporučení</w:t>
        </w:r>
        <w:r>
          <w:rPr>
            <w:noProof/>
            <w:webHidden/>
          </w:rPr>
          <w:tab/>
        </w:r>
        <w:r>
          <w:rPr>
            <w:noProof/>
            <w:webHidden/>
          </w:rPr>
          <w:fldChar w:fldCharType="begin"/>
        </w:r>
        <w:r>
          <w:rPr>
            <w:noProof/>
            <w:webHidden/>
          </w:rPr>
          <w:instrText xml:space="preserve"> PAGEREF _Toc88298026 \h </w:instrText>
        </w:r>
        <w:r>
          <w:rPr>
            <w:noProof/>
            <w:webHidden/>
          </w:rPr>
        </w:r>
        <w:r>
          <w:rPr>
            <w:noProof/>
            <w:webHidden/>
          </w:rPr>
          <w:fldChar w:fldCharType="separate"/>
        </w:r>
        <w:r>
          <w:rPr>
            <w:noProof/>
            <w:webHidden/>
          </w:rPr>
          <w:t>31</w:t>
        </w:r>
        <w:r>
          <w:rPr>
            <w:noProof/>
            <w:webHidden/>
          </w:rPr>
          <w:fldChar w:fldCharType="end"/>
        </w:r>
      </w:hyperlink>
    </w:p>
    <w:p w14:paraId="0C7F8B18" w14:textId="6C75955A" w:rsidR="00C10357" w:rsidRDefault="00C10357">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8298027" w:history="1">
        <w:r w:rsidRPr="00BD702C">
          <w:rPr>
            <w:rStyle w:val="Hypertextovodkaz"/>
            <w:noProof/>
          </w:rPr>
          <w:t>9</w:t>
        </w:r>
        <w:r>
          <w:rPr>
            <w:rFonts w:asciiTheme="minorHAnsi" w:eastAsiaTheme="minorEastAsia" w:hAnsiTheme="minorHAnsi" w:cstheme="minorBidi"/>
            <w:noProof/>
            <w:sz w:val="22"/>
            <w:szCs w:val="22"/>
            <w:lang w:eastAsia="cs-CZ" w:bidi="ar-SA"/>
          </w:rPr>
          <w:tab/>
        </w:r>
        <w:r w:rsidRPr="00BD702C">
          <w:rPr>
            <w:rStyle w:val="Hypertextovodkaz"/>
            <w:noProof/>
          </w:rPr>
          <w:t>Seznam použité literatury</w:t>
        </w:r>
        <w:r>
          <w:rPr>
            <w:noProof/>
            <w:webHidden/>
          </w:rPr>
          <w:tab/>
        </w:r>
        <w:r>
          <w:rPr>
            <w:noProof/>
            <w:webHidden/>
          </w:rPr>
          <w:fldChar w:fldCharType="begin"/>
        </w:r>
        <w:r>
          <w:rPr>
            <w:noProof/>
            <w:webHidden/>
          </w:rPr>
          <w:instrText xml:space="preserve"> PAGEREF _Toc88298027 \h </w:instrText>
        </w:r>
        <w:r>
          <w:rPr>
            <w:noProof/>
            <w:webHidden/>
          </w:rPr>
        </w:r>
        <w:r>
          <w:rPr>
            <w:noProof/>
            <w:webHidden/>
          </w:rPr>
          <w:fldChar w:fldCharType="separate"/>
        </w:r>
        <w:r>
          <w:rPr>
            <w:noProof/>
            <w:webHidden/>
          </w:rPr>
          <w:t>32</w:t>
        </w:r>
        <w:r>
          <w:rPr>
            <w:noProof/>
            <w:webHidden/>
          </w:rPr>
          <w:fldChar w:fldCharType="end"/>
        </w:r>
      </w:hyperlink>
    </w:p>
    <w:p w14:paraId="1407CF8B" w14:textId="4E778ED5" w:rsidR="00C10357" w:rsidRDefault="00C10357">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8298028" w:history="1">
        <w:r w:rsidRPr="00BD702C">
          <w:rPr>
            <w:rStyle w:val="Hypertextovodkaz"/>
            <w:noProof/>
          </w:rPr>
          <w:t>10</w:t>
        </w:r>
        <w:r>
          <w:rPr>
            <w:rFonts w:asciiTheme="minorHAnsi" w:eastAsiaTheme="minorEastAsia" w:hAnsiTheme="minorHAnsi" w:cstheme="minorBidi"/>
            <w:noProof/>
            <w:sz w:val="22"/>
            <w:szCs w:val="22"/>
            <w:lang w:eastAsia="cs-CZ" w:bidi="ar-SA"/>
          </w:rPr>
          <w:tab/>
        </w:r>
        <w:r w:rsidRPr="00BD702C">
          <w:rPr>
            <w:rStyle w:val="Hypertextovodkaz"/>
            <w:noProof/>
          </w:rPr>
          <w:t>Přílohy</w:t>
        </w:r>
        <w:r>
          <w:rPr>
            <w:noProof/>
            <w:webHidden/>
          </w:rPr>
          <w:tab/>
        </w:r>
        <w:r>
          <w:rPr>
            <w:noProof/>
            <w:webHidden/>
          </w:rPr>
          <w:fldChar w:fldCharType="begin"/>
        </w:r>
        <w:r>
          <w:rPr>
            <w:noProof/>
            <w:webHidden/>
          </w:rPr>
          <w:instrText xml:space="preserve"> PAGEREF _Toc88298028 \h </w:instrText>
        </w:r>
        <w:r>
          <w:rPr>
            <w:noProof/>
            <w:webHidden/>
          </w:rPr>
        </w:r>
        <w:r>
          <w:rPr>
            <w:noProof/>
            <w:webHidden/>
          </w:rPr>
          <w:fldChar w:fldCharType="separate"/>
        </w:r>
        <w:r>
          <w:rPr>
            <w:noProof/>
            <w:webHidden/>
          </w:rPr>
          <w:t>35</w:t>
        </w:r>
        <w:r>
          <w:rPr>
            <w:noProof/>
            <w:webHidden/>
          </w:rPr>
          <w:fldChar w:fldCharType="end"/>
        </w:r>
      </w:hyperlink>
    </w:p>
    <w:p w14:paraId="638AD5E8" w14:textId="0AB1C757"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8297981"/>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8297982"/>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8297983"/>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8297984"/>
      <w:r>
        <w:lastRenderedPageBreak/>
        <w:t>Teoretická část</w:t>
      </w:r>
      <w:bookmarkEnd w:id="5"/>
    </w:p>
    <w:p w14:paraId="5A6F6405" w14:textId="7B8CD8CF" w:rsidR="004B556C" w:rsidRDefault="00FE0293" w:rsidP="004B556C">
      <w:pPr>
        <w:pStyle w:val="Nadpis2"/>
      </w:pPr>
      <w:bookmarkStart w:id="6" w:name="_Toc88297985"/>
      <w:r>
        <w:t>Vizualizace</w:t>
      </w:r>
      <w:bookmarkEnd w:id="6"/>
    </w:p>
    <w:p w14:paraId="6EB67C3B" w14:textId="7759FB16" w:rsidR="008F6349" w:rsidRDefault="00FE0293" w:rsidP="008F6349">
      <w:pPr>
        <w:pStyle w:val="Nadpis3"/>
      </w:pPr>
      <w:bookmarkStart w:id="7" w:name="_Toc88297986"/>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8297987"/>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8297988"/>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8297989"/>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8297990"/>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Obr. 4 Ukázka grafů vyjadřujících změnu v čase</w:t>
      </w:r>
    </w:p>
    <w:p w14:paraId="55B51EAF" w14:textId="50FF4C1D"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Obr. 5 Ukázka využití sloupcového a krabicového grafu pro vyjádření změny 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Obr. 6 Ukázka využití 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Obr. 7 a 8 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Obr. 9 Krabicový graf doplněný o popis součástí</w:t>
      </w:r>
    </w:p>
    <w:p w14:paraId="02B5BED5" w14:textId="39A8E461" w:rsidR="00466451" w:rsidRDefault="00466451" w:rsidP="00466451">
      <w:r>
        <w:t>Zdroj: vlastní zpracování – knihovna Matplotlib</w:t>
      </w:r>
    </w:p>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4DEA14CA" w:rsidR="00CF17F3" w:rsidRDefault="00CF17F3" w:rsidP="00CF17F3">
      <w:pPr>
        <w:pStyle w:val="Titulek"/>
        <w:jc w:val="left"/>
      </w:pPr>
      <w:r>
        <w:t>Obr. 10 Houslový graf s nesymetrickým rozdělením</w:t>
      </w:r>
      <w:r w:rsidR="00EE772E">
        <w:t xml:space="preserve"> podle</w:t>
      </w:r>
      <w:r>
        <w:t xml:space="preserve"> skupin</w:t>
      </w:r>
    </w:p>
    <w:p w14:paraId="2C97AD0E" w14:textId="20AB3D3B" w:rsidR="00CF17F3" w:rsidRDefault="00CF17F3" w:rsidP="00CF17F3">
      <w:r>
        <w:t>Zdroj: vlastní zpracování – knihovna Seaborn</w:t>
      </w:r>
    </w:p>
    <w:p w14:paraId="49F4F880" w14:textId="77777777" w:rsidR="00CF17F3" w:rsidRDefault="00CF17F3" w:rsidP="00F44759"/>
    <w:p w14:paraId="20EC368D" w14:textId="77777777" w:rsidR="00F44759" w:rsidRDefault="00F44759" w:rsidP="007767BF"/>
    <w:p w14:paraId="4AF08B9E" w14:textId="77777777" w:rsidR="00A34E5B" w:rsidRPr="007767BF" w:rsidRDefault="00A34E5B" w:rsidP="007767BF"/>
    <w:p w14:paraId="20C93B68" w14:textId="77777777" w:rsidR="00DC602C" w:rsidRDefault="00DC602C" w:rsidP="00CD6A0E"/>
    <w:p w14:paraId="029E94C9" w14:textId="5309B99D" w:rsidR="00CD6A0E" w:rsidRDefault="003A1520" w:rsidP="00572B90">
      <w:pPr>
        <w:pStyle w:val="Nadpis3"/>
      </w:pPr>
      <w:bookmarkStart w:id="12" w:name="_Toc88297991"/>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769FDDA0" w14:textId="21A13B2C" w:rsidR="00A8273C" w:rsidRDefault="00A8273C" w:rsidP="00A8273C">
      <w:pPr>
        <w:pStyle w:val="Titulek"/>
        <w:jc w:val="left"/>
      </w:pPr>
      <w:r>
        <w:t>Obr. X Porovnání barevných palet</w:t>
      </w:r>
    </w:p>
    <w:p w14:paraId="6E06437A" w14:textId="4F232329" w:rsidR="00A8273C" w:rsidRDefault="00A8273C" w:rsidP="00A8273C">
      <w:r>
        <w:t>Zdroj: vlastní zpracování – Knihovna Matplotlib</w:t>
      </w:r>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r w:rsidR="00A66BD5" w:rsidRPr="00A66BD5">
        <w:t>gist_rainbow</w:t>
      </w:r>
      <w:r w:rsidR="00A66BD5">
        <w:t>“, zatímco dolní využívá pro lidské vnímání uniformní paletu „</w:t>
      </w:r>
      <w:r w:rsidR="00A66BD5" w:rsidRPr="00A66BD5">
        <w:t>inferno</w:t>
      </w:r>
      <w:r w:rsidR="00A66BD5">
        <w:t xml:space="preserve">“, obě dostupné v knihovně Matplotlib.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vytváří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13" w:name="_Toc88297992"/>
      <w:r>
        <w:t>Jazyk Python</w:t>
      </w:r>
      <w:bookmarkEnd w:id="1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14" w:name="_Toc88297993"/>
      <w:r>
        <w:t>Knihovny</w:t>
      </w:r>
      <w:r w:rsidR="003233A7">
        <w:t xml:space="preserve"> jazyka Python</w:t>
      </w:r>
      <w:r>
        <w:t xml:space="preserve"> pro</w:t>
      </w:r>
      <w:r w:rsidR="005B6DAF">
        <w:t xml:space="preserve"> zpracování dat</w:t>
      </w:r>
      <w:bookmarkEnd w:id="14"/>
    </w:p>
    <w:p w14:paraId="0772BCE7" w14:textId="3BB80362" w:rsidR="00C10357" w:rsidRDefault="00C3718D" w:rsidP="00C10357">
      <w:pPr>
        <w:pStyle w:val="Nadpis3"/>
      </w:pPr>
      <w:bookmarkStart w:id="15" w:name="_Toc88297994"/>
      <w:r>
        <w:t>Num</w:t>
      </w:r>
      <w:r w:rsidR="00C10357">
        <w:t>P</w:t>
      </w:r>
      <w:r>
        <w:t>y</w:t>
      </w:r>
      <w:bookmarkEnd w:id="15"/>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w:t>
      </w:r>
      <w:r w:rsidR="00BF28AE">
        <w:t>[31]</w:t>
      </w:r>
      <w:r w:rsidR="006D5C4A">
        <w:t xml:space="preserve"> </w:t>
      </w:r>
      <w:r w:rsidR="00BF28AE">
        <w:t xml:space="preserve">[29] </w:t>
      </w:r>
    </w:p>
    <w:p w14:paraId="71743448" w14:textId="77777777" w:rsidR="00FD7D18" w:rsidRPr="005B6DAF" w:rsidRDefault="00FD7D18" w:rsidP="00FD7D18">
      <w:pPr>
        <w:pStyle w:val="Nadpis3"/>
      </w:pPr>
      <w:bookmarkStart w:id="16" w:name="_Toc88297996"/>
      <w:r>
        <w:t>SciPy</w:t>
      </w:r>
      <w:bookmarkEnd w:id="16"/>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17" w:name="_Toc88297995"/>
      <w:r>
        <w:t>p</w:t>
      </w:r>
      <w:r w:rsidR="00C3718D">
        <w:t>andas</w:t>
      </w:r>
      <w:bookmarkEnd w:id="17"/>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18" w:name="_Toc88297997"/>
      <w:r>
        <w:t>Vizualizační knihovny jazyka Python</w:t>
      </w:r>
      <w:bookmarkEnd w:id="18"/>
    </w:p>
    <w:p w14:paraId="343A5506" w14:textId="2B32205E" w:rsidR="004B0AE5" w:rsidRDefault="00206960" w:rsidP="004B0AE5">
      <w:pPr>
        <w:pStyle w:val="Nadpis3"/>
      </w:pPr>
      <w:bookmarkStart w:id="19" w:name="_Toc88297998"/>
      <w:r>
        <w:t>Mat</w:t>
      </w:r>
      <w:r w:rsidR="00FB2716">
        <w:t>p</w:t>
      </w:r>
      <w:r>
        <w:t>lot</w:t>
      </w:r>
      <w:r w:rsidR="00FB2716">
        <w:t>l</w:t>
      </w:r>
      <w:r>
        <w:t>ib</w:t>
      </w:r>
      <w:bookmarkEnd w:id="19"/>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0" w:name="_Toc88297999"/>
      <w:r>
        <w:t>Seaborn</w:t>
      </w:r>
      <w:bookmarkEnd w:id="20"/>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1" w:name="_Toc88298000"/>
      <w:r>
        <w:t>Bokeh</w:t>
      </w:r>
      <w:bookmarkEnd w:id="21"/>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2" w:name="_Toc88298001"/>
      <w:r>
        <w:t>Plotly</w:t>
      </w:r>
      <w:bookmarkEnd w:id="22"/>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23" w:name="_Toc88298002"/>
      <w:r>
        <w:t>Holoviews</w:t>
      </w:r>
      <w:bookmarkEnd w:id="23"/>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4" w:name="_Toc88298003"/>
      <w:r>
        <w:t>Pygal</w:t>
      </w:r>
      <w:bookmarkEnd w:id="24"/>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5" w:name="_Toc88298004"/>
      <w:r>
        <w:t>MidiTime</w:t>
      </w:r>
      <w:bookmarkEnd w:id="25"/>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6" w:name="_Toc88298005"/>
      <w:r>
        <w:t>Geoplotlib</w:t>
      </w:r>
      <w:bookmarkEnd w:id="26"/>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7" w:name="_Toc88298006"/>
      <w:r>
        <w:lastRenderedPageBreak/>
        <w:t>WordCloud</w:t>
      </w:r>
      <w:bookmarkEnd w:id="27"/>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28" w:name="_Toc88298007"/>
      <w:r>
        <w:t>Metodika zpracování</w:t>
      </w:r>
      <w:bookmarkEnd w:id="28"/>
    </w:p>
    <w:p w14:paraId="0D8C6447" w14:textId="6FBCBDBB" w:rsidR="0022019C" w:rsidRDefault="00D14DB8" w:rsidP="00D14DB8">
      <w:pPr>
        <w:pStyle w:val="Nadpis2"/>
      </w:pPr>
      <w:bookmarkStart w:id="29" w:name="_Toc88298008"/>
      <w:r>
        <w:t>Hodnocení knihoven</w:t>
      </w:r>
      <w:bookmarkEnd w:id="2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r w:rsidR="00F325EA">
        <w:fldChar w:fldCharType="begin"/>
      </w:r>
      <w:r w:rsidR="00F325EA">
        <w:instrText xml:space="preserve"> SEQ Tabulka \* ARABIC </w:instrText>
      </w:r>
      <w:r w:rsidR="00F325EA">
        <w:fldChar w:fldCharType="separate"/>
      </w:r>
      <w:r>
        <w:rPr>
          <w:noProof/>
        </w:rPr>
        <w:t>1</w:t>
      </w:r>
      <w:r w:rsidR="00F325EA">
        <w:rPr>
          <w:noProof/>
        </w:rPr>
        <w:fldChar w:fldCharType="end"/>
      </w:r>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30" w:name="_Toc88298009"/>
      <w:r>
        <w:t>Praktická část</w:t>
      </w:r>
      <w:bookmarkEnd w:id="30"/>
    </w:p>
    <w:p w14:paraId="7DADFA19" w14:textId="77777777" w:rsidR="00763AA6" w:rsidRDefault="00763AA6" w:rsidP="00763AA6">
      <w:pPr>
        <w:pStyle w:val="Nadpis2"/>
      </w:pPr>
      <w:bookmarkStart w:id="31" w:name="_Toc88298010"/>
      <w:r>
        <w:t>Způsoby získávání dat pomocí jazyka Python</w:t>
      </w:r>
      <w:bookmarkEnd w:id="31"/>
    </w:p>
    <w:p w14:paraId="16608ED1" w14:textId="77777777" w:rsidR="00763AA6" w:rsidRDefault="00763AA6" w:rsidP="00763AA6">
      <w:pPr>
        <w:pStyle w:val="Nadpis3"/>
      </w:pPr>
      <w:bookmarkStart w:id="32" w:name="_Toc88298011"/>
      <w:r>
        <w:t>Načtení dat ze souboru</w:t>
      </w:r>
      <w:bookmarkEnd w:id="32"/>
    </w:p>
    <w:p w14:paraId="11539F00" w14:textId="77777777" w:rsidR="00763AA6" w:rsidRDefault="00763AA6" w:rsidP="00763AA6">
      <w:pPr>
        <w:pStyle w:val="Nadpis3"/>
      </w:pPr>
      <w:bookmarkStart w:id="33" w:name="_Toc88298012"/>
      <w:r>
        <w:t>Načtení dat z webové stránky</w:t>
      </w:r>
      <w:bookmarkEnd w:id="33"/>
    </w:p>
    <w:p w14:paraId="500789E2" w14:textId="77777777" w:rsidR="00763AA6" w:rsidRDefault="00763AA6" w:rsidP="00763AA6">
      <w:pPr>
        <w:pStyle w:val="Nadpis3"/>
      </w:pPr>
      <w:bookmarkStart w:id="34" w:name="_Toc88298013"/>
      <w:r>
        <w:t>Načtení dat z databáze</w:t>
      </w:r>
      <w:bookmarkEnd w:id="34"/>
    </w:p>
    <w:p w14:paraId="4C41767F" w14:textId="77777777" w:rsidR="00763AA6" w:rsidRDefault="00763AA6" w:rsidP="00763AA6">
      <w:pPr>
        <w:pStyle w:val="Nadpis3"/>
      </w:pPr>
      <w:bookmarkStart w:id="35" w:name="_Toc88298014"/>
      <w:r>
        <w:t>Načtení dat pomocí API</w:t>
      </w:r>
      <w:bookmarkEnd w:id="35"/>
    </w:p>
    <w:p w14:paraId="01643E12" w14:textId="30598196" w:rsidR="00763AA6" w:rsidRPr="00763AA6" w:rsidRDefault="00763AA6" w:rsidP="00763AA6">
      <w:pPr>
        <w:pStyle w:val="Nadpis3"/>
      </w:pPr>
      <w:bookmarkStart w:id="36" w:name="_Toc88298015"/>
      <w:r>
        <w:t>Načítání dat v reálném čase</w:t>
      </w:r>
      <w:bookmarkEnd w:id="36"/>
    </w:p>
    <w:p w14:paraId="228CEA49" w14:textId="6127E51B" w:rsidR="00447CEB" w:rsidRDefault="00097B32" w:rsidP="00447CEB">
      <w:pPr>
        <w:pStyle w:val="Nadpis2"/>
      </w:pPr>
      <w:bookmarkStart w:id="37" w:name="_Toc88298016"/>
      <w:r>
        <w:t>Porovnání vizualizačních knihoven</w:t>
      </w:r>
      <w:bookmarkEnd w:id="37"/>
    </w:p>
    <w:p w14:paraId="07865E9E" w14:textId="170C446C" w:rsidR="00A903FB" w:rsidRPr="00A903FB" w:rsidRDefault="0051612A" w:rsidP="00A903FB">
      <w:pPr>
        <w:pStyle w:val="Nadpis3"/>
      </w:pPr>
      <w:bookmarkStart w:id="38" w:name="_Toc88298017"/>
      <w:r>
        <w:t>Matplotlib</w:t>
      </w:r>
      <w:bookmarkEnd w:id="38"/>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lastRenderedPageBreak/>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0F3D1295" w14:textId="7990D1ED" w:rsidR="009B229B" w:rsidRDefault="00CC6A38" w:rsidP="009B229B">
      <w:r>
        <w:t xml:space="preserve">Vstupní formáty pro vizualizaci byly otestovány v programu </w:t>
      </w:r>
      <w:r w:rsidRPr="00CC6A38">
        <w:t>Matplotlib_Input.py</w:t>
      </w:r>
    </w:p>
    <w:p w14:paraId="43D27486" w14:textId="60726F9B"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2A6B68A2" w:rsidR="00122406" w:rsidRPr="00122406" w:rsidRDefault="008676F7" w:rsidP="00122406">
      <w:r>
        <w:t>Knihovna Matplotlib zvládne vytvořené vizualizace zobrazovat do okna, které nabízí uživateli určitou míru interaktivity (přibližování grafů, pohyb s osami, úprava podgrafů), export do souboru lze provést přímo z kódu voláním metody .</w:t>
      </w:r>
      <w:r w:rsidRPr="008676F7">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lastRenderedPageBreak/>
        <w:t xml:space="preserve"> Přizpůsobení vizualizací</w:t>
      </w:r>
    </w:p>
    <w:p w14:paraId="33B94AB4" w14:textId="08BC2868" w:rsidR="00C04ECB" w:rsidRPr="0029784B" w:rsidRDefault="00C04ECB" w:rsidP="00C04ECB">
      <w:r>
        <w:t xml:space="preserve">Ukázku přizpůsobení vizualizací lze nalézt v programu </w:t>
      </w:r>
      <w:r w:rsidRPr="0058370D">
        <w:t>Matplotlib_Customisation.py</w:t>
      </w:r>
      <w:r w:rsidR="00002155">
        <w:t xml:space="preserve"> a případ s mnoha daty v </w:t>
      </w:r>
      <w:r w:rsidR="00002155" w:rsidRPr="00002155">
        <w:t>Matplotlib_ManyValues.py</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lastRenderedPageBreak/>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lastRenderedPageBreak/>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lastRenderedPageBreak/>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F67F976" w:rsidR="004D5B12" w:rsidRDefault="004D5B12" w:rsidP="004D5B12">
      <w:pPr>
        <w:pStyle w:val="Nadpis3"/>
      </w:pPr>
      <w:bookmarkStart w:id="39" w:name="_Toc88298018"/>
      <w:r>
        <w:t>Seaborn</w:t>
      </w:r>
      <w:bookmarkEnd w:id="39"/>
    </w:p>
    <w:p w14:paraId="14958480" w14:textId="3F85657F" w:rsidR="004D5B12" w:rsidRDefault="004D5B12" w:rsidP="004D5B12">
      <w:pPr>
        <w:pStyle w:val="Nadpis3"/>
      </w:pPr>
      <w:bookmarkStart w:id="40" w:name="_Toc88298019"/>
      <w:r>
        <w:t>Bokeh</w:t>
      </w:r>
      <w:bookmarkEnd w:id="40"/>
    </w:p>
    <w:p w14:paraId="657AA983" w14:textId="2E18C4BB" w:rsidR="004D5B12" w:rsidRDefault="004D5B12" w:rsidP="004D5B12">
      <w:pPr>
        <w:pStyle w:val="Nadpis3"/>
      </w:pPr>
      <w:bookmarkStart w:id="41" w:name="_Toc88298020"/>
      <w:r>
        <w:t>Plotly</w:t>
      </w:r>
      <w:bookmarkEnd w:id="41"/>
    </w:p>
    <w:p w14:paraId="3CE24288" w14:textId="2149A6F3" w:rsidR="004D5B12" w:rsidRDefault="004D5B12" w:rsidP="004D5B12">
      <w:pPr>
        <w:pStyle w:val="Nadpis3"/>
      </w:pPr>
      <w:bookmarkStart w:id="42" w:name="_Toc88298021"/>
      <w:r>
        <w:t>Holoviews</w:t>
      </w:r>
      <w:bookmarkEnd w:id="42"/>
    </w:p>
    <w:p w14:paraId="2781C54E" w14:textId="3677C12E" w:rsidR="004F611F" w:rsidRPr="00A903FB" w:rsidRDefault="004F611F" w:rsidP="004F611F">
      <w:pPr>
        <w:pStyle w:val="Nadpis3"/>
      </w:pPr>
      <w:bookmarkStart w:id="43" w:name="_Toc88298022"/>
      <w:r>
        <w:t>Pygal</w:t>
      </w:r>
      <w:bookmarkEnd w:id="43"/>
    </w:p>
    <w:p w14:paraId="21968BE6" w14:textId="77777777" w:rsidR="004F611F" w:rsidRPr="004F611F" w:rsidRDefault="004F611F" w:rsidP="004F611F"/>
    <w:p w14:paraId="073FFD3A" w14:textId="77777777" w:rsidR="004D5B12" w:rsidRPr="004D5B12" w:rsidRDefault="004D5B12" w:rsidP="004D5B12"/>
    <w:p w14:paraId="7B9385A3" w14:textId="77777777" w:rsidR="004D5B12" w:rsidRPr="004D5B12" w:rsidRDefault="004D5B12" w:rsidP="004D5B12">
      <w:pPr>
        <w:rPr>
          <w:b/>
          <w:bCs/>
        </w:rPr>
      </w:pPr>
    </w:p>
    <w:p w14:paraId="52DA1CF3" w14:textId="77777777" w:rsidR="004D5B12" w:rsidRPr="004D5B12" w:rsidRDefault="004D5B12" w:rsidP="004D5B12"/>
    <w:p w14:paraId="1167B0D9" w14:textId="77777777" w:rsidR="004D5B12" w:rsidRPr="00F466DA" w:rsidRDefault="004D5B12" w:rsidP="00F466DA"/>
    <w:p w14:paraId="4B7DF971" w14:textId="4A409779" w:rsidR="00447CEB" w:rsidRPr="00447CEB" w:rsidRDefault="00121378" w:rsidP="00447CEB">
      <w:pPr>
        <w:pStyle w:val="Nadpis2"/>
      </w:pPr>
      <w:bookmarkStart w:id="44" w:name="_Toc88298023"/>
      <w:r>
        <w:t>Ukázkové úlohy</w:t>
      </w:r>
      <w:bookmarkEnd w:id="44"/>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45" w:name="_Toc348517268"/>
      <w:r>
        <w:t xml:space="preserve">Tabulka </w:t>
      </w:r>
      <w:r w:rsidR="00F325EA">
        <w:fldChar w:fldCharType="begin"/>
      </w:r>
      <w:r w:rsidR="00F325EA">
        <w:instrText xml:space="preserve"> SEQ Tabulka \* ARABIC </w:instrText>
      </w:r>
      <w:r w:rsidR="00F325EA">
        <w:fldChar w:fldCharType="separate"/>
      </w:r>
      <w:r w:rsidR="00113F40">
        <w:rPr>
          <w:noProof/>
        </w:rPr>
        <w:t>1</w:t>
      </w:r>
      <w:r w:rsidR="00F325EA">
        <w:rPr>
          <w:noProof/>
        </w:rPr>
        <w:fldChar w:fldCharType="end"/>
      </w:r>
      <w:r>
        <w:t xml:space="preserve"> Název tabulky</w:t>
      </w:r>
      <w:r w:rsidR="00262A7A">
        <w:t>.</w:t>
      </w:r>
      <w:bookmarkEnd w:id="45"/>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46" w:name="_Toc88298024"/>
      <w:r>
        <w:t>Podřazená podkapitola</w:t>
      </w:r>
      <w:bookmarkEnd w:id="46"/>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47" w:name="_Toc348517265"/>
      <w:r>
        <w:t xml:space="preserve">Obr. </w:t>
      </w:r>
      <w:r w:rsidR="00F325EA">
        <w:fldChar w:fldCharType="begin"/>
      </w:r>
      <w:r w:rsidR="00F325EA">
        <w:instrText xml:space="preserve"> SEQ Obr. \* ARABIC </w:instrText>
      </w:r>
      <w:r w:rsidR="00F325EA">
        <w:fldChar w:fldCharType="separate"/>
      </w:r>
      <w:r w:rsidR="00113F40">
        <w:rPr>
          <w:noProof/>
        </w:rPr>
        <w:t>1</w:t>
      </w:r>
      <w:r w:rsidR="00F325EA">
        <w:rPr>
          <w:noProof/>
        </w:rPr>
        <w:fldChar w:fldCharType="end"/>
      </w:r>
      <w:r>
        <w:t xml:space="preserve"> </w:t>
      </w:r>
      <w:r w:rsidRPr="00BA4DEF">
        <w:t>Název obrázku/grafu/fotografie</w:t>
      </w:r>
      <w:r w:rsidR="00262A7A">
        <w:t>.</w:t>
      </w:r>
      <w:bookmarkEnd w:id="47"/>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48" w:name="_Toc88298025"/>
      <w:r>
        <w:lastRenderedPageBreak/>
        <w:t>Shrnutí výsledků</w:t>
      </w:r>
      <w:bookmarkEnd w:id="48"/>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49" w:name="_Toc88298026"/>
      <w:r>
        <w:lastRenderedPageBreak/>
        <w:t>Závěry a doporučení</w:t>
      </w:r>
      <w:bookmarkEnd w:id="49"/>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50" w:name="_Toc88298027"/>
      <w:r w:rsidRPr="00546C85">
        <w:lastRenderedPageBreak/>
        <w:t>Seznam použité literatury</w:t>
      </w:r>
      <w:bookmarkEnd w:id="5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29"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0"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1"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2"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3"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7177EB"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4" w:history="1">
        <w:r>
          <w:rPr>
            <w:rStyle w:val="Hypertextovodkaz"/>
          </w:rPr>
          <w:t>https://matplotlib.org/stable/contents.html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5"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36"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37"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38"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39"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0"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1"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2"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3"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4"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5"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46"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47"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48"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49"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0"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1"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2"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3"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4"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55"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56"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57"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58"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30CA48DF" w14:textId="6E043D1D" w:rsidR="00A20400" w:rsidRPr="00A20400" w:rsidRDefault="00A20400" w:rsidP="00A20400">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59" w:history="1">
        <w:r>
          <w:rPr>
            <w:rStyle w:val="Hypertextovodkaz"/>
          </w:rPr>
          <w:t>https://pandas.pydata.org/docs/getting_started/index.html</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51" w:name="_Toc88298028"/>
      <w:r>
        <w:lastRenderedPageBreak/>
        <w:t>Přílohy</w:t>
      </w:r>
      <w:bookmarkEnd w:id="51"/>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0"/>
          <w:footerReference w:type="default" r:id="rId61"/>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2"/>
          <w:footerReference w:type="default" r:id="rId63"/>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64"/>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9DF1" w14:textId="77777777" w:rsidR="00F325EA" w:rsidRDefault="00F325EA" w:rsidP="003A3689">
      <w:pPr>
        <w:spacing w:line="240" w:lineRule="auto"/>
      </w:pPr>
      <w:r>
        <w:separator/>
      </w:r>
    </w:p>
    <w:p w14:paraId="60BDE99C" w14:textId="77777777" w:rsidR="00F325EA" w:rsidRDefault="00F325EA"/>
  </w:endnote>
  <w:endnote w:type="continuationSeparator" w:id="0">
    <w:p w14:paraId="5C4AF0A0" w14:textId="77777777" w:rsidR="00F325EA" w:rsidRDefault="00F325EA" w:rsidP="003A3689">
      <w:pPr>
        <w:spacing w:line="240" w:lineRule="auto"/>
      </w:pPr>
      <w:r>
        <w:continuationSeparator/>
      </w:r>
    </w:p>
    <w:p w14:paraId="41FE1FFD" w14:textId="77777777" w:rsidR="00F325EA" w:rsidRDefault="00F325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445AF" w14:textId="77777777" w:rsidR="00F325EA" w:rsidRDefault="00F325EA" w:rsidP="003A3689">
      <w:pPr>
        <w:spacing w:line="240" w:lineRule="auto"/>
      </w:pPr>
      <w:r>
        <w:separator/>
      </w:r>
    </w:p>
    <w:p w14:paraId="677212F4" w14:textId="77777777" w:rsidR="00F325EA" w:rsidRDefault="00F325EA"/>
  </w:footnote>
  <w:footnote w:type="continuationSeparator" w:id="0">
    <w:p w14:paraId="32550594" w14:textId="77777777" w:rsidR="00F325EA" w:rsidRDefault="00F325EA" w:rsidP="003A3689">
      <w:pPr>
        <w:spacing w:line="240" w:lineRule="auto"/>
      </w:pPr>
      <w:r>
        <w:continuationSeparator/>
      </w:r>
    </w:p>
    <w:p w14:paraId="02C3C26E" w14:textId="77777777" w:rsidR="00F325EA" w:rsidRDefault="00F325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5"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6"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4"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4"/>
  </w:num>
  <w:num w:numId="2">
    <w:abstractNumId w:val="25"/>
  </w:num>
  <w:num w:numId="3">
    <w:abstractNumId w:val="19"/>
  </w:num>
  <w:num w:numId="4">
    <w:abstractNumId w:val="7"/>
  </w:num>
  <w:num w:numId="5">
    <w:abstractNumId w:val="11"/>
  </w:num>
  <w:num w:numId="6">
    <w:abstractNumId w:val="5"/>
  </w:num>
  <w:num w:numId="7">
    <w:abstractNumId w:val="15"/>
  </w:num>
  <w:num w:numId="8">
    <w:abstractNumId w:val="13"/>
  </w:num>
  <w:num w:numId="9">
    <w:abstractNumId w:val="21"/>
  </w:num>
  <w:num w:numId="10">
    <w:abstractNumId w:val="20"/>
  </w:num>
  <w:num w:numId="11">
    <w:abstractNumId w:val="17"/>
  </w:num>
  <w:num w:numId="12">
    <w:abstractNumId w:val="18"/>
  </w:num>
  <w:num w:numId="13">
    <w:abstractNumId w:val="14"/>
  </w:num>
  <w:num w:numId="14">
    <w:abstractNumId w:val="35"/>
  </w:num>
  <w:num w:numId="15">
    <w:abstractNumId w:val="12"/>
  </w:num>
  <w:num w:numId="16">
    <w:abstractNumId w:val="27"/>
  </w:num>
  <w:num w:numId="17">
    <w:abstractNumId w:val="34"/>
  </w:num>
  <w:num w:numId="18">
    <w:abstractNumId w:val="28"/>
  </w:num>
  <w:num w:numId="19">
    <w:abstractNumId w:val="30"/>
  </w:num>
  <w:num w:numId="20">
    <w:abstractNumId w:val="2"/>
  </w:num>
  <w:num w:numId="21">
    <w:abstractNumId w:val="4"/>
  </w:num>
  <w:num w:numId="22">
    <w:abstractNumId w:val="33"/>
  </w:num>
  <w:num w:numId="23">
    <w:abstractNumId w:val="6"/>
  </w:num>
  <w:num w:numId="24">
    <w:abstractNumId w:val="31"/>
  </w:num>
  <w:num w:numId="25">
    <w:abstractNumId w:val="9"/>
  </w:num>
  <w:num w:numId="26">
    <w:abstractNumId w:val="8"/>
  </w:num>
  <w:num w:numId="27">
    <w:abstractNumId w:val="22"/>
  </w:num>
  <w:num w:numId="28">
    <w:abstractNumId w:val="32"/>
  </w:num>
  <w:num w:numId="29">
    <w:abstractNumId w:val="23"/>
  </w:num>
  <w:num w:numId="30">
    <w:abstractNumId w:val="0"/>
  </w:num>
  <w:num w:numId="31">
    <w:abstractNumId w:val="26"/>
  </w:num>
  <w:num w:numId="32">
    <w:abstractNumId w:val="10"/>
  </w:num>
  <w:num w:numId="33">
    <w:abstractNumId w:val="1"/>
  </w:num>
  <w:num w:numId="34">
    <w:abstractNumId w:val="29"/>
  </w:num>
  <w:num w:numId="35">
    <w:abstractNumId w:val="3"/>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21055"/>
    <w:rsid w:val="00021D3C"/>
    <w:rsid w:val="00022EFD"/>
    <w:rsid w:val="0002334D"/>
    <w:rsid w:val="00023D77"/>
    <w:rsid w:val="000244A6"/>
    <w:rsid w:val="00025671"/>
    <w:rsid w:val="00025C83"/>
    <w:rsid w:val="000274FB"/>
    <w:rsid w:val="00030A70"/>
    <w:rsid w:val="00032194"/>
    <w:rsid w:val="00032976"/>
    <w:rsid w:val="000330D4"/>
    <w:rsid w:val="00033BE6"/>
    <w:rsid w:val="000350A4"/>
    <w:rsid w:val="00035124"/>
    <w:rsid w:val="00036472"/>
    <w:rsid w:val="0003661D"/>
    <w:rsid w:val="0004076A"/>
    <w:rsid w:val="0004078A"/>
    <w:rsid w:val="00040A28"/>
    <w:rsid w:val="00040A70"/>
    <w:rsid w:val="000411F7"/>
    <w:rsid w:val="000416E5"/>
    <w:rsid w:val="000420A5"/>
    <w:rsid w:val="0004216A"/>
    <w:rsid w:val="00042DE0"/>
    <w:rsid w:val="00042E1C"/>
    <w:rsid w:val="000444ED"/>
    <w:rsid w:val="00045913"/>
    <w:rsid w:val="00046ACD"/>
    <w:rsid w:val="00047E00"/>
    <w:rsid w:val="000519AD"/>
    <w:rsid w:val="00051A52"/>
    <w:rsid w:val="000523C8"/>
    <w:rsid w:val="000552AA"/>
    <w:rsid w:val="00055937"/>
    <w:rsid w:val="00061F34"/>
    <w:rsid w:val="0006485F"/>
    <w:rsid w:val="0006563C"/>
    <w:rsid w:val="0006571E"/>
    <w:rsid w:val="000667AD"/>
    <w:rsid w:val="00067BBF"/>
    <w:rsid w:val="00070BB5"/>
    <w:rsid w:val="000712DB"/>
    <w:rsid w:val="00071E7C"/>
    <w:rsid w:val="00072D66"/>
    <w:rsid w:val="0007337C"/>
    <w:rsid w:val="000733B4"/>
    <w:rsid w:val="00074346"/>
    <w:rsid w:val="000777DC"/>
    <w:rsid w:val="00077F62"/>
    <w:rsid w:val="00081372"/>
    <w:rsid w:val="00082C61"/>
    <w:rsid w:val="00083738"/>
    <w:rsid w:val="00083C89"/>
    <w:rsid w:val="00083E84"/>
    <w:rsid w:val="00083F40"/>
    <w:rsid w:val="00084E6C"/>
    <w:rsid w:val="0008518C"/>
    <w:rsid w:val="00087206"/>
    <w:rsid w:val="0009037B"/>
    <w:rsid w:val="00090EBD"/>
    <w:rsid w:val="000910FF"/>
    <w:rsid w:val="0009164F"/>
    <w:rsid w:val="0009300E"/>
    <w:rsid w:val="000931C6"/>
    <w:rsid w:val="00094B25"/>
    <w:rsid w:val="000956EA"/>
    <w:rsid w:val="00095BFA"/>
    <w:rsid w:val="00096FD8"/>
    <w:rsid w:val="00097B32"/>
    <w:rsid w:val="000A03FC"/>
    <w:rsid w:val="000A10A1"/>
    <w:rsid w:val="000A1A81"/>
    <w:rsid w:val="000A2200"/>
    <w:rsid w:val="000A49CD"/>
    <w:rsid w:val="000A5CE8"/>
    <w:rsid w:val="000A7E40"/>
    <w:rsid w:val="000B0DEB"/>
    <w:rsid w:val="000B3610"/>
    <w:rsid w:val="000B5864"/>
    <w:rsid w:val="000B5E63"/>
    <w:rsid w:val="000B68AA"/>
    <w:rsid w:val="000B70D6"/>
    <w:rsid w:val="000B7A68"/>
    <w:rsid w:val="000B7C77"/>
    <w:rsid w:val="000C0750"/>
    <w:rsid w:val="000C077C"/>
    <w:rsid w:val="000C38DA"/>
    <w:rsid w:val="000C5FBD"/>
    <w:rsid w:val="000C64F4"/>
    <w:rsid w:val="000C67A8"/>
    <w:rsid w:val="000C75FA"/>
    <w:rsid w:val="000D044A"/>
    <w:rsid w:val="000D0887"/>
    <w:rsid w:val="000D2AB9"/>
    <w:rsid w:val="000D40DB"/>
    <w:rsid w:val="000D5CC4"/>
    <w:rsid w:val="000D761D"/>
    <w:rsid w:val="000D7F09"/>
    <w:rsid w:val="000D7F3B"/>
    <w:rsid w:val="000E4A3F"/>
    <w:rsid w:val="000E5D59"/>
    <w:rsid w:val="000E6BAC"/>
    <w:rsid w:val="000F1435"/>
    <w:rsid w:val="000F1ADA"/>
    <w:rsid w:val="000F2628"/>
    <w:rsid w:val="000F4B86"/>
    <w:rsid w:val="000F6427"/>
    <w:rsid w:val="00101236"/>
    <w:rsid w:val="00101951"/>
    <w:rsid w:val="00101FE2"/>
    <w:rsid w:val="0010213C"/>
    <w:rsid w:val="00104624"/>
    <w:rsid w:val="0010592E"/>
    <w:rsid w:val="00107F9E"/>
    <w:rsid w:val="001103BD"/>
    <w:rsid w:val="00111779"/>
    <w:rsid w:val="00111EB9"/>
    <w:rsid w:val="0011231C"/>
    <w:rsid w:val="00112FA9"/>
    <w:rsid w:val="001136FE"/>
    <w:rsid w:val="00113AF5"/>
    <w:rsid w:val="00113F40"/>
    <w:rsid w:val="00121378"/>
    <w:rsid w:val="00121F16"/>
    <w:rsid w:val="00122406"/>
    <w:rsid w:val="001237D4"/>
    <w:rsid w:val="00123D61"/>
    <w:rsid w:val="00123F57"/>
    <w:rsid w:val="0012471F"/>
    <w:rsid w:val="00124CAE"/>
    <w:rsid w:val="00127AF8"/>
    <w:rsid w:val="00127C98"/>
    <w:rsid w:val="00130A6C"/>
    <w:rsid w:val="001321BD"/>
    <w:rsid w:val="00133F7A"/>
    <w:rsid w:val="00136470"/>
    <w:rsid w:val="00136D22"/>
    <w:rsid w:val="00137178"/>
    <w:rsid w:val="00137EBC"/>
    <w:rsid w:val="00137F6E"/>
    <w:rsid w:val="00141F9F"/>
    <w:rsid w:val="00142BF4"/>
    <w:rsid w:val="00142E8D"/>
    <w:rsid w:val="00143039"/>
    <w:rsid w:val="0014417E"/>
    <w:rsid w:val="00146795"/>
    <w:rsid w:val="00150791"/>
    <w:rsid w:val="00150DE2"/>
    <w:rsid w:val="00151E40"/>
    <w:rsid w:val="001528A9"/>
    <w:rsid w:val="00152AE5"/>
    <w:rsid w:val="00152D77"/>
    <w:rsid w:val="00152D8B"/>
    <w:rsid w:val="00156CB2"/>
    <w:rsid w:val="00157002"/>
    <w:rsid w:val="00160492"/>
    <w:rsid w:val="00160CB6"/>
    <w:rsid w:val="0016132F"/>
    <w:rsid w:val="00162572"/>
    <w:rsid w:val="00162F70"/>
    <w:rsid w:val="00163046"/>
    <w:rsid w:val="0016335D"/>
    <w:rsid w:val="00164895"/>
    <w:rsid w:val="001648FA"/>
    <w:rsid w:val="001651FE"/>
    <w:rsid w:val="00165F92"/>
    <w:rsid w:val="00167A88"/>
    <w:rsid w:val="0017006E"/>
    <w:rsid w:val="00170D39"/>
    <w:rsid w:val="0017295A"/>
    <w:rsid w:val="0017296C"/>
    <w:rsid w:val="0017407D"/>
    <w:rsid w:val="0017549B"/>
    <w:rsid w:val="00175EBE"/>
    <w:rsid w:val="001766A4"/>
    <w:rsid w:val="001769A2"/>
    <w:rsid w:val="00176DB2"/>
    <w:rsid w:val="00181A9C"/>
    <w:rsid w:val="00182CFC"/>
    <w:rsid w:val="00183405"/>
    <w:rsid w:val="00184BAF"/>
    <w:rsid w:val="00186FA0"/>
    <w:rsid w:val="00187F9E"/>
    <w:rsid w:val="00190156"/>
    <w:rsid w:val="001911AC"/>
    <w:rsid w:val="00191348"/>
    <w:rsid w:val="001913B2"/>
    <w:rsid w:val="00191F33"/>
    <w:rsid w:val="001921FF"/>
    <w:rsid w:val="0019254D"/>
    <w:rsid w:val="00193BF0"/>
    <w:rsid w:val="001949CA"/>
    <w:rsid w:val="0019595D"/>
    <w:rsid w:val="00197CB5"/>
    <w:rsid w:val="001A069C"/>
    <w:rsid w:val="001A28C2"/>
    <w:rsid w:val="001A2F8A"/>
    <w:rsid w:val="001A3E80"/>
    <w:rsid w:val="001A5670"/>
    <w:rsid w:val="001A56A7"/>
    <w:rsid w:val="001A5B59"/>
    <w:rsid w:val="001A5CED"/>
    <w:rsid w:val="001A6B08"/>
    <w:rsid w:val="001A7F84"/>
    <w:rsid w:val="001B06B4"/>
    <w:rsid w:val="001B2EE1"/>
    <w:rsid w:val="001B3387"/>
    <w:rsid w:val="001B47A5"/>
    <w:rsid w:val="001B66D8"/>
    <w:rsid w:val="001C1544"/>
    <w:rsid w:val="001C3C9B"/>
    <w:rsid w:val="001C4526"/>
    <w:rsid w:val="001C46DF"/>
    <w:rsid w:val="001C49E5"/>
    <w:rsid w:val="001C6DC0"/>
    <w:rsid w:val="001D0722"/>
    <w:rsid w:val="001D163E"/>
    <w:rsid w:val="001D20D7"/>
    <w:rsid w:val="001D3A8D"/>
    <w:rsid w:val="001D4BEB"/>
    <w:rsid w:val="001D5095"/>
    <w:rsid w:val="001D5822"/>
    <w:rsid w:val="001E04DC"/>
    <w:rsid w:val="001E12A4"/>
    <w:rsid w:val="001E12D1"/>
    <w:rsid w:val="001E3827"/>
    <w:rsid w:val="001E3E65"/>
    <w:rsid w:val="001E4592"/>
    <w:rsid w:val="001E55F6"/>
    <w:rsid w:val="001F05B4"/>
    <w:rsid w:val="001F05B6"/>
    <w:rsid w:val="001F087B"/>
    <w:rsid w:val="001F1715"/>
    <w:rsid w:val="001F3789"/>
    <w:rsid w:val="001F6EBE"/>
    <w:rsid w:val="001F7869"/>
    <w:rsid w:val="00203A51"/>
    <w:rsid w:val="0020445A"/>
    <w:rsid w:val="00206960"/>
    <w:rsid w:val="00207AFA"/>
    <w:rsid w:val="00207BB0"/>
    <w:rsid w:val="00207D6E"/>
    <w:rsid w:val="00207E4F"/>
    <w:rsid w:val="00210518"/>
    <w:rsid w:val="00211084"/>
    <w:rsid w:val="0021113F"/>
    <w:rsid w:val="00212395"/>
    <w:rsid w:val="00214238"/>
    <w:rsid w:val="002142B5"/>
    <w:rsid w:val="00214783"/>
    <w:rsid w:val="00215885"/>
    <w:rsid w:val="0021626D"/>
    <w:rsid w:val="00216C71"/>
    <w:rsid w:val="00217176"/>
    <w:rsid w:val="00217B3A"/>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304A2"/>
    <w:rsid w:val="002323D6"/>
    <w:rsid w:val="00232C2A"/>
    <w:rsid w:val="00240C67"/>
    <w:rsid w:val="00240C6E"/>
    <w:rsid w:val="00241BCD"/>
    <w:rsid w:val="002429C6"/>
    <w:rsid w:val="00244081"/>
    <w:rsid w:val="002441D8"/>
    <w:rsid w:val="002447E0"/>
    <w:rsid w:val="00244B7E"/>
    <w:rsid w:val="0024762B"/>
    <w:rsid w:val="002519CA"/>
    <w:rsid w:val="00254B0D"/>
    <w:rsid w:val="0025701F"/>
    <w:rsid w:val="00257F56"/>
    <w:rsid w:val="00257F87"/>
    <w:rsid w:val="00260A05"/>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91799"/>
    <w:rsid w:val="00294A75"/>
    <w:rsid w:val="002956D3"/>
    <w:rsid w:val="0029610E"/>
    <w:rsid w:val="0029784B"/>
    <w:rsid w:val="002A0E9F"/>
    <w:rsid w:val="002A18E8"/>
    <w:rsid w:val="002A201A"/>
    <w:rsid w:val="002A4739"/>
    <w:rsid w:val="002A6088"/>
    <w:rsid w:val="002A6CC5"/>
    <w:rsid w:val="002B71F6"/>
    <w:rsid w:val="002C1D4E"/>
    <w:rsid w:val="002C2C92"/>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27D0"/>
    <w:rsid w:val="002F4F29"/>
    <w:rsid w:val="002F5692"/>
    <w:rsid w:val="002F5A34"/>
    <w:rsid w:val="002F7AE7"/>
    <w:rsid w:val="00300AE2"/>
    <w:rsid w:val="00301DC4"/>
    <w:rsid w:val="003034EA"/>
    <w:rsid w:val="00304B01"/>
    <w:rsid w:val="00306A3F"/>
    <w:rsid w:val="00307A6F"/>
    <w:rsid w:val="003101E1"/>
    <w:rsid w:val="003109E0"/>
    <w:rsid w:val="00311F81"/>
    <w:rsid w:val="0031297B"/>
    <w:rsid w:val="00316213"/>
    <w:rsid w:val="003168C0"/>
    <w:rsid w:val="00317097"/>
    <w:rsid w:val="003233A7"/>
    <w:rsid w:val="00325425"/>
    <w:rsid w:val="003255D9"/>
    <w:rsid w:val="003308B1"/>
    <w:rsid w:val="00330D8B"/>
    <w:rsid w:val="0033271C"/>
    <w:rsid w:val="00332C44"/>
    <w:rsid w:val="00333F6E"/>
    <w:rsid w:val="0033508E"/>
    <w:rsid w:val="00336A20"/>
    <w:rsid w:val="0033712E"/>
    <w:rsid w:val="0033717B"/>
    <w:rsid w:val="003419CC"/>
    <w:rsid w:val="003425A0"/>
    <w:rsid w:val="003479F7"/>
    <w:rsid w:val="00350982"/>
    <w:rsid w:val="00351764"/>
    <w:rsid w:val="00352643"/>
    <w:rsid w:val="003536C0"/>
    <w:rsid w:val="003544C5"/>
    <w:rsid w:val="00354705"/>
    <w:rsid w:val="003554B7"/>
    <w:rsid w:val="00355A37"/>
    <w:rsid w:val="00356ECD"/>
    <w:rsid w:val="00357861"/>
    <w:rsid w:val="003627B7"/>
    <w:rsid w:val="003631F4"/>
    <w:rsid w:val="003650F1"/>
    <w:rsid w:val="003732AB"/>
    <w:rsid w:val="00373CAB"/>
    <w:rsid w:val="0037636C"/>
    <w:rsid w:val="00376473"/>
    <w:rsid w:val="00380260"/>
    <w:rsid w:val="003803F1"/>
    <w:rsid w:val="00380C94"/>
    <w:rsid w:val="00380F22"/>
    <w:rsid w:val="00382229"/>
    <w:rsid w:val="00382500"/>
    <w:rsid w:val="00383CF6"/>
    <w:rsid w:val="003840C0"/>
    <w:rsid w:val="003845B8"/>
    <w:rsid w:val="00384768"/>
    <w:rsid w:val="00387239"/>
    <w:rsid w:val="003903E1"/>
    <w:rsid w:val="00392214"/>
    <w:rsid w:val="003924DA"/>
    <w:rsid w:val="0039256F"/>
    <w:rsid w:val="0039272C"/>
    <w:rsid w:val="0039303F"/>
    <w:rsid w:val="00395036"/>
    <w:rsid w:val="00396580"/>
    <w:rsid w:val="00397BD6"/>
    <w:rsid w:val="003A1520"/>
    <w:rsid w:val="003A2598"/>
    <w:rsid w:val="003A3689"/>
    <w:rsid w:val="003A3C0D"/>
    <w:rsid w:val="003A439A"/>
    <w:rsid w:val="003A5D21"/>
    <w:rsid w:val="003B5E57"/>
    <w:rsid w:val="003B6BCF"/>
    <w:rsid w:val="003B7AB9"/>
    <w:rsid w:val="003B7DF7"/>
    <w:rsid w:val="003C02B0"/>
    <w:rsid w:val="003C4E34"/>
    <w:rsid w:val="003C53DF"/>
    <w:rsid w:val="003C5D5D"/>
    <w:rsid w:val="003C64B8"/>
    <w:rsid w:val="003C68B5"/>
    <w:rsid w:val="003D0AD7"/>
    <w:rsid w:val="003D5089"/>
    <w:rsid w:val="003D6548"/>
    <w:rsid w:val="003D6578"/>
    <w:rsid w:val="003E07D6"/>
    <w:rsid w:val="003E0A07"/>
    <w:rsid w:val="003E40B8"/>
    <w:rsid w:val="003E47BE"/>
    <w:rsid w:val="003E58B1"/>
    <w:rsid w:val="003E5EFB"/>
    <w:rsid w:val="003E6A04"/>
    <w:rsid w:val="003E6D92"/>
    <w:rsid w:val="003E7B6D"/>
    <w:rsid w:val="003E7ED4"/>
    <w:rsid w:val="003F009F"/>
    <w:rsid w:val="003F1094"/>
    <w:rsid w:val="003F11B0"/>
    <w:rsid w:val="003F1263"/>
    <w:rsid w:val="003F1370"/>
    <w:rsid w:val="003F26D6"/>
    <w:rsid w:val="003F454E"/>
    <w:rsid w:val="003F4FF8"/>
    <w:rsid w:val="003F563A"/>
    <w:rsid w:val="00400420"/>
    <w:rsid w:val="00400536"/>
    <w:rsid w:val="00400707"/>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4D6"/>
    <w:rsid w:val="00421BE6"/>
    <w:rsid w:val="0042242F"/>
    <w:rsid w:val="004224A1"/>
    <w:rsid w:val="00422B51"/>
    <w:rsid w:val="00422F81"/>
    <w:rsid w:val="00426424"/>
    <w:rsid w:val="00430044"/>
    <w:rsid w:val="00430BD5"/>
    <w:rsid w:val="00432403"/>
    <w:rsid w:val="004325C4"/>
    <w:rsid w:val="004340AE"/>
    <w:rsid w:val="00435447"/>
    <w:rsid w:val="004366F7"/>
    <w:rsid w:val="004376CB"/>
    <w:rsid w:val="00440169"/>
    <w:rsid w:val="004401B2"/>
    <w:rsid w:val="004411FC"/>
    <w:rsid w:val="004432B1"/>
    <w:rsid w:val="004437C5"/>
    <w:rsid w:val="00443BB6"/>
    <w:rsid w:val="00444104"/>
    <w:rsid w:val="004461A5"/>
    <w:rsid w:val="004466E7"/>
    <w:rsid w:val="00447CEB"/>
    <w:rsid w:val="00447D5A"/>
    <w:rsid w:val="00451268"/>
    <w:rsid w:val="0045126C"/>
    <w:rsid w:val="00451D4B"/>
    <w:rsid w:val="00455822"/>
    <w:rsid w:val="00455F81"/>
    <w:rsid w:val="0045657D"/>
    <w:rsid w:val="00457805"/>
    <w:rsid w:val="00460FA3"/>
    <w:rsid w:val="0046210B"/>
    <w:rsid w:val="004624B5"/>
    <w:rsid w:val="004636DF"/>
    <w:rsid w:val="00463EC2"/>
    <w:rsid w:val="00465DA7"/>
    <w:rsid w:val="00466451"/>
    <w:rsid w:val="00466F92"/>
    <w:rsid w:val="004671F0"/>
    <w:rsid w:val="0047061C"/>
    <w:rsid w:val="00470CCD"/>
    <w:rsid w:val="004713DD"/>
    <w:rsid w:val="00472534"/>
    <w:rsid w:val="00474A25"/>
    <w:rsid w:val="00481C81"/>
    <w:rsid w:val="004820CF"/>
    <w:rsid w:val="0048281E"/>
    <w:rsid w:val="00483C83"/>
    <w:rsid w:val="00486D63"/>
    <w:rsid w:val="00491083"/>
    <w:rsid w:val="004912BA"/>
    <w:rsid w:val="00491356"/>
    <w:rsid w:val="00491F70"/>
    <w:rsid w:val="00492857"/>
    <w:rsid w:val="004928CF"/>
    <w:rsid w:val="00493031"/>
    <w:rsid w:val="0049329E"/>
    <w:rsid w:val="004941B3"/>
    <w:rsid w:val="004A16C4"/>
    <w:rsid w:val="004A1FA1"/>
    <w:rsid w:val="004A26A1"/>
    <w:rsid w:val="004A45F0"/>
    <w:rsid w:val="004A4E4B"/>
    <w:rsid w:val="004B01B1"/>
    <w:rsid w:val="004B0AE5"/>
    <w:rsid w:val="004B2389"/>
    <w:rsid w:val="004B355C"/>
    <w:rsid w:val="004B3EE3"/>
    <w:rsid w:val="004B41E8"/>
    <w:rsid w:val="004B420E"/>
    <w:rsid w:val="004B5518"/>
    <w:rsid w:val="004B556C"/>
    <w:rsid w:val="004B6E6E"/>
    <w:rsid w:val="004B7F10"/>
    <w:rsid w:val="004C2BF1"/>
    <w:rsid w:val="004C2F66"/>
    <w:rsid w:val="004C3061"/>
    <w:rsid w:val="004C3566"/>
    <w:rsid w:val="004C3862"/>
    <w:rsid w:val="004C6186"/>
    <w:rsid w:val="004C6C28"/>
    <w:rsid w:val="004C7A64"/>
    <w:rsid w:val="004D02C2"/>
    <w:rsid w:val="004D24D9"/>
    <w:rsid w:val="004D5B12"/>
    <w:rsid w:val="004D60DE"/>
    <w:rsid w:val="004D74D0"/>
    <w:rsid w:val="004E2A66"/>
    <w:rsid w:val="004E4055"/>
    <w:rsid w:val="004E4F49"/>
    <w:rsid w:val="004E500E"/>
    <w:rsid w:val="004E67CE"/>
    <w:rsid w:val="004E6A2C"/>
    <w:rsid w:val="004E6A83"/>
    <w:rsid w:val="004E6F33"/>
    <w:rsid w:val="004E7066"/>
    <w:rsid w:val="004E767E"/>
    <w:rsid w:val="004F0395"/>
    <w:rsid w:val="004F232E"/>
    <w:rsid w:val="004F23CA"/>
    <w:rsid w:val="004F2D06"/>
    <w:rsid w:val="004F4EA4"/>
    <w:rsid w:val="004F611F"/>
    <w:rsid w:val="004F6D24"/>
    <w:rsid w:val="004F7BF8"/>
    <w:rsid w:val="005005D2"/>
    <w:rsid w:val="00500F02"/>
    <w:rsid w:val="00503A56"/>
    <w:rsid w:val="00504238"/>
    <w:rsid w:val="005049DF"/>
    <w:rsid w:val="00504CDD"/>
    <w:rsid w:val="00505251"/>
    <w:rsid w:val="00510992"/>
    <w:rsid w:val="00510B65"/>
    <w:rsid w:val="00510D59"/>
    <w:rsid w:val="00511028"/>
    <w:rsid w:val="00513153"/>
    <w:rsid w:val="00513C31"/>
    <w:rsid w:val="00513DC3"/>
    <w:rsid w:val="00514745"/>
    <w:rsid w:val="00514ECE"/>
    <w:rsid w:val="00515BC9"/>
    <w:rsid w:val="0051612A"/>
    <w:rsid w:val="0051735E"/>
    <w:rsid w:val="0051769B"/>
    <w:rsid w:val="00520ED7"/>
    <w:rsid w:val="005211BC"/>
    <w:rsid w:val="005222C6"/>
    <w:rsid w:val="005231FB"/>
    <w:rsid w:val="00524360"/>
    <w:rsid w:val="00530F78"/>
    <w:rsid w:val="0053150C"/>
    <w:rsid w:val="00531ED0"/>
    <w:rsid w:val="00532A0C"/>
    <w:rsid w:val="00532E5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5977"/>
    <w:rsid w:val="0054644F"/>
    <w:rsid w:val="00546C85"/>
    <w:rsid w:val="00546F17"/>
    <w:rsid w:val="005502DC"/>
    <w:rsid w:val="00550409"/>
    <w:rsid w:val="0055292D"/>
    <w:rsid w:val="00556428"/>
    <w:rsid w:val="00557F25"/>
    <w:rsid w:val="00560472"/>
    <w:rsid w:val="0056395F"/>
    <w:rsid w:val="005640CC"/>
    <w:rsid w:val="0056440E"/>
    <w:rsid w:val="00564959"/>
    <w:rsid w:val="005652F2"/>
    <w:rsid w:val="005656FE"/>
    <w:rsid w:val="005711CF"/>
    <w:rsid w:val="00572873"/>
    <w:rsid w:val="00572B90"/>
    <w:rsid w:val="0057335D"/>
    <w:rsid w:val="00573521"/>
    <w:rsid w:val="00573FE0"/>
    <w:rsid w:val="005743E1"/>
    <w:rsid w:val="0057623C"/>
    <w:rsid w:val="00582ED8"/>
    <w:rsid w:val="00583256"/>
    <w:rsid w:val="0058370D"/>
    <w:rsid w:val="005837FB"/>
    <w:rsid w:val="00584828"/>
    <w:rsid w:val="005864C6"/>
    <w:rsid w:val="00586FF9"/>
    <w:rsid w:val="00590D7A"/>
    <w:rsid w:val="0059112B"/>
    <w:rsid w:val="00593021"/>
    <w:rsid w:val="0059381F"/>
    <w:rsid w:val="00593B0F"/>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4526"/>
    <w:rsid w:val="005B67A8"/>
    <w:rsid w:val="005B6B11"/>
    <w:rsid w:val="005B6DAF"/>
    <w:rsid w:val="005B719A"/>
    <w:rsid w:val="005B7694"/>
    <w:rsid w:val="005C1B0E"/>
    <w:rsid w:val="005C47FD"/>
    <w:rsid w:val="005C4BE7"/>
    <w:rsid w:val="005C5F12"/>
    <w:rsid w:val="005C7838"/>
    <w:rsid w:val="005D45B7"/>
    <w:rsid w:val="005D59CB"/>
    <w:rsid w:val="005D64DE"/>
    <w:rsid w:val="005E0890"/>
    <w:rsid w:val="005E2AF2"/>
    <w:rsid w:val="005E2D68"/>
    <w:rsid w:val="005E3F9A"/>
    <w:rsid w:val="005E3F9B"/>
    <w:rsid w:val="005E5091"/>
    <w:rsid w:val="005E5F21"/>
    <w:rsid w:val="005E6812"/>
    <w:rsid w:val="005E73BA"/>
    <w:rsid w:val="005F029C"/>
    <w:rsid w:val="005F0739"/>
    <w:rsid w:val="005F1F38"/>
    <w:rsid w:val="005F6083"/>
    <w:rsid w:val="006019F6"/>
    <w:rsid w:val="00602383"/>
    <w:rsid w:val="00602400"/>
    <w:rsid w:val="00604683"/>
    <w:rsid w:val="00605544"/>
    <w:rsid w:val="00606725"/>
    <w:rsid w:val="00606957"/>
    <w:rsid w:val="006069EC"/>
    <w:rsid w:val="00606D99"/>
    <w:rsid w:val="00607AE2"/>
    <w:rsid w:val="00610C79"/>
    <w:rsid w:val="00614F72"/>
    <w:rsid w:val="006156E9"/>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71B2"/>
    <w:rsid w:val="006373AC"/>
    <w:rsid w:val="0064079E"/>
    <w:rsid w:val="00642221"/>
    <w:rsid w:val="00642237"/>
    <w:rsid w:val="00643FE5"/>
    <w:rsid w:val="00644387"/>
    <w:rsid w:val="00645957"/>
    <w:rsid w:val="00645DE1"/>
    <w:rsid w:val="00646C58"/>
    <w:rsid w:val="00646DA4"/>
    <w:rsid w:val="0064750C"/>
    <w:rsid w:val="00647B70"/>
    <w:rsid w:val="00660CF1"/>
    <w:rsid w:val="006642FC"/>
    <w:rsid w:val="0066444E"/>
    <w:rsid w:val="00665C69"/>
    <w:rsid w:val="0067040E"/>
    <w:rsid w:val="0067157B"/>
    <w:rsid w:val="006722BD"/>
    <w:rsid w:val="006738D1"/>
    <w:rsid w:val="00673B60"/>
    <w:rsid w:val="006743FC"/>
    <w:rsid w:val="006749AA"/>
    <w:rsid w:val="00676A5F"/>
    <w:rsid w:val="00677652"/>
    <w:rsid w:val="00677D7A"/>
    <w:rsid w:val="0068070D"/>
    <w:rsid w:val="0068309C"/>
    <w:rsid w:val="0068388E"/>
    <w:rsid w:val="00687339"/>
    <w:rsid w:val="00690467"/>
    <w:rsid w:val="00693745"/>
    <w:rsid w:val="00694092"/>
    <w:rsid w:val="006946C5"/>
    <w:rsid w:val="006961D6"/>
    <w:rsid w:val="00696B94"/>
    <w:rsid w:val="00696BBA"/>
    <w:rsid w:val="00697174"/>
    <w:rsid w:val="006971BA"/>
    <w:rsid w:val="006976F8"/>
    <w:rsid w:val="00697706"/>
    <w:rsid w:val="00697876"/>
    <w:rsid w:val="00697B47"/>
    <w:rsid w:val="006A02B3"/>
    <w:rsid w:val="006A05C7"/>
    <w:rsid w:val="006A1447"/>
    <w:rsid w:val="006A25DD"/>
    <w:rsid w:val="006A2761"/>
    <w:rsid w:val="006A3A0F"/>
    <w:rsid w:val="006A5E42"/>
    <w:rsid w:val="006B111F"/>
    <w:rsid w:val="006B1AEC"/>
    <w:rsid w:val="006B232C"/>
    <w:rsid w:val="006B4936"/>
    <w:rsid w:val="006B6661"/>
    <w:rsid w:val="006B6771"/>
    <w:rsid w:val="006B6CB1"/>
    <w:rsid w:val="006B7F89"/>
    <w:rsid w:val="006C04F1"/>
    <w:rsid w:val="006C35BA"/>
    <w:rsid w:val="006C441A"/>
    <w:rsid w:val="006C585B"/>
    <w:rsid w:val="006C6CB6"/>
    <w:rsid w:val="006C7E17"/>
    <w:rsid w:val="006D018B"/>
    <w:rsid w:val="006D1B49"/>
    <w:rsid w:val="006D1D48"/>
    <w:rsid w:val="006D5588"/>
    <w:rsid w:val="006D5C4A"/>
    <w:rsid w:val="006D6FD7"/>
    <w:rsid w:val="006D7260"/>
    <w:rsid w:val="006D7A43"/>
    <w:rsid w:val="006E00C8"/>
    <w:rsid w:val="006E10CC"/>
    <w:rsid w:val="006E20C2"/>
    <w:rsid w:val="006E3A22"/>
    <w:rsid w:val="006E435C"/>
    <w:rsid w:val="006E4D98"/>
    <w:rsid w:val="006E5A38"/>
    <w:rsid w:val="006E65A9"/>
    <w:rsid w:val="006E77B6"/>
    <w:rsid w:val="006F0CFA"/>
    <w:rsid w:val="006F2BBC"/>
    <w:rsid w:val="006F4D01"/>
    <w:rsid w:val="006F51AA"/>
    <w:rsid w:val="00700D34"/>
    <w:rsid w:val="00703E1E"/>
    <w:rsid w:val="00703F3D"/>
    <w:rsid w:val="007049B9"/>
    <w:rsid w:val="00704E9D"/>
    <w:rsid w:val="007050D6"/>
    <w:rsid w:val="007058A7"/>
    <w:rsid w:val="00706BED"/>
    <w:rsid w:val="00706E71"/>
    <w:rsid w:val="007100D3"/>
    <w:rsid w:val="0071288B"/>
    <w:rsid w:val="00714D50"/>
    <w:rsid w:val="007152E2"/>
    <w:rsid w:val="00715CBB"/>
    <w:rsid w:val="00717C80"/>
    <w:rsid w:val="00722341"/>
    <w:rsid w:val="00722FDD"/>
    <w:rsid w:val="007246C1"/>
    <w:rsid w:val="00726D80"/>
    <w:rsid w:val="00733179"/>
    <w:rsid w:val="00733D59"/>
    <w:rsid w:val="00733DDC"/>
    <w:rsid w:val="00734BFC"/>
    <w:rsid w:val="00736EC2"/>
    <w:rsid w:val="007410FB"/>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A94"/>
    <w:rsid w:val="007664CD"/>
    <w:rsid w:val="00766B46"/>
    <w:rsid w:val="00766D34"/>
    <w:rsid w:val="00767B79"/>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49E6"/>
    <w:rsid w:val="007873FB"/>
    <w:rsid w:val="00787972"/>
    <w:rsid w:val="00794DD7"/>
    <w:rsid w:val="00795100"/>
    <w:rsid w:val="00795602"/>
    <w:rsid w:val="00795FC8"/>
    <w:rsid w:val="0079776B"/>
    <w:rsid w:val="007A01C6"/>
    <w:rsid w:val="007A0898"/>
    <w:rsid w:val="007A1D7E"/>
    <w:rsid w:val="007A25CF"/>
    <w:rsid w:val="007A3874"/>
    <w:rsid w:val="007A3879"/>
    <w:rsid w:val="007A3BD2"/>
    <w:rsid w:val="007A3C4F"/>
    <w:rsid w:val="007A3E85"/>
    <w:rsid w:val="007A5A1E"/>
    <w:rsid w:val="007B1642"/>
    <w:rsid w:val="007B1817"/>
    <w:rsid w:val="007B25D7"/>
    <w:rsid w:val="007B3658"/>
    <w:rsid w:val="007B55CE"/>
    <w:rsid w:val="007B756F"/>
    <w:rsid w:val="007C1F51"/>
    <w:rsid w:val="007C203B"/>
    <w:rsid w:val="007C6A73"/>
    <w:rsid w:val="007D0544"/>
    <w:rsid w:val="007D173F"/>
    <w:rsid w:val="007D1980"/>
    <w:rsid w:val="007D3904"/>
    <w:rsid w:val="007D43B8"/>
    <w:rsid w:val="007D51F2"/>
    <w:rsid w:val="007D5A49"/>
    <w:rsid w:val="007D6EE9"/>
    <w:rsid w:val="007D7679"/>
    <w:rsid w:val="007E2F7E"/>
    <w:rsid w:val="007E4570"/>
    <w:rsid w:val="007E48FA"/>
    <w:rsid w:val="007E5464"/>
    <w:rsid w:val="007E5F0E"/>
    <w:rsid w:val="007F0748"/>
    <w:rsid w:val="007F46FB"/>
    <w:rsid w:val="007F4980"/>
    <w:rsid w:val="007F4B75"/>
    <w:rsid w:val="007F6468"/>
    <w:rsid w:val="007F69C8"/>
    <w:rsid w:val="007F6B12"/>
    <w:rsid w:val="007F747D"/>
    <w:rsid w:val="00800C2A"/>
    <w:rsid w:val="0080127A"/>
    <w:rsid w:val="00802253"/>
    <w:rsid w:val="00802EA7"/>
    <w:rsid w:val="0080350B"/>
    <w:rsid w:val="00804515"/>
    <w:rsid w:val="008060A8"/>
    <w:rsid w:val="00810B93"/>
    <w:rsid w:val="008117F2"/>
    <w:rsid w:val="00813737"/>
    <w:rsid w:val="008201AF"/>
    <w:rsid w:val="0082064F"/>
    <w:rsid w:val="0082334F"/>
    <w:rsid w:val="00823BB4"/>
    <w:rsid w:val="0082403F"/>
    <w:rsid w:val="0082426E"/>
    <w:rsid w:val="00825FCB"/>
    <w:rsid w:val="00826098"/>
    <w:rsid w:val="008262E2"/>
    <w:rsid w:val="00830D69"/>
    <w:rsid w:val="008318DC"/>
    <w:rsid w:val="00833C20"/>
    <w:rsid w:val="00833E9F"/>
    <w:rsid w:val="00835129"/>
    <w:rsid w:val="00835678"/>
    <w:rsid w:val="00835E80"/>
    <w:rsid w:val="0083619F"/>
    <w:rsid w:val="00843225"/>
    <w:rsid w:val="00843E21"/>
    <w:rsid w:val="008440B0"/>
    <w:rsid w:val="0084635B"/>
    <w:rsid w:val="00847E09"/>
    <w:rsid w:val="008504D3"/>
    <w:rsid w:val="008512E2"/>
    <w:rsid w:val="008527F6"/>
    <w:rsid w:val="00852C2C"/>
    <w:rsid w:val="00853B90"/>
    <w:rsid w:val="0085461A"/>
    <w:rsid w:val="00854736"/>
    <w:rsid w:val="00855762"/>
    <w:rsid w:val="008614F2"/>
    <w:rsid w:val="008618F0"/>
    <w:rsid w:val="00861E9A"/>
    <w:rsid w:val="00862DD9"/>
    <w:rsid w:val="008631B3"/>
    <w:rsid w:val="00864657"/>
    <w:rsid w:val="00864878"/>
    <w:rsid w:val="00864A1C"/>
    <w:rsid w:val="00864D48"/>
    <w:rsid w:val="00865D7E"/>
    <w:rsid w:val="00867062"/>
    <w:rsid w:val="008676F7"/>
    <w:rsid w:val="00870BD8"/>
    <w:rsid w:val="00871DF2"/>
    <w:rsid w:val="008721C9"/>
    <w:rsid w:val="00872457"/>
    <w:rsid w:val="008727C5"/>
    <w:rsid w:val="0087289F"/>
    <w:rsid w:val="00872CD5"/>
    <w:rsid w:val="00873CA2"/>
    <w:rsid w:val="0087617E"/>
    <w:rsid w:val="008765B2"/>
    <w:rsid w:val="00876F64"/>
    <w:rsid w:val="00877371"/>
    <w:rsid w:val="00877853"/>
    <w:rsid w:val="00877F82"/>
    <w:rsid w:val="00880B2F"/>
    <w:rsid w:val="00880E42"/>
    <w:rsid w:val="00881859"/>
    <w:rsid w:val="00881D16"/>
    <w:rsid w:val="0088246B"/>
    <w:rsid w:val="008833F7"/>
    <w:rsid w:val="00883D62"/>
    <w:rsid w:val="0088471E"/>
    <w:rsid w:val="00884860"/>
    <w:rsid w:val="00885394"/>
    <w:rsid w:val="00885801"/>
    <w:rsid w:val="008868A1"/>
    <w:rsid w:val="00886BC8"/>
    <w:rsid w:val="0088767B"/>
    <w:rsid w:val="00887DAA"/>
    <w:rsid w:val="008905FC"/>
    <w:rsid w:val="0089289B"/>
    <w:rsid w:val="00893E0D"/>
    <w:rsid w:val="0089495B"/>
    <w:rsid w:val="00896B9B"/>
    <w:rsid w:val="00897675"/>
    <w:rsid w:val="008A0C8E"/>
    <w:rsid w:val="008A19C0"/>
    <w:rsid w:val="008A1C30"/>
    <w:rsid w:val="008A32FB"/>
    <w:rsid w:val="008A4A53"/>
    <w:rsid w:val="008A4E23"/>
    <w:rsid w:val="008A63D8"/>
    <w:rsid w:val="008A6401"/>
    <w:rsid w:val="008A6CCD"/>
    <w:rsid w:val="008A7050"/>
    <w:rsid w:val="008A7B1F"/>
    <w:rsid w:val="008A7BA1"/>
    <w:rsid w:val="008B1019"/>
    <w:rsid w:val="008B1559"/>
    <w:rsid w:val="008B1A1D"/>
    <w:rsid w:val="008B1DFA"/>
    <w:rsid w:val="008B27BE"/>
    <w:rsid w:val="008B45DF"/>
    <w:rsid w:val="008B4AD6"/>
    <w:rsid w:val="008B5B61"/>
    <w:rsid w:val="008B624E"/>
    <w:rsid w:val="008C17B9"/>
    <w:rsid w:val="008C4C01"/>
    <w:rsid w:val="008C5406"/>
    <w:rsid w:val="008C5DE4"/>
    <w:rsid w:val="008C78B1"/>
    <w:rsid w:val="008D14B7"/>
    <w:rsid w:val="008D1CD4"/>
    <w:rsid w:val="008D5CDC"/>
    <w:rsid w:val="008D6902"/>
    <w:rsid w:val="008D75CB"/>
    <w:rsid w:val="008D76A6"/>
    <w:rsid w:val="008E0738"/>
    <w:rsid w:val="008E0953"/>
    <w:rsid w:val="008E106C"/>
    <w:rsid w:val="008E2626"/>
    <w:rsid w:val="008E33BB"/>
    <w:rsid w:val="008E3E7A"/>
    <w:rsid w:val="008E460E"/>
    <w:rsid w:val="008E4779"/>
    <w:rsid w:val="008E4957"/>
    <w:rsid w:val="008E4E90"/>
    <w:rsid w:val="008E5A47"/>
    <w:rsid w:val="008E7C75"/>
    <w:rsid w:val="008F1DE5"/>
    <w:rsid w:val="008F1FD9"/>
    <w:rsid w:val="008F24F9"/>
    <w:rsid w:val="008F3034"/>
    <w:rsid w:val="008F37F1"/>
    <w:rsid w:val="008F3D94"/>
    <w:rsid w:val="008F6085"/>
    <w:rsid w:val="008F6349"/>
    <w:rsid w:val="008F7A57"/>
    <w:rsid w:val="0090051D"/>
    <w:rsid w:val="0090081D"/>
    <w:rsid w:val="0090147B"/>
    <w:rsid w:val="00901A90"/>
    <w:rsid w:val="009029D5"/>
    <w:rsid w:val="009108C7"/>
    <w:rsid w:val="00910C8A"/>
    <w:rsid w:val="00911035"/>
    <w:rsid w:val="00914173"/>
    <w:rsid w:val="0091556D"/>
    <w:rsid w:val="00916CAD"/>
    <w:rsid w:val="00916D05"/>
    <w:rsid w:val="00917549"/>
    <w:rsid w:val="00920789"/>
    <w:rsid w:val="00920DBC"/>
    <w:rsid w:val="009216C4"/>
    <w:rsid w:val="00922490"/>
    <w:rsid w:val="0092307F"/>
    <w:rsid w:val="00925845"/>
    <w:rsid w:val="0092699C"/>
    <w:rsid w:val="009277B9"/>
    <w:rsid w:val="00930CC7"/>
    <w:rsid w:val="0093177C"/>
    <w:rsid w:val="00933C27"/>
    <w:rsid w:val="0093670D"/>
    <w:rsid w:val="00936CA8"/>
    <w:rsid w:val="009374E0"/>
    <w:rsid w:val="00937F0B"/>
    <w:rsid w:val="00940B56"/>
    <w:rsid w:val="0094195B"/>
    <w:rsid w:val="009426D3"/>
    <w:rsid w:val="0094312F"/>
    <w:rsid w:val="00943E1D"/>
    <w:rsid w:val="00944B23"/>
    <w:rsid w:val="009454D8"/>
    <w:rsid w:val="009457EB"/>
    <w:rsid w:val="009464C9"/>
    <w:rsid w:val="00946559"/>
    <w:rsid w:val="00946DB2"/>
    <w:rsid w:val="00946ED7"/>
    <w:rsid w:val="009476F8"/>
    <w:rsid w:val="00950C4C"/>
    <w:rsid w:val="009539E6"/>
    <w:rsid w:val="0095456F"/>
    <w:rsid w:val="00955865"/>
    <w:rsid w:val="00955E57"/>
    <w:rsid w:val="0095629A"/>
    <w:rsid w:val="00960AFB"/>
    <w:rsid w:val="009614FC"/>
    <w:rsid w:val="0096244C"/>
    <w:rsid w:val="0096274D"/>
    <w:rsid w:val="009630C8"/>
    <w:rsid w:val="00963F7E"/>
    <w:rsid w:val="0096458C"/>
    <w:rsid w:val="0096467B"/>
    <w:rsid w:val="0096567C"/>
    <w:rsid w:val="00973BA3"/>
    <w:rsid w:val="0097531E"/>
    <w:rsid w:val="00975F06"/>
    <w:rsid w:val="00977917"/>
    <w:rsid w:val="0098156A"/>
    <w:rsid w:val="0098350B"/>
    <w:rsid w:val="00983CAD"/>
    <w:rsid w:val="00984137"/>
    <w:rsid w:val="00984596"/>
    <w:rsid w:val="00985191"/>
    <w:rsid w:val="00991B65"/>
    <w:rsid w:val="00991F33"/>
    <w:rsid w:val="009928BB"/>
    <w:rsid w:val="00992ACE"/>
    <w:rsid w:val="00992C7E"/>
    <w:rsid w:val="0099300D"/>
    <w:rsid w:val="00993B8C"/>
    <w:rsid w:val="009950BA"/>
    <w:rsid w:val="00995861"/>
    <w:rsid w:val="009971C0"/>
    <w:rsid w:val="00997498"/>
    <w:rsid w:val="0099757D"/>
    <w:rsid w:val="009A2775"/>
    <w:rsid w:val="009A4438"/>
    <w:rsid w:val="009A4BB4"/>
    <w:rsid w:val="009A5418"/>
    <w:rsid w:val="009A5633"/>
    <w:rsid w:val="009A72EA"/>
    <w:rsid w:val="009A7E8E"/>
    <w:rsid w:val="009B229B"/>
    <w:rsid w:val="009B281A"/>
    <w:rsid w:val="009B46CA"/>
    <w:rsid w:val="009B48BA"/>
    <w:rsid w:val="009B6341"/>
    <w:rsid w:val="009B6454"/>
    <w:rsid w:val="009B6DD8"/>
    <w:rsid w:val="009B6F1E"/>
    <w:rsid w:val="009B719F"/>
    <w:rsid w:val="009C047D"/>
    <w:rsid w:val="009C063E"/>
    <w:rsid w:val="009C0818"/>
    <w:rsid w:val="009C0DA3"/>
    <w:rsid w:val="009C0FF3"/>
    <w:rsid w:val="009C145D"/>
    <w:rsid w:val="009C226A"/>
    <w:rsid w:val="009C2DE1"/>
    <w:rsid w:val="009C3007"/>
    <w:rsid w:val="009C3674"/>
    <w:rsid w:val="009C3A93"/>
    <w:rsid w:val="009C4422"/>
    <w:rsid w:val="009C45AA"/>
    <w:rsid w:val="009C7FCA"/>
    <w:rsid w:val="009D0749"/>
    <w:rsid w:val="009D11B1"/>
    <w:rsid w:val="009D1DD0"/>
    <w:rsid w:val="009D391B"/>
    <w:rsid w:val="009D6C15"/>
    <w:rsid w:val="009D7683"/>
    <w:rsid w:val="009E10E0"/>
    <w:rsid w:val="009E1D2B"/>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B26"/>
    <w:rsid w:val="00A06C11"/>
    <w:rsid w:val="00A076D6"/>
    <w:rsid w:val="00A07ECA"/>
    <w:rsid w:val="00A10466"/>
    <w:rsid w:val="00A10A54"/>
    <w:rsid w:val="00A11E2F"/>
    <w:rsid w:val="00A140C6"/>
    <w:rsid w:val="00A14523"/>
    <w:rsid w:val="00A20400"/>
    <w:rsid w:val="00A232DE"/>
    <w:rsid w:val="00A23761"/>
    <w:rsid w:val="00A24DDF"/>
    <w:rsid w:val="00A250C9"/>
    <w:rsid w:val="00A2564A"/>
    <w:rsid w:val="00A25697"/>
    <w:rsid w:val="00A25979"/>
    <w:rsid w:val="00A27FB8"/>
    <w:rsid w:val="00A3013A"/>
    <w:rsid w:val="00A31EB7"/>
    <w:rsid w:val="00A342F8"/>
    <w:rsid w:val="00A34E5B"/>
    <w:rsid w:val="00A355EC"/>
    <w:rsid w:val="00A35E90"/>
    <w:rsid w:val="00A402F3"/>
    <w:rsid w:val="00A42321"/>
    <w:rsid w:val="00A42D54"/>
    <w:rsid w:val="00A42E5D"/>
    <w:rsid w:val="00A47260"/>
    <w:rsid w:val="00A47A6D"/>
    <w:rsid w:val="00A50D37"/>
    <w:rsid w:val="00A50DD5"/>
    <w:rsid w:val="00A52C0F"/>
    <w:rsid w:val="00A55FD9"/>
    <w:rsid w:val="00A57E14"/>
    <w:rsid w:val="00A61F58"/>
    <w:rsid w:val="00A62E41"/>
    <w:rsid w:val="00A64694"/>
    <w:rsid w:val="00A648DF"/>
    <w:rsid w:val="00A66BD5"/>
    <w:rsid w:val="00A66EF7"/>
    <w:rsid w:val="00A67C71"/>
    <w:rsid w:val="00A71859"/>
    <w:rsid w:val="00A72FD4"/>
    <w:rsid w:val="00A73D62"/>
    <w:rsid w:val="00A75726"/>
    <w:rsid w:val="00A75E34"/>
    <w:rsid w:val="00A77D94"/>
    <w:rsid w:val="00A804AD"/>
    <w:rsid w:val="00A81789"/>
    <w:rsid w:val="00A8273C"/>
    <w:rsid w:val="00A83335"/>
    <w:rsid w:val="00A83B31"/>
    <w:rsid w:val="00A84BFD"/>
    <w:rsid w:val="00A903FB"/>
    <w:rsid w:val="00A9058B"/>
    <w:rsid w:val="00A92ACB"/>
    <w:rsid w:val="00A940D4"/>
    <w:rsid w:val="00A941C4"/>
    <w:rsid w:val="00A94746"/>
    <w:rsid w:val="00AA063A"/>
    <w:rsid w:val="00AA077F"/>
    <w:rsid w:val="00AA1860"/>
    <w:rsid w:val="00AA386A"/>
    <w:rsid w:val="00AA3F66"/>
    <w:rsid w:val="00AA4A68"/>
    <w:rsid w:val="00AA6DB2"/>
    <w:rsid w:val="00AA6FA6"/>
    <w:rsid w:val="00AA7697"/>
    <w:rsid w:val="00AB1344"/>
    <w:rsid w:val="00AB2B6D"/>
    <w:rsid w:val="00AB3E27"/>
    <w:rsid w:val="00AB499F"/>
    <w:rsid w:val="00AB6710"/>
    <w:rsid w:val="00AB75CB"/>
    <w:rsid w:val="00AB7602"/>
    <w:rsid w:val="00AC06DE"/>
    <w:rsid w:val="00AC19F1"/>
    <w:rsid w:val="00AC21B3"/>
    <w:rsid w:val="00AC2591"/>
    <w:rsid w:val="00AC2F0D"/>
    <w:rsid w:val="00AC430C"/>
    <w:rsid w:val="00AC4D4C"/>
    <w:rsid w:val="00AC52AC"/>
    <w:rsid w:val="00AC5616"/>
    <w:rsid w:val="00AC713E"/>
    <w:rsid w:val="00AC71C4"/>
    <w:rsid w:val="00AC72E5"/>
    <w:rsid w:val="00AD0F90"/>
    <w:rsid w:val="00AD28B1"/>
    <w:rsid w:val="00AD2ED9"/>
    <w:rsid w:val="00AD30E0"/>
    <w:rsid w:val="00AD369D"/>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543"/>
    <w:rsid w:val="00AE7C7A"/>
    <w:rsid w:val="00AF30FD"/>
    <w:rsid w:val="00AF363B"/>
    <w:rsid w:val="00AF3BC3"/>
    <w:rsid w:val="00AF3F57"/>
    <w:rsid w:val="00AF3F99"/>
    <w:rsid w:val="00AF43AC"/>
    <w:rsid w:val="00AF43B1"/>
    <w:rsid w:val="00AF51C7"/>
    <w:rsid w:val="00AF59A0"/>
    <w:rsid w:val="00AF6EDF"/>
    <w:rsid w:val="00B01FCE"/>
    <w:rsid w:val="00B020FB"/>
    <w:rsid w:val="00B0439F"/>
    <w:rsid w:val="00B04C27"/>
    <w:rsid w:val="00B05A06"/>
    <w:rsid w:val="00B06842"/>
    <w:rsid w:val="00B0723F"/>
    <w:rsid w:val="00B075A5"/>
    <w:rsid w:val="00B07914"/>
    <w:rsid w:val="00B121BC"/>
    <w:rsid w:val="00B14D53"/>
    <w:rsid w:val="00B14F5F"/>
    <w:rsid w:val="00B1555D"/>
    <w:rsid w:val="00B157B3"/>
    <w:rsid w:val="00B15AA2"/>
    <w:rsid w:val="00B15E36"/>
    <w:rsid w:val="00B15FF9"/>
    <w:rsid w:val="00B16A30"/>
    <w:rsid w:val="00B1711F"/>
    <w:rsid w:val="00B21DE4"/>
    <w:rsid w:val="00B227EB"/>
    <w:rsid w:val="00B232CA"/>
    <w:rsid w:val="00B23487"/>
    <w:rsid w:val="00B23D55"/>
    <w:rsid w:val="00B26B6D"/>
    <w:rsid w:val="00B26F37"/>
    <w:rsid w:val="00B310F0"/>
    <w:rsid w:val="00B31121"/>
    <w:rsid w:val="00B32D9F"/>
    <w:rsid w:val="00B339C2"/>
    <w:rsid w:val="00B36318"/>
    <w:rsid w:val="00B378DA"/>
    <w:rsid w:val="00B4014D"/>
    <w:rsid w:val="00B426C7"/>
    <w:rsid w:val="00B42EAB"/>
    <w:rsid w:val="00B442C9"/>
    <w:rsid w:val="00B45A02"/>
    <w:rsid w:val="00B52FCD"/>
    <w:rsid w:val="00B54E05"/>
    <w:rsid w:val="00B55A13"/>
    <w:rsid w:val="00B55EE6"/>
    <w:rsid w:val="00B56A3F"/>
    <w:rsid w:val="00B576DB"/>
    <w:rsid w:val="00B57BB1"/>
    <w:rsid w:val="00B60FED"/>
    <w:rsid w:val="00B62F04"/>
    <w:rsid w:val="00B63778"/>
    <w:rsid w:val="00B6512F"/>
    <w:rsid w:val="00B663A6"/>
    <w:rsid w:val="00B664B3"/>
    <w:rsid w:val="00B67E58"/>
    <w:rsid w:val="00B7014B"/>
    <w:rsid w:val="00B70A81"/>
    <w:rsid w:val="00B71183"/>
    <w:rsid w:val="00B759BE"/>
    <w:rsid w:val="00B75A92"/>
    <w:rsid w:val="00B761F4"/>
    <w:rsid w:val="00B773C8"/>
    <w:rsid w:val="00B818FA"/>
    <w:rsid w:val="00B83747"/>
    <w:rsid w:val="00B85A0F"/>
    <w:rsid w:val="00B85C56"/>
    <w:rsid w:val="00B85F8D"/>
    <w:rsid w:val="00B86426"/>
    <w:rsid w:val="00B870E5"/>
    <w:rsid w:val="00B877D6"/>
    <w:rsid w:val="00B90901"/>
    <w:rsid w:val="00B90A31"/>
    <w:rsid w:val="00B92994"/>
    <w:rsid w:val="00B92A46"/>
    <w:rsid w:val="00B9387A"/>
    <w:rsid w:val="00B93CAD"/>
    <w:rsid w:val="00B960DD"/>
    <w:rsid w:val="00BA0336"/>
    <w:rsid w:val="00BA0978"/>
    <w:rsid w:val="00BA2BFF"/>
    <w:rsid w:val="00BA450A"/>
    <w:rsid w:val="00BA4C23"/>
    <w:rsid w:val="00BA52A8"/>
    <w:rsid w:val="00BA571B"/>
    <w:rsid w:val="00BA69F5"/>
    <w:rsid w:val="00BB038B"/>
    <w:rsid w:val="00BB0F36"/>
    <w:rsid w:val="00BB2490"/>
    <w:rsid w:val="00BB257C"/>
    <w:rsid w:val="00BB25F9"/>
    <w:rsid w:val="00BB2E89"/>
    <w:rsid w:val="00BB448E"/>
    <w:rsid w:val="00BB5055"/>
    <w:rsid w:val="00BB6BB3"/>
    <w:rsid w:val="00BB7CEB"/>
    <w:rsid w:val="00BC05C7"/>
    <w:rsid w:val="00BC066D"/>
    <w:rsid w:val="00BC12FD"/>
    <w:rsid w:val="00BC1D24"/>
    <w:rsid w:val="00BC3643"/>
    <w:rsid w:val="00BC3C08"/>
    <w:rsid w:val="00BC551A"/>
    <w:rsid w:val="00BC7C3C"/>
    <w:rsid w:val="00BC7DC7"/>
    <w:rsid w:val="00BC7FC1"/>
    <w:rsid w:val="00BD3F83"/>
    <w:rsid w:val="00BD3FFA"/>
    <w:rsid w:val="00BD45B3"/>
    <w:rsid w:val="00BD4BCE"/>
    <w:rsid w:val="00BD6A42"/>
    <w:rsid w:val="00BE06E8"/>
    <w:rsid w:val="00BE1AAE"/>
    <w:rsid w:val="00BE236B"/>
    <w:rsid w:val="00BE23CF"/>
    <w:rsid w:val="00BE629C"/>
    <w:rsid w:val="00BE675F"/>
    <w:rsid w:val="00BF0004"/>
    <w:rsid w:val="00BF034A"/>
    <w:rsid w:val="00BF07D4"/>
    <w:rsid w:val="00BF2211"/>
    <w:rsid w:val="00BF28AE"/>
    <w:rsid w:val="00BF3259"/>
    <w:rsid w:val="00BF3C1D"/>
    <w:rsid w:val="00BF46F7"/>
    <w:rsid w:val="00BF5B13"/>
    <w:rsid w:val="00BF6549"/>
    <w:rsid w:val="00BF663D"/>
    <w:rsid w:val="00BF7317"/>
    <w:rsid w:val="00C0043F"/>
    <w:rsid w:val="00C01EA6"/>
    <w:rsid w:val="00C028BB"/>
    <w:rsid w:val="00C03E70"/>
    <w:rsid w:val="00C04BD1"/>
    <w:rsid w:val="00C04ECB"/>
    <w:rsid w:val="00C0629F"/>
    <w:rsid w:val="00C0695D"/>
    <w:rsid w:val="00C10357"/>
    <w:rsid w:val="00C10BD3"/>
    <w:rsid w:val="00C1175B"/>
    <w:rsid w:val="00C133B7"/>
    <w:rsid w:val="00C139BC"/>
    <w:rsid w:val="00C219F4"/>
    <w:rsid w:val="00C232ED"/>
    <w:rsid w:val="00C238B2"/>
    <w:rsid w:val="00C323BE"/>
    <w:rsid w:val="00C32732"/>
    <w:rsid w:val="00C33450"/>
    <w:rsid w:val="00C33A98"/>
    <w:rsid w:val="00C34012"/>
    <w:rsid w:val="00C3490B"/>
    <w:rsid w:val="00C34D09"/>
    <w:rsid w:val="00C35156"/>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331"/>
    <w:rsid w:val="00C5370C"/>
    <w:rsid w:val="00C551D5"/>
    <w:rsid w:val="00C6075C"/>
    <w:rsid w:val="00C61B36"/>
    <w:rsid w:val="00C635A5"/>
    <w:rsid w:val="00C6535E"/>
    <w:rsid w:val="00C672F2"/>
    <w:rsid w:val="00C67512"/>
    <w:rsid w:val="00C70BC5"/>
    <w:rsid w:val="00C70F9A"/>
    <w:rsid w:val="00C71B11"/>
    <w:rsid w:val="00C743B3"/>
    <w:rsid w:val="00C75217"/>
    <w:rsid w:val="00C76728"/>
    <w:rsid w:val="00C76A25"/>
    <w:rsid w:val="00C76A81"/>
    <w:rsid w:val="00C81244"/>
    <w:rsid w:val="00C820CB"/>
    <w:rsid w:val="00C8331F"/>
    <w:rsid w:val="00C83D7B"/>
    <w:rsid w:val="00C84B3D"/>
    <w:rsid w:val="00C859FE"/>
    <w:rsid w:val="00C878E1"/>
    <w:rsid w:val="00C87AB8"/>
    <w:rsid w:val="00C91E79"/>
    <w:rsid w:val="00C93B10"/>
    <w:rsid w:val="00C94679"/>
    <w:rsid w:val="00C95634"/>
    <w:rsid w:val="00C95D3A"/>
    <w:rsid w:val="00C95D86"/>
    <w:rsid w:val="00C9783C"/>
    <w:rsid w:val="00C97F3B"/>
    <w:rsid w:val="00C97F43"/>
    <w:rsid w:val="00CA01BA"/>
    <w:rsid w:val="00CA0440"/>
    <w:rsid w:val="00CA09B1"/>
    <w:rsid w:val="00CA79B5"/>
    <w:rsid w:val="00CB023D"/>
    <w:rsid w:val="00CB1D23"/>
    <w:rsid w:val="00CB4153"/>
    <w:rsid w:val="00CB5894"/>
    <w:rsid w:val="00CB637A"/>
    <w:rsid w:val="00CB6F32"/>
    <w:rsid w:val="00CC0631"/>
    <w:rsid w:val="00CC1756"/>
    <w:rsid w:val="00CC26AC"/>
    <w:rsid w:val="00CC3D57"/>
    <w:rsid w:val="00CC3EF6"/>
    <w:rsid w:val="00CC49E9"/>
    <w:rsid w:val="00CC6A38"/>
    <w:rsid w:val="00CC6EFD"/>
    <w:rsid w:val="00CC70AD"/>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4E0D"/>
    <w:rsid w:val="00CE532E"/>
    <w:rsid w:val="00CE5C4E"/>
    <w:rsid w:val="00CE6442"/>
    <w:rsid w:val="00CE691F"/>
    <w:rsid w:val="00CE7706"/>
    <w:rsid w:val="00CF02A2"/>
    <w:rsid w:val="00CF1744"/>
    <w:rsid w:val="00CF17F3"/>
    <w:rsid w:val="00CF1B53"/>
    <w:rsid w:val="00CF4639"/>
    <w:rsid w:val="00CF4C0E"/>
    <w:rsid w:val="00CF5002"/>
    <w:rsid w:val="00CF5FF2"/>
    <w:rsid w:val="00CF60C5"/>
    <w:rsid w:val="00CF67B9"/>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92F"/>
    <w:rsid w:val="00D1617E"/>
    <w:rsid w:val="00D20C4C"/>
    <w:rsid w:val="00D20EFF"/>
    <w:rsid w:val="00D22904"/>
    <w:rsid w:val="00D24B48"/>
    <w:rsid w:val="00D262D9"/>
    <w:rsid w:val="00D26F1B"/>
    <w:rsid w:val="00D279C8"/>
    <w:rsid w:val="00D27E90"/>
    <w:rsid w:val="00D34A26"/>
    <w:rsid w:val="00D3581A"/>
    <w:rsid w:val="00D41C48"/>
    <w:rsid w:val="00D436F1"/>
    <w:rsid w:val="00D43870"/>
    <w:rsid w:val="00D44689"/>
    <w:rsid w:val="00D45A9F"/>
    <w:rsid w:val="00D45D23"/>
    <w:rsid w:val="00D46792"/>
    <w:rsid w:val="00D46947"/>
    <w:rsid w:val="00D46D5B"/>
    <w:rsid w:val="00D50960"/>
    <w:rsid w:val="00D51B62"/>
    <w:rsid w:val="00D5345B"/>
    <w:rsid w:val="00D54B58"/>
    <w:rsid w:val="00D563E0"/>
    <w:rsid w:val="00D5684D"/>
    <w:rsid w:val="00D56943"/>
    <w:rsid w:val="00D57656"/>
    <w:rsid w:val="00D61990"/>
    <w:rsid w:val="00D6314C"/>
    <w:rsid w:val="00D666EF"/>
    <w:rsid w:val="00D70716"/>
    <w:rsid w:val="00D70DD3"/>
    <w:rsid w:val="00D717C2"/>
    <w:rsid w:val="00D7458A"/>
    <w:rsid w:val="00D7500B"/>
    <w:rsid w:val="00D765EC"/>
    <w:rsid w:val="00D8022B"/>
    <w:rsid w:val="00D81821"/>
    <w:rsid w:val="00D827A2"/>
    <w:rsid w:val="00D830C3"/>
    <w:rsid w:val="00D8386C"/>
    <w:rsid w:val="00D85D53"/>
    <w:rsid w:val="00D863E1"/>
    <w:rsid w:val="00D869A1"/>
    <w:rsid w:val="00D92B19"/>
    <w:rsid w:val="00D931BC"/>
    <w:rsid w:val="00D95A3F"/>
    <w:rsid w:val="00D96BB4"/>
    <w:rsid w:val="00D96BD2"/>
    <w:rsid w:val="00D97240"/>
    <w:rsid w:val="00D97374"/>
    <w:rsid w:val="00D9782A"/>
    <w:rsid w:val="00DA0088"/>
    <w:rsid w:val="00DA197D"/>
    <w:rsid w:val="00DA3A4C"/>
    <w:rsid w:val="00DA4992"/>
    <w:rsid w:val="00DA4FEB"/>
    <w:rsid w:val="00DA5660"/>
    <w:rsid w:val="00DA6893"/>
    <w:rsid w:val="00DA7B11"/>
    <w:rsid w:val="00DB0A32"/>
    <w:rsid w:val="00DB242F"/>
    <w:rsid w:val="00DB26F9"/>
    <w:rsid w:val="00DB2E8A"/>
    <w:rsid w:val="00DB48F6"/>
    <w:rsid w:val="00DB5B81"/>
    <w:rsid w:val="00DB6615"/>
    <w:rsid w:val="00DB6976"/>
    <w:rsid w:val="00DB6B30"/>
    <w:rsid w:val="00DB6B7B"/>
    <w:rsid w:val="00DB78D4"/>
    <w:rsid w:val="00DC394A"/>
    <w:rsid w:val="00DC4430"/>
    <w:rsid w:val="00DC534C"/>
    <w:rsid w:val="00DC5E0C"/>
    <w:rsid w:val="00DC602C"/>
    <w:rsid w:val="00DC6792"/>
    <w:rsid w:val="00DC6DF7"/>
    <w:rsid w:val="00DD16D0"/>
    <w:rsid w:val="00DD1CC5"/>
    <w:rsid w:val="00DD2A55"/>
    <w:rsid w:val="00DD2E5D"/>
    <w:rsid w:val="00DD5671"/>
    <w:rsid w:val="00DD5E4E"/>
    <w:rsid w:val="00DD6E36"/>
    <w:rsid w:val="00DD7ADE"/>
    <w:rsid w:val="00DE057A"/>
    <w:rsid w:val="00DE0A9A"/>
    <w:rsid w:val="00DE1664"/>
    <w:rsid w:val="00DE3148"/>
    <w:rsid w:val="00DE3536"/>
    <w:rsid w:val="00DE3E08"/>
    <w:rsid w:val="00DE3F43"/>
    <w:rsid w:val="00DE4FFD"/>
    <w:rsid w:val="00DE57F3"/>
    <w:rsid w:val="00DE5867"/>
    <w:rsid w:val="00DE5CA9"/>
    <w:rsid w:val="00DE7E64"/>
    <w:rsid w:val="00DE7F16"/>
    <w:rsid w:val="00DF00ED"/>
    <w:rsid w:val="00DF238D"/>
    <w:rsid w:val="00DF3394"/>
    <w:rsid w:val="00DF4BB9"/>
    <w:rsid w:val="00DF4D63"/>
    <w:rsid w:val="00DF4E54"/>
    <w:rsid w:val="00DF582F"/>
    <w:rsid w:val="00DF6060"/>
    <w:rsid w:val="00DF658E"/>
    <w:rsid w:val="00DF6907"/>
    <w:rsid w:val="00DF6B4A"/>
    <w:rsid w:val="00E00558"/>
    <w:rsid w:val="00E026F4"/>
    <w:rsid w:val="00E02C20"/>
    <w:rsid w:val="00E02E11"/>
    <w:rsid w:val="00E034CA"/>
    <w:rsid w:val="00E03E48"/>
    <w:rsid w:val="00E0471D"/>
    <w:rsid w:val="00E0493A"/>
    <w:rsid w:val="00E04D41"/>
    <w:rsid w:val="00E05326"/>
    <w:rsid w:val="00E06ED0"/>
    <w:rsid w:val="00E10234"/>
    <w:rsid w:val="00E10D1F"/>
    <w:rsid w:val="00E121B6"/>
    <w:rsid w:val="00E17E34"/>
    <w:rsid w:val="00E200D6"/>
    <w:rsid w:val="00E2060B"/>
    <w:rsid w:val="00E21B78"/>
    <w:rsid w:val="00E21E16"/>
    <w:rsid w:val="00E223EF"/>
    <w:rsid w:val="00E224BE"/>
    <w:rsid w:val="00E23F3C"/>
    <w:rsid w:val="00E249AD"/>
    <w:rsid w:val="00E255FF"/>
    <w:rsid w:val="00E257DE"/>
    <w:rsid w:val="00E25FDF"/>
    <w:rsid w:val="00E2680A"/>
    <w:rsid w:val="00E271D3"/>
    <w:rsid w:val="00E30302"/>
    <w:rsid w:val="00E30E2A"/>
    <w:rsid w:val="00E31296"/>
    <w:rsid w:val="00E3283A"/>
    <w:rsid w:val="00E32ED1"/>
    <w:rsid w:val="00E34AA0"/>
    <w:rsid w:val="00E35F56"/>
    <w:rsid w:val="00E36D9D"/>
    <w:rsid w:val="00E40F79"/>
    <w:rsid w:val="00E42C7A"/>
    <w:rsid w:val="00E42E33"/>
    <w:rsid w:val="00E44654"/>
    <w:rsid w:val="00E45882"/>
    <w:rsid w:val="00E5113E"/>
    <w:rsid w:val="00E52D37"/>
    <w:rsid w:val="00E538C9"/>
    <w:rsid w:val="00E544F3"/>
    <w:rsid w:val="00E54E8F"/>
    <w:rsid w:val="00E56275"/>
    <w:rsid w:val="00E56639"/>
    <w:rsid w:val="00E56FC4"/>
    <w:rsid w:val="00E57DBC"/>
    <w:rsid w:val="00E61101"/>
    <w:rsid w:val="00E61E08"/>
    <w:rsid w:val="00E62552"/>
    <w:rsid w:val="00E718BD"/>
    <w:rsid w:val="00E72E84"/>
    <w:rsid w:val="00E74377"/>
    <w:rsid w:val="00E74B1C"/>
    <w:rsid w:val="00E7664B"/>
    <w:rsid w:val="00E80909"/>
    <w:rsid w:val="00E80B04"/>
    <w:rsid w:val="00E81C65"/>
    <w:rsid w:val="00E836B1"/>
    <w:rsid w:val="00E85960"/>
    <w:rsid w:val="00E86627"/>
    <w:rsid w:val="00E87A0E"/>
    <w:rsid w:val="00E90525"/>
    <w:rsid w:val="00E907C1"/>
    <w:rsid w:val="00E90BE5"/>
    <w:rsid w:val="00E9163E"/>
    <w:rsid w:val="00EA1833"/>
    <w:rsid w:val="00EA2D52"/>
    <w:rsid w:val="00EB0239"/>
    <w:rsid w:val="00EB05CE"/>
    <w:rsid w:val="00EB098E"/>
    <w:rsid w:val="00EB1A7F"/>
    <w:rsid w:val="00EB1D12"/>
    <w:rsid w:val="00EB20BD"/>
    <w:rsid w:val="00EB5BA0"/>
    <w:rsid w:val="00EB62BF"/>
    <w:rsid w:val="00EB7318"/>
    <w:rsid w:val="00EC08FA"/>
    <w:rsid w:val="00EC15B0"/>
    <w:rsid w:val="00EC1975"/>
    <w:rsid w:val="00EC2AD6"/>
    <w:rsid w:val="00EC312E"/>
    <w:rsid w:val="00EC39FD"/>
    <w:rsid w:val="00EC4819"/>
    <w:rsid w:val="00EC5146"/>
    <w:rsid w:val="00EC52E8"/>
    <w:rsid w:val="00EC6244"/>
    <w:rsid w:val="00ED10FF"/>
    <w:rsid w:val="00ED2EEB"/>
    <w:rsid w:val="00ED41D6"/>
    <w:rsid w:val="00ED75FC"/>
    <w:rsid w:val="00ED7C74"/>
    <w:rsid w:val="00ED7D6C"/>
    <w:rsid w:val="00EE0B0B"/>
    <w:rsid w:val="00EE1144"/>
    <w:rsid w:val="00EE42C4"/>
    <w:rsid w:val="00EE5279"/>
    <w:rsid w:val="00EE5E12"/>
    <w:rsid w:val="00EE5E54"/>
    <w:rsid w:val="00EE6560"/>
    <w:rsid w:val="00EE6D1C"/>
    <w:rsid w:val="00EE772E"/>
    <w:rsid w:val="00EF1178"/>
    <w:rsid w:val="00EF2788"/>
    <w:rsid w:val="00EF2AF3"/>
    <w:rsid w:val="00EF2B8D"/>
    <w:rsid w:val="00EF3923"/>
    <w:rsid w:val="00EF3FCB"/>
    <w:rsid w:val="00EF4755"/>
    <w:rsid w:val="00EF6630"/>
    <w:rsid w:val="00F024A2"/>
    <w:rsid w:val="00F04D3F"/>
    <w:rsid w:val="00F05143"/>
    <w:rsid w:val="00F0670F"/>
    <w:rsid w:val="00F06A1D"/>
    <w:rsid w:val="00F06ADF"/>
    <w:rsid w:val="00F12C6F"/>
    <w:rsid w:val="00F13078"/>
    <w:rsid w:val="00F13BCF"/>
    <w:rsid w:val="00F174A2"/>
    <w:rsid w:val="00F20350"/>
    <w:rsid w:val="00F236BF"/>
    <w:rsid w:val="00F23912"/>
    <w:rsid w:val="00F23B48"/>
    <w:rsid w:val="00F269EB"/>
    <w:rsid w:val="00F27F8C"/>
    <w:rsid w:val="00F325EA"/>
    <w:rsid w:val="00F333B8"/>
    <w:rsid w:val="00F3351B"/>
    <w:rsid w:val="00F367B0"/>
    <w:rsid w:val="00F37A09"/>
    <w:rsid w:val="00F37E0A"/>
    <w:rsid w:val="00F4084D"/>
    <w:rsid w:val="00F42737"/>
    <w:rsid w:val="00F42C0A"/>
    <w:rsid w:val="00F44759"/>
    <w:rsid w:val="00F448F6"/>
    <w:rsid w:val="00F44DA5"/>
    <w:rsid w:val="00F450A2"/>
    <w:rsid w:val="00F4649B"/>
    <w:rsid w:val="00F466DA"/>
    <w:rsid w:val="00F46DBE"/>
    <w:rsid w:val="00F51365"/>
    <w:rsid w:val="00F5252B"/>
    <w:rsid w:val="00F54A83"/>
    <w:rsid w:val="00F54AE7"/>
    <w:rsid w:val="00F55651"/>
    <w:rsid w:val="00F55744"/>
    <w:rsid w:val="00F5586C"/>
    <w:rsid w:val="00F56E00"/>
    <w:rsid w:val="00F60236"/>
    <w:rsid w:val="00F61348"/>
    <w:rsid w:val="00F62BA3"/>
    <w:rsid w:val="00F644C4"/>
    <w:rsid w:val="00F64F47"/>
    <w:rsid w:val="00F650DB"/>
    <w:rsid w:val="00F657EE"/>
    <w:rsid w:val="00F65821"/>
    <w:rsid w:val="00F66DFE"/>
    <w:rsid w:val="00F70AF1"/>
    <w:rsid w:val="00F732EC"/>
    <w:rsid w:val="00F740EE"/>
    <w:rsid w:val="00F74E11"/>
    <w:rsid w:val="00F802D7"/>
    <w:rsid w:val="00F80B34"/>
    <w:rsid w:val="00F80F51"/>
    <w:rsid w:val="00F818AC"/>
    <w:rsid w:val="00F85A7E"/>
    <w:rsid w:val="00F879EE"/>
    <w:rsid w:val="00F90072"/>
    <w:rsid w:val="00F904F2"/>
    <w:rsid w:val="00F90DF1"/>
    <w:rsid w:val="00F926FB"/>
    <w:rsid w:val="00F968D7"/>
    <w:rsid w:val="00F97608"/>
    <w:rsid w:val="00FA3766"/>
    <w:rsid w:val="00FA500C"/>
    <w:rsid w:val="00FA57FA"/>
    <w:rsid w:val="00FA5F22"/>
    <w:rsid w:val="00FA7CDC"/>
    <w:rsid w:val="00FB237C"/>
    <w:rsid w:val="00FB2716"/>
    <w:rsid w:val="00FB6062"/>
    <w:rsid w:val="00FB6171"/>
    <w:rsid w:val="00FB69AB"/>
    <w:rsid w:val="00FB7167"/>
    <w:rsid w:val="00FB7985"/>
    <w:rsid w:val="00FC144C"/>
    <w:rsid w:val="00FC1640"/>
    <w:rsid w:val="00FC32F9"/>
    <w:rsid w:val="00FC3E01"/>
    <w:rsid w:val="00FC4A31"/>
    <w:rsid w:val="00FC58D6"/>
    <w:rsid w:val="00FD2476"/>
    <w:rsid w:val="00FD3086"/>
    <w:rsid w:val="00FD6E7D"/>
    <w:rsid w:val="00FD760F"/>
    <w:rsid w:val="00FD7D18"/>
    <w:rsid w:val="00FD7F1C"/>
    <w:rsid w:val="00FE0293"/>
    <w:rsid w:val="00FE1148"/>
    <w:rsid w:val="00FE2E2A"/>
    <w:rsid w:val="00FE38DB"/>
    <w:rsid w:val="00FE5808"/>
    <w:rsid w:val="00FE59F4"/>
    <w:rsid w:val="00FE6AE7"/>
    <w:rsid w:val="00FE6D17"/>
    <w:rsid w:val="00FF0664"/>
    <w:rsid w:val="00FF0A7A"/>
    <w:rsid w:val="00FF0D94"/>
    <w:rsid w:val="00FF0E47"/>
    <w:rsid w:val="00FF1037"/>
    <w:rsid w:val="00FF1F9F"/>
    <w:rsid w:val="00FF2640"/>
    <w:rsid w:val="00FF2CCF"/>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8273C"/>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matplotlib.org/stable/contents.html" TargetMode="External"/><Relationship Id="rId42" Type="http://schemas.openxmlformats.org/officeDocument/2006/relationships/hyperlink" Target="http://revealnews.org/blog/turn-your-data-into-sound-using-our-new-miditime-library/" TargetMode="External"/><Relationship Id="rId47" Type="http://schemas.openxmlformats.org/officeDocument/2006/relationships/hyperlink" Target="https://doi.org/10.1007/978-3-642-10520-3_9" TargetMode="External"/><Relationship Id="rId50" Type="http://schemas.openxmlformats.org/officeDocument/2006/relationships/hyperlink" Target="https://cdn2.hubspot.net/hubfs/392937/How-To-Choose-The-Right-Data-Visualization%20(1).pdf" TargetMode="External"/><Relationship Id="rId55" Type="http://schemas.openxmlformats.org/officeDocument/2006/relationships/hyperlink" Target="https://pypl.github.io/PYPL.html"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07/978-3-540-70956-5_3"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k4D9qgVb17Q" TargetMode="External"/><Relationship Id="rId37" Type="http://schemas.openxmlformats.org/officeDocument/2006/relationships/hyperlink" Target="https://numfocus.org/sponsored-projects" TargetMode="External"/><Relationship Id="rId40" Type="http://schemas.openxmlformats.org/officeDocument/2006/relationships/hyperlink" Target="https://holoviews.org/getting_started/index.html" TargetMode="External"/><Relationship Id="rId45" Type="http://schemas.openxmlformats.org/officeDocument/2006/relationships/hyperlink" Target="https://www.interaction-design.org/literature/book/the-encyclopedia-of-human-computer-interaction-2nd-ed" TargetMode="External"/><Relationship Id="rId53" Type="http://schemas.openxmlformats.org/officeDocument/2006/relationships/hyperlink" Target="https://doi.org/10.2352/ISSN.2470-1173.2016.16.HVEI-133" TargetMode="External"/><Relationship Id="rId58" Type="http://schemas.openxmlformats.org/officeDocument/2006/relationships/hyperlink" Target="https://scipy.github.io/devdocs/index.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hyperlink" Target="https://citeseerx.ist.psu.edu/viewdoc/download?doi=10.1.1.39.3360&amp;rep=rep1&amp;type=pdf" TargetMode="External"/><Relationship Id="rId35" Type="http://schemas.openxmlformats.org/officeDocument/2006/relationships/hyperlink" Target="https://doi.org/10.1080/1472586X.2011.548488" TargetMode="External"/><Relationship Id="rId43" Type="http://schemas.openxmlformats.org/officeDocument/2006/relationships/hyperlink" Target="https://github.com/andrea-cuttone/geoplotlib" TargetMode="External"/><Relationship Id="rId48" Type="http://schemas.openxmlformats.org/officeDocument/2006/relationships/hyperlink" Target="http://arxiv.org/abs/1509.03700" TargetMode="External"/><Relationship Id="rId56" Type="http://schemas.openxmlformats.org/officeDocument/2006/relationships/hyperlink" Target="https://www.python.org/about/apps/" TargetMode="External"/><Relationship Id="rId64" Type="http://schemas.openxmlformats.org/officeDocument/2006/relationships/header" Target="header4.xml"/><Relationship Id="rId8" Type="http://schemas.openxmlformats.org/officeDocument/2006/relationships/footer" Target="footer1.xml"/><Relationship Id="rId51" Type="http://schemas.openxmlformats.org/officeDocument/2006/relationships/hyperlink" Target="https://datavizcatalogue.com/"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aosabook.org/en/matplotlib.html" TargetMode="External"/><Relationship Id="rId38" Type="http://schemas.openxmlformats.org/officeDocument/2006/relationships/hyperlink" Target="https://docs.bokeh.org/en/latest/index.html" TargetMode="External"/><Relationship Id="rId46" Type="http://schemas.openxmlformats.org/officeDocument/2006/relationships/hyperlink" Target="https://towardsdatascience.com/8-rules-for-optimal-use-of-color-in-data-visualization-b283ae1fc1e2" TargetMode="External"/><Relationship Id="rId59" Type="http://schemas.openxmlformats.org/officeDocument/2006/relationships/hyperlink" Target="https://pandas.pydata.org/docs/getting_started/index.html" TargetMode="External"/><Relationship Id="rId20" Type="http://schemas.openxmlformats.org/officeDocument/2006/relationships/image" Target="media/image9.png"/><Relationship Id="rId41" Type="http://schemas.openxmlformats.org/officeDocument/2006/relationships/hyperlink" Target="http://www.pygal.org/en/stable/" TargetMode="External"/><Relationship Id="rId54" Type="http://schemas.openxmlformats.org/officeDocument/2006/relationships/hyperlink" Target="https://www.tiobe.com/tiobe-index/"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21105/joss.03021" TargetMode="External"/><Relationship Id="rId49" Type="http://schemas.openxmlformats.org/officeDocument/2006/relationships/hyperlink" Target="https://doi.org/10.1145/3025453.3026041" TargetMode="External"/><Relationship Id="rId57" Type="http://schemas.openxmlformats.org/officeDocument/2006/relationships/hyperlink" Target="https://numpy.org/doc/stable/" TargetMode="External"/><Relationship Id="rId10" Type="http://schemas.openxmlformats.org/officeDocument/2006/relationships/footer" Target="footer2.xml"/><Relationship Id="rId31" Type="http://schemas.openxmlformats.org/officeDocument/2006/relationships/hyperlink" Target="https://www.intotheminds.com/blog/en/data-visualization/" TargetMode="External"/><Relationship Id="rId44" Type="http://schemas.openxmlformats.org/officeDocument/2006/relationships/hyperlink" Target="https://github.com/amueller/word_cloud" TargetMode="External"/><Relationship Id="rId52" Type="http://schemas.openxmlformats.org/officeDocument/2006/relationships/hyperlink" Target="https://www.data-to-viz.com/"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plotly.com/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2114</TotalTime>
  <Pages>47</Pages>
  <Words>6529</Words>
  <Characters>38527</Characters>
  <Application>Microsoft Office Word</Application>
  <DocSecurity>0</DocSecurity>
  <Lines>321</Lines>
  <Paragraphs>89</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44967</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uzivatel</dc:creator>
  <cp:lastModifiedBy>Továrek David</cp:lastModifiedBy>
  <cp:revision>824</cp:revision>
  <cp:lastPrinted>2012-04-25T05:27:00Z</cp:lastPrinted>
  <dcterms:created xsi:type="dcterms:W3CDTF">2021-09-11T14:32:00Z</dcterms:created>
  <dcterms:modified xsi:type="dcterms:W3CDTF">2021-11-20T14:20:00Z</dcterms:modified>
</cp:coreProperties>
</file>