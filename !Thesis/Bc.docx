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</w:t>
            </w:r>
            <w:proofErr w:type="gramStart"/>
            <w:r>
              <w:t>konzultant:  Titul</w:t>
            </w:r>
            <w:proofErr w:type="gramEnd"/>
            <w:r>
              <w:t xml:space="preserve">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4FBA7222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CC49E9">
              <w:rPr>
                <w:noProof/>
              </w:rPr>
              <w:t>14.11.2021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 xml:space="preserve">vedení práce </w:t>
            </w:r>
            <w:proofErr w:type="gramStart"/>
            <w:r w:rsidR="004366F7">
              <w:t>a</w:t>
            </w:r>
            <w:r w:rsidR="004820CF">
              <w:t>….</w:t>
            </w:r>
            <w:proofErr w:type="gramEnd"/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14577FEE" w14:textId="727E4CF8" w:rsidR="005B6DAF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7172927" w:history="1">
        <w:r w:rsidR="005B6DAF" w:rsidRPr="008A4B6D">
          <w:rPr>
            <w:rStyle w:val="Hypertextovodkaz"/>
            <w:noProof/>
          </w:rPr>
          <w:t>1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Úvod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_Toc87172927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</w:t>
        </w:r>
        <w:r w:rsidR="005B6DAF">
          <w:rPr>
            <w:noProof/>
            <w:webHidden/>
          </w:rPr>
          <w:fldChar w:fldCharType="end"/>
        </w:r>
      </w:hyperlink>
    </w:p>
    <w:p w14:paraId="7BD39BD5" w14:textId="1270C1A7" w:rsidR="005B6DAF" w:rsidRDefault="00186FA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28" w:history="1">
        <w:r w:rsidR="005B6DAF" w:rsidRPr="008A4B6D">
          <w:rPr>
            <w:rStyle w:val="Hypertextovodkaz"/>
            <w:noProof/>
          </w:rPr>
          <w:t>2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Cíl práce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_Toc87172928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</w:t>
        </w:r>
        <w:r w:rsidR="005B6DAF">
          <w:rPr>
            <w:noProof/>
            <w:webHidden/>
          </w:rPr>
          <w:fldChar w:fldCharType="end"/>
        </w:r>
      </w:hyperlink>
    </w:p>
    <w:p w14:paraId="000E3A70" w14:textId="47B651C9" w:rsidR="005B6DAF" w:rsidRDefault="00186FA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29" w:history="1">
        <w:r w:rsidR="005B6DAF" w:rsidRPr="008A4B6D">
          <w:rPr>
            <w:rStyle w:val="Hypertextovodkaz"/>
            <w:noProof/>
          </w:rPr>
          <w:t>3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Metodika zpracování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_Toc87172929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3</w:t>
        </w:r>
        <w:r w:rsidR="005B6DAF">
          <w:rPr>
            <w:noProof/>
            <w:webHidden/>
          </w:rPr>
          <w:fldChar w:fldCharType="end"/>
        </w:r>
      </w:hyperlink>
    </w:p>
    <w:p w14:paraId="3CE47823" w14:textId="3EA33C1F" w:rsidR="005B6DAF" w:rsidRDefault="00186FA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0" w:history="1">
        <w:r w:rsidR="005B6DAF" w:rsidRPr="008A4B6D">
          <w:rPr>
            <w:rStyle w:val="Hypertextovodkaz"/>
            <w:noProof/>
          </w:rPr>
          <w:t>4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Teoretická část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_Toc87172930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4</w:t>
        </w:r>
        <w:r w:rsidR="005B6DAF">
          <w:rPr>
            <w:noProof/>
            <w:webHidden/>
          </w:rPr>
          <w:fldChar w:fldCharType="end"/>
        </w:r>
      </w:hyperlink>
    </w:p>
    <w:p w14:paraId="23E198F4" w14:textId="10552861" w:rsidR="005B6DAF" w:rsidRDefault="00186FA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1" w:history="1">
        <w:r w:rsidR="005B6DAF" w:rsidRPr="008A4B6D">
          <w:rPr>
            <w:rStyle w:val="Hypertextovodkaz"/>
            <w:noProof/>
          </w:rPr>
          <w:t>4.1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Vizualizace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_Toc87172931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4</w:t>
        </w:r>
        <w:r w:rsidR="005B6DAF">
          <w:rPr>
            <w:noProof/>
            <w:webHidden/>
          </w:rPr>
          <w:fldChar w:fldCharType="end"/>
        </w:r>
      </w:hyperlink>
    </w:p>
    <w:p w14:paraId="20B59FA2" w14:textId="38289A0B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2" w:history="1">
        <w:r w:rsidR="005B6DAF" w:rsidRPr="008A4B6D">
          <w:rPr>
            <w:rStyle w:val="Hypertextovodkaz"/>
            <w:noProof/>
          </w:rPr>
          <w:t>4.1.1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Vizualizace obecně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_Toc87172932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4</w:t>
        </w:r>
        <w:r w:rsidR="005B6DAF">
          <w:rPr>
            <w:noProof/>
            <w:webHidden/>
          </w:rPr>
          <w:fldChar w:fldCharType="end"/>
        </w:r>
      </w:hyperlink>
    </w:p>
    <w:p w14:paraId="72B9DF44" w14:textId="69969DB4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3" w:history="1">
        <w:r w:rsidR="005B6DAF" w:rsidRPr="008A4B6D">
          <w:rPr>
            <w:rStyle w:val="Hypertextovodkaz"/>
            <w:noProof/>
          </w:rPr>
          <w:t>4.1.2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Principy datové vizualizace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_Toc87172933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5</w:t>
        </w:r>
        <w:r w:rsidR="005B6DAF">
          <w:rPr>
            <w:noProof/>
            <w:webHidden/>
          </w:rPr>
          <w:fldChar w:fldCharType="end"/>
        </w:r>
      </w:hyperlink>
    </w:p>
    <w:p w14:paraId="5FB7369A" w14:textId="3BD9E877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4" w:history="1">
        <w:r w:rsidR="005B6DAF" w:rsidRPr="008A4B6D">
          <w:rPr>
            <w:rStyle w:val="Hypertextovodkaz"/>
            <w:noProof/>
          </w:rPr>
          <w:t>4.1.3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Barvy v datové vizualizaci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_Toc87172934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5</w:t>
        </w:r>
        <w:r w:rsidR="005B6DAF">
          <w:rPr>
            <w:noProof/>
            <w:webHidden/>
          </w:rPr>
          <w:fldChar w:fldCharType="end"/>
        </w:r>
      </w:hyperlink>
    </w:p>
    <w:p w14:paraId="12B69860" w14:textId="484C5B11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5" w:history="1">
        <w:r w:rsidR="005B6DAF" w:rsidRPr="008A4B6D">
          <w:rPr>
            <w:rStyle w:val="Hypertextovodkaz"/>
            <w:noProof/>
          </w:rPr>
          <w:t>4.1.4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Anatomie grafu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_Toc87172935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7</w:t>
        </w:r>
        <w:r w:rsidR="005B6DAF">
          <w:rPr>
            <w:noProof/>
            <w:webHidden/>
          </w:rPr>
          <w:fldChar w:fldCharType="end"/>
        </w:r>
      </w:hyperlink>
    </w:p>
    <w:p w14:paraId="020059F8" w14:textId="2B913EDC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6" w:history="1">
        <w:r w:rsidR="005B6DAF" w:rsidRPr="008A4B6D">
          <w:rPr>
            <w:rStyle w:val="Hypertextovodkaz"/>
            <w:noProof/>
          </w:rPr>
          <w:t>4.1.5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Nejčastější typy grafů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_Toc87172936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8</w:t>
        </w:r>
        <w:r w:rsidR="005B6DAF">
          <w:rPr>
            <w:noProof/>
            <w:webHidden/>
          </w:rPr>
          <w:fldChar w:fldCharType="end"/>
        </w:r>
      </w:hyperlink>
    </w:p>
    <w:p w14:paraId="62883052" w14:textId="305818F1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7" w:history="1">
        <w:r w:rsidR="005B6DAF" w:rsidRPr="008A4B6D">
          <w:rPr>
            <w:rStyle w:val="Hypertextovodkaz"/>
            <w:noProof/>
          </w:rPr>
          <w:t>4.1.6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Časté chyby při vizualizaci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_Toc87172937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14</w:t>
        </w:r>
        <w:r w:rsidR="005B6DAF">
          <w:rPr>
            <w:noProof/>
            <w:webHidden/>
          </w:rPr>
          <w:fldChar w:fldCharType="end"/>
        </w:r>
      </w:hyperlink>
    </w:p>
    <w:p w14:paraId="1DB2A098" w14:textId="6D592CC2" w:rsidR="005B6DAF" w:rsidRDefault="00186FA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8" w:history="1">
        <w:r w:rsidR="005B6DAF" w:rsidRPr="008A4B6D">
          <w:rPr>
            <w:rStyle w:val="Hypertextovodkaz"/>
            <w:noProof/>
          </w:rPr>
          <w:t>4.2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Jazyk</w:t>
        </w:r>
        <w:r w:rsidR="005B6DAF" w:rsidRPr="008A4B6D">
          <w:rPr>
            <w:rStyle w:val="Hypertextovodkaz"/>
            <w:noProof/>
          </w:rPr>
          <w:t xml:space="preserve"> </w:t>
        </w:r>
        <w:r w:rsidR="005B6DAF" w:rsidRPr="008A4B6D">
          <w:rPr>
            <w:rStyle w:val="Hypertextovodkaz"/>
            <w:noProof/>
          </w:rPr>
          <w:t>Python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_Toc87172938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16</w:t>
        </w:r>
        <w:r w:rsidR="005B6DAF">
          <w:rPr>
            <w:noProof/>
            <w:webHidden/>
          </w:rPr>
          <w:fldChar w:fldCharType="end"/>
        </w:r>
      </w:hyperlink>
    </w:p>
    <w:p w14:paraId="68C7B9CA" w14:textId="6F4AF971" w:rsidR="005B6DAF" w:rsidRDefault="00186FA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9" w:history="1">
        <w:r w:rsidR="005B6DAF" w:rsidRPr="008A4B6D">
          <w:rPr>
            <w:rStyle w:val="Hypertextovodkaz"/>
            <w:noProof/>
          </w:rPr>
          <w:t>4.3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Vizualizační knihovny jazyka Python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_Toc87172939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16</w:t>
        </w:r>
        <w:r w:rsidR="005B6DAF">
          <w:rPr>
            <w:noProof/>
            <w:webHidden/>
          </w:rPr>
          <w:fldChar w:fldCharType="end"/>
        </w:r>
      </w:hyperlink>
    </w:p>
    <w:p w14:paraId="512F5AAA" w14:textId="77CCEFBC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0" w:history="1">
        <w:r w:rsidR="005B6DAF" w:rsidRPr="008A4B6D">
          <w:rPr>
            <w:rStyle w:val="Hypertextovodkaz"/>
            <w:noProof/>
          </w:rPr>
          <w:t>4.3.1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Matplotlib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_Toc87172940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16</w:t>
        </w:r>
        <w:r w:rsidR="005B6DAF">
          <w:rPr>
            <w:noProof/>
            <w:webHidden/>
          </w:rPr>
          <w:fldChar w:fldCharType="end"/>
        </w:r>
      </w:hyperlink>
    </w:p>
    <w:p w14:paraId="20B61542" w14:textId="3933D990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1" w:history="1">
        <w:r w:rsidR="005B6DAF" w:rsidRPr="008A4B6D">
          <w:rPr>
            <w:rStyle w:val="Hypertextovodkaz"/>
            <w:noProof/>
          </w:rPr>
          <w:t>4.3.2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Seaborn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_Toc87172941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17</w:t>
        </w:r>
        <w:r w:rsidR="005B6DAF">
          <w:rPr>
            <w:noProof/>
            <w:webHidden/>
          </w:rPr>
          <w:fldChar w:fldCharType="end"/>
        </w:r>
      </w:hyperlink>
    </w:p>
    <w:p w14:paraId="045A553B" w14:textId="6A5570D3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2" w:history="1">
        <w:r w:rsidR="005B6DAF" w:rsidRPr="008A4B6D">
          <w:rPr>
            <w:rStyle w:val="Hypertextovodkaz"/>
            <w:noProof/>
          </w:rPr>
          <w:t>4.3.3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Bokeh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_Toc87172942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17</w:t>
        </w:r>
        <w:r w:rsidR="005B6DAF">
          <w:rPr>
            <w:noProof/>
            <w:webHidden/>
          </w:rPr>
          <w:fldChar w:fldCharType="end"/>
        </w:r>
      </w:hyperlink>
    </w:p>
    <w:p w14:paraId="18845A27" w14:textId="16789B0D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3" w:history="1">
        <w:r w:rsidR="005B6DAF" w:rsidRPr="008A4B6D">
          <w:rPr>
            <w:rStyle w:val="Hypertextovodkaz"/>
            <w:noProof/>
          </w:rPr>
          <w:t>4.3.4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Plotly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_Toc87172943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18</w:t>
        </w:r>
        <w:r w:rsidR="005B6DAF">
          <w:rPr>
            <w:noProof/>
            <w:webHidden/>
          </w:rPr>
          <w:fldChar w:fldCharType="end"/>
        </w:r>
      </w:hyperlink>
    </w:p>
    <w:p w14:paraId="288359F8" w14:textId="023E8A7B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4" w:history="1">
        <w:r w:rsidR="005B6DAF" w:rsidRPr="008A4B6D">
          <w:rPr>
            <w:rStyle w:val="Hypertextovodkaz"/>
            <w:noProof/>
          </w:rPr>
          <w:t>4.3.5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Holoviews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_Toc87172944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18</w:t>
        </w:r>
        <w:r w:rsidR="005B6DAF">
          <w:rPr>
            <w:noProof/>
            <w:webHidden/>
          </w:rPr>
          <w:fldChar w:fldCharType="end"/>
        </w:r>
      </w:hyperlink>
    </w:p>
    <w:p w14:paraId="521F43BA" w14:textId="41175B79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5" w:history="1">
        <w:r w:rsidR="005B6DAF" w:rsidRPr="008A4B6D">
          <w:rPr>
            <w:rStyle w:val="Hypertextovodkaz"/>
            <w:noProof/>
          </w:rPr>
          <w:t>4.3.6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Pygal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_Toc87172945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19</w:t>
        </w:r>
        <w:r w:rsidR="005B6DAF">
          <w:rPr>
            <w:noProof/>
            <w:webHidden/>
          </w:rPr>
          <w:fldChar w:fldCharType="end"/>
        </w:r>
      </w:hyperlink>
    </w:p>
    <w:p w14:paraId="14761F19" w14:textId="5F5D36FC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6" w:history="1">
        <w:r w:rsidR="005B6DAF" w:rsidRPr="008A4B6D">
          <w:rPr>
            <w:rStyle w:val="Hypertextovodkaz"/>
            <w:noProof/>
          </w:rPr>
          <w:t>4.3.7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MidiTime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_Toc87172946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19</w:t>
        </w:r>
        <w:r w:rsidR="005B6DAF">
          <w:rPr>
            <w:noProof/>
            <w:webHidden/>
          </w:rPr>
          <w:fldChar w:fldCharType="end"/>
        </w:r>
      </w:hyperlink>
    </w:p>
    <w:p w14:paraId="1293C479" w14:textId="5217FB1E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7" w:history="1">
        <w:r w:rsidR="005B6DAF" w:rsidRPr="008A4B6D">
          <w:rPr>
            <w:rStyle w:val="Hypertextovodkaz"/>
            <w:noProof/>
          </w:rPr>
          <w:t>4.3.8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Geoplotlib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_Toc87172947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19</w:t>
        </w:r>
        <w:r w:rsidR="005B6DAF">
          <w:rPr>
            <w:noProof/>
            <w:webHidden/>
          </w:rPr>
          <w:fldChar w:fldCharType="end"/>
        </w:r>
      </w:hyperlink>
    </w:p>
    <w:p w14:paraId="49E506E3" w14:textId="12C4EAEA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8" w:history="1">
        <w:r w:rsidR="005B6DAF" w:rsidRPr="008A4B6D">
          <w:rPr>
            <w:rStyle w:val="Hypertextovodkaz"/>
            <w:noProof/>
          </w:rPr>
          <w:t>4.3.9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WordCloud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_Toc87172948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20</w:t>
        </w:r>
        <w:r w:rsidR="005B6DAF">
          <w:rPr>
            <w:noProof/>
            <w:webHidden/>
          </w:rPr>
          <w:fldChar w:fldCharType="end"/>
        </w:r>
      </w:hyperlink>
    </w:p>
    <w:p w14:paraId="7245FD64" w14:textId="73355A98" w:rsidR="005B6DAF" w:rsidRDefault="00186FA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9" w:history="1">
        <w:r w:rsidR="005B6DAF" w:rsidRPr="008A4B6D">
          <w:rPr>
            <w:rStyle w:val="Hypertextovodkaz"/>
            <w:noProof/>
          </w:rPr>
          <w:t>4.4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Způsoby získávání dat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_Toc87172949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20</w:t>
        </w:r>
        <w:r w:rsidR="005B6DAF">
          <w:rPr>
            <w:noProof/>
            <w:webHidden/>
          </w:rPr>
          <w:fldChar w:fldCharType="end"/>
        </w:r>
      </w:hyperlink>
    </w:p>
    <w:p w14:paraId="0216D7BF" w14:textId="2A52C16B" w:rsidR="005B6DAF" w:rsidRDefault="00186FA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0" w:history="1">
        <w:r w:rsidR="005B6DAF" w:rsidRPr="008A4B6D">
          <w:rPr>
            <w:rStyle w:val="Hypertextovodkaz"/>
            <w:noProof/>
          </w:rPr>
          <w:t>4.5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Způsoby zpracování dat?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_Toc87172950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20</w:t>
        </w:r>
        <w:r w:rsidR="005B6DAF">
          <w:rPr>
            <w:noProof/>
            <w:webHidden/>
          </w:rPr>
          <w:fldChar w:fldCharType="end"/>
        </w:r>
      </w:hyperlink>
    </w:p>
    <w:p w14:paraId="415F7BF3" w14:textId="68FCB9B7" w:rsidR="005B6DAF" w:rsidRDefault="00186FA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1" w:history="1">
        <w:r w:rsidR="005B6DAF" w:rsidRPr="008A4B6D">
          <w:rPr>
            <w:rStyle w:val="Hypertextovodkaz"/>
            <w:noProof/>
          </w:rPr>
          <w:t>5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Metodika zpracování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_Toc87172951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20</w:t>
        </w:r>
        <w:r w:rsidR="005B6DAF">
          <w:rPr>
            <w:noProof/>
            <w:webHidden/>
          </w:rPr>
          <w:fldChar w:fldCharType="end"/>
        </w:r>
      </w:hyperlink>
    </w:p>
    <w:p w14:paraId="0722F0A6" w14:textId="4979BE63" w:rsidR="005B6DAF" w:rsidRDefault="00186FA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2" w:history="1">
        <w:r w:rsidR="005B6DAF" w:rsidRPr="008A4B6D">
          <w:rPr>
            <w:rStyle w:val="Hypertextovodkaz"/>
            <w:noProof/>
          </w:rPr>
          <w:t>5.1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Hodnocení knihoven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_Toc87172952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20</w:t>
        </w:r>
        <w:r w:rsidR="005B6DAF">
          <w:rPr>
            <w:noProof/>
            <w:webHidden/>
          </w:rPr>
          <w:fldChar w:fldCharType="end"/>
        </w:r>
      </w:hyperlink>
    </w:p>
    <w:p w14:paraId="6276D2D7" w14:textId="38BC7E37" w:rsidR="005B6DAF" w:rsidRDefault="00186FA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3" w:history="1">
        <w:r w:rsidR="005B6DAF" w:rsidRPr="008A4B6D">
          <w:rPr>
            <w:rStyle w:val="Hypertextovodkaz"/>
            <w:noProof/>
          </w:rPr>
          <w:t>6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Praktická část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_Toc87172953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21</w:t>
        </w:r>
        <w:r w:rsidR="005B6DAF">
          <w:rPr>
            <w:noProof/>
            <w:webHidden/>
          </w:rPr>
          <w:fldChar w:fldCharType="end"/>
        </w:r>
      </w:hyperlink>
    </w:p>
    <w:p w14:paraId="03836756" w14:textId="6212B1C2" w:rsidR="005B6DAF" w:rsidRDefault="00186FA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4" w:history="1">
        <w:r w:rsidR="005B6DAF" w:rsidRPr="008A4B6D">
          <w:rPr>
            <w:rStyle w:val="Hypertextovodkaz"/>
            <w:noProof/>
          </w:rPr>
          <w:t>6.1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Porovnání vizualizačních knihoven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_Toc87172954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21</w:t>
        </w:r>
        <w:r w:rsidR="005B6DAF">
          <w:rPr>
            <w:noProof/>
            <w:webHidden/>
          </w:rPr>
          <w:fldChar w:fldCharType="end"/>
        </w:r>
      </w:hyperlink>
    </w:p>
    <w:p w14:paraId="632010ED" w14:textId="7F383E4D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5" w:history="1">
        <w:r w:rsidR="005B6DAF" w:rsidRPr="008A4B6D">
          <w:rPr>
            <w:rStyle w:val="Hypertextovodkaz"/>
            <w:noProof/>
          </w:rPr>
          <w:t>6.1.1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Matplotlib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_Toc87172955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21</w:t>
        </w:r>
        <w:r w:rsidR="005B6DAF">
          <w:rPr>
            <w:noProof/>
            <w:webHidden/>
          </w:rPr>
          <w:fldChar w:fldCharType="end"/>
        </w:r>
      </w:hyperlink>
    </w:p>
    <w:p w14:paraId="60364743" w14:textId="40E1E170" w:rsidR="005B6DAF" w:rsidRDefault="00186FA0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6" w:history="1">
        <w:r w:rsidR="005B6DAF" w:rsidRPr="008A4B6D">
          <w:rPr>
            <w:rStyle w:val="Hypertextovodkaz"/>
            <w:noProof/>
          </w:rPr>
          <w:t>6.2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Ukázkové úlohy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_Toc87172956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25</w:t>
        </w:r>
        <w:r w:rsidR="005B6DAF">
          <w:rPr>
            <w:noProof/>
            <w:webHidden/>
          </w:rPr>
          <w:fldChar w:fldCharType="end"/>
        </w:r>
      </w:hyperlink>
    </w:p>
    <w:p w14:paraId="1D58B626" w14:textId="679AA5A9" w:rsidR="005B6DAF" w:rsidRDefault="00186FA0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7" w:history="1">
        <w:r w:rsidR="005B6DAF" w:rsidRPr="008A4B6D">
          <w:rPr>
            <w:rStyle w:val="Hypertextovodkaz"/>
            <w:noProof/>
          </w:rPr>
          <w:t>6.2.1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Podřazená podkapitola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_Toc87172957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26</w:t>
        </w:r>
        <w:r w:rsidR="005B6DAF">
          <w:rPr>
            <w:noProof/>
            <w:webHidden/>
          </w:rPr>
          <w:fldChar w:fldCharType="end"/>
        </w:r>
      </w:hyperlink>
    </w:p>
    <w:p w14:paraId="6F509D5A" w14:textId="3BAC6760" w:rsidR="005B6DAF" w:rsidRDefault="00186FA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8" w:history="1">
        <w:r w:rsidR="005B6DAF" w:rsidRPr="008A4B6D">
          <w:rPr>
            <w:rStyle w:val="Hypertextovodkaz"/>
            <w:noProof/>
          </w:rPr>
          <w:t>7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Shrnutí výsledků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_Toc87172958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27</w:t>
        </w:r>
        <w:r w:rsidR="005B6DAF">
          <w:rPr>
            <w:noProof/>
            <w:webHidden/>
          </w:rPr>
          <w:fldChar w:fldCharType="end"/>
        </w:r>
      </w:hyperlink>
    </w:p>
    <w:p w14:paraId="02B185D4" w14:textId="2E5B7DE3" w:rsidR="005B6DAF" w:rsidRDefault="00186FA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9" w:history="1">
        <w:r w:rsidR="005B6DAF" w:rsidRPr="008A4B6D">
          <w:rPr>
            <w:rStyle w:val="Hypertextovodkaz"/>
            <w:noProof/>
          </w:rPr>
          <w:t>8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Závěry a doporučení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_Toc87172959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28</w:t>
        </w:r>
        <w:r w:rsidR="005B6DAF">
          <w:rPr>
            <w:noProof/>
            <w:webHidden/>
          </w:rPr>
          <w:fldChar w:fldCharType="end"/>
        </w:r>
      </w:hyperlink>
    </w:p>
    <w:p w14:paraId="6F67BA81" w14:textId="395AB947" w:rsidR="005B6DAF" w:rsidRDefault="00186FA0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60" w:history="1">
        <w:r w:rsidR="005B6DAF" w:rsidRPr="008A4B6D">
          <w:rPr>
            <w:rStyle w:val="Hypertextovodkaz"/>
            <w:noProof/>
          </w:rPr>
          <w:t>9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Seznam použité literatury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_Toc87172960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29</w:t>
        </w:r>
        <w:r w:rsidR="005B6DAF">
          <w:rPr>
            <w:noProof/>
            <w:webHidden/>
          </w:rPr>
          <w:fldChar w:fldCharType="end"/>
        </w:r>
      </w:hyperlink>
    </w:p>
    <w:p w14:paraId="796AD24F" w14:textId="5BAC434E" w:rsidR="005B6DAF" w:rsidRDefault="00186FA0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61" w:history="1">
        <w:r w:rsidR="005B6DAF" w:rsidRPr="008A4B6D">
          <w:rPr>
            <w:rStyle w:val="Hypertextovodkaz"/>
            <w:noProof/>
          </w:rPr>
          <w:t>10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Přílohy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_Toc87172961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32</w:t>
        </w:r>
        <w:r w:rsidR="005B6DAF">
          <w:rPr>
            <w:noProof/>
            <w:webHidden/>
          </w:rPr>
          <w:fldChar w:fldCharType="end"/>
        </w:r>
      </w:hyperlink>
    </w:p>
    <w:p w14:paraId="638AD5E8" w14:textId="121323C0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7172927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7172928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7172929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7172930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7172931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7172932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7172933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7172934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7172935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7172936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proofErr w:type="gramStart"/>
      <w:r w:rsidR="00081372">
        <w:t>elementů</w:t>
      </w:r>
      <w:proofErr w:type="gramEnd"/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C97AD0E" w14:textId="20AB3D3B" w:rsidR="00CF17F3" w:rsidRDefault="00CF17F3" w:rsidP="00CF17F3">
      <w:r>
        <w:t xml:space="preserve">Zdroj: vlastní zpracování – knihovna </w:t>
      </w:r>
      <w:proofErr w:type="spellStart"/>
      <w:r>
        <w:t>Seaborn</w:t>
      </w:r>
      <w:proofErr w:type="spellEnd"/>
    </w:p>
    <w:p w14:paraId="49F4F880" w14:textId="77777777" w:rsidR="00CF17F3" w:rsidRDefault="00CF17F3" w:rsidP="00F44759"/>
    <w:p w14:paraId="20EC368D" w14:textId="77777777" w:rsidR="00F44759" w:rsidRDefault="00F44759" w:rsidP="007767BF"/>
    <w:p w14:paraId="4AF08B9E" w14:textId="77777777" w:rsidR="00A34E5B" w:rsidRPr="007767BF" w:rsidRDefault="00A34E5B" w:rsidP="007767BF"/>
    <w:p w14:paraId="20C93B68" w14:textId="77777777" w:rsidR="00DC602C" w:rsidRDefault="00DC602C" w:rsidP="00CD6A0E"/>
    <w:p w14:paraId="029E94C9" w14:textId="5309B99D" w:rsidR="00CD6A0E" w:rsidRDefault="003A1520" w:rsidP="00572B90">
      <w:pPr>
        <w:pStyle w:val="Nadpis3"/>
      </w:pPr>
      <w:bookmarkStart w:id="12" w:name="_Toc87172937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7172938"/>
      <w:r>
        <w:t>Jazyk Python</w:t>
      </w:r>
      <w:bookmarkEnd w:id="13"/>
    </w:p>
    <w:p w14:paraId="13ABBA28" w14:textId="58C6BFB6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jedny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7172950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1DC78FE4" w14:textId="6E7FEAF6" w:rsidR="00C3718D" w:rsidRDefault="00C3718D" w:rsidP="00C3718D">
      <w:pPr>
        <w:pStyle w:val="Nadpis3"/>
      </w:pPr>
      <w:r>
        <w:t>Numpy</w:t>
      </w:r>
    </w:p>
    <w:p w14:paraId="3C65D7A1" w14:textId="532D08E4" w:rsidR="00C3718D" w:rsidRDefault="00C3718D" w:rsidP="00C3718D">
      <w:pPr>
        <w:pStyle w:val="Nadpis3"/>
      </w:pPr>
      <w:proofErr w:type="spellStart"/>
      <w:r>
        <w:t>Pandas</w:t>
      </w:r>
      <w:proofErr w:type="spellEnd"/>
    </w:p>
    <w:p w14:paraId="565F79CC" w14:textId="5A2A176C" w:rsidR="005B6DAF" w:rsidRPr="005B6DAF" w:rsidRDefault="00C3718D" w:rsidP="005B6DAF">
      <w:pPr>
        <w:pStyle w:val="Nadpis3"/>
      </w:pPr>
      <w:r>
        <w:t>SciPy</w:t>
      </w:r>
    </w:p>
    <w:p w14:paraId="5D161BEE" w14:textId="71A7F414" w:rsidR="004B0AE5" w:rsidRDefault="004B0AE5" w:rsidP="004B0AE5">
      <w:pPr>
        <w:pStyle w:val="Nadpis2"/>
      </w:pPr>
      <w:bookmarkStart w:id="15" w:name="_Toc87172939"/>
      <w:r>
        <w:t>Vizualizační knihovny jazyka Python</w:t>
      </w:r>
      <w:bookmarkEnd w:id="15"/>
    </w:p>
    <w:p w14:paraId="343A5506" w14:textId="2B32205E" w:rsidR="004B0AE5" w:rsidRDefault="00206960" w:rsidP="004B0AE5">
      <w:pPr>
        <w:pStyle w:val="Nadpis3"/>
      </w:pPr>
      <w:bookmarkStart w:id="16" w:name="_Toc87172940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6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</w:t>
      </w:r>
      <w:r w:rsidR="00AE08EC">
        <w:lastRenderedPageBreak/>
        <w:t xml:space="preserve">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17" w:name="_Toc87172941"/>
      <w:proofErr w:type="spellStart"/>
      <w:r>
        <w:t>Seaborn</w:t>
      </w:r>
      <w:bookmarkEnd w:id="17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18" w:name="_Toc87172942"/>
      <w:proofErr w:type="spellStart"/>
      <w:r>
        <w:t>Bokeh</w:t>
      </w:r>
      <w:bookmarkEnd w:id="18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 xml:space="preserve">větší složitosti kódu, potřebného na její </w:t>
      </w:r>
      <w:r w:rsidR="009B6341">
        <w:lastRenderedPageBreak/>
        <w:t>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19" w:name="_Toc87172943"/>
      <w:proofErr w:type="spellStart"/>
      <w:r>
        <w:t>Plotly</w:t>
      </w:r>
      <w:bookmarkEnd w:id="19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</w:t>
      </w:r>
      <w:proofErr w:type="gramStart"/>
      <w:r w:rsidR="00642237">
        <w:t xml:space="preserve">- </w:t>
      </w:r>
      <w:r w:rsidR="006722BD">
        <w:t xml:space="preserve"> platform</w:t>
      </w:r>
      <w:r w:rsidR="00642237">
        <w:t>a</w:t>
      </w:r>
      <w:proofErr w:type="gramEnd"/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0" w:name="_Toc87172944"/>
      <w:proofErr w:type="spellStart"/>
      <w:r>
        <w:t>Holoviews</w:t>
      </w:r>
      <w:bookmarkEnd w:id="20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</w:t>
      </w:r>
      <w:r w:rsidR="00750B10">
        <w:lastRenderedPageBreak/>
        <w:t xml:space="preserve">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>soustředit se na to, jakým způsobem 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1" w:name="_Toc87172945"/>
      <w:proofErr w:type="spellStart"/>
      <w:r>
        <w:t>Pygal</w:t>
      </w:r>
      <w:bookmarkEnd w:id="21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2" w:name="_Toc87172946"/>
      <w:proofErr w:type="spellStart"/>
      <w:r>
        <w:t>MidiTime</w:t>
      </w:r>
      <w:bookmarkEnd w:id="22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3" w:name="_Toc87172947"/>
      <w:proofErr w:type="spellStart"/>
      <w:r>
        <w:t>Geoplotlib</w:t>
      </w:r>
      <w:bookmarkEnd w:id="23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4" w:name="_Toc87172948"/>
      <w:proofErr w:type="spellStart"/>
      <w:r>
        <w:lastRenderedPageBreak/>
        <w:t>WordCloud</w:t>
      </w:r>
      <w:bookmarkEnd w:id="24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5" w:name="_Toc87172951"/>
      <w:r>
        <w:t>Metodika zpracování</w:t>
      </w:r>
      <w:bookmarkEnd w:id="25"/>
    </w:p>
    <w:p w14:paraId="0D8C6447" w14:textId="6FBCBDBB" w:rsidR="0022019C" w:rsidRDefault="00D14DB8" w:rsidP="00D14DB8">
      <w:pPr>
        <w:pStyle w:val="Nadpis2"/>
      </w:pPr>
      <w:bookmarkStart w:id="26" w:name="_Toc87172952"/>
      <w:r>
        <w:t>Hodnocení knihoven</w:t>
      </w:r>
      <w:bookmarkEnd w:id="26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27" w:name="_Toc87172953"/>
      <w:r>
        <w:t>Praktická část</w:t>
      </w:r>
      <w:bookmarkEnd w:id="27"/>
    </w:p>
    <w:p w14:paraId="7DADFA19" w14:textId="77777777" w:rsidR="00763AA6" w:rsidRDefault="00763AA6" w:rsidP="00763AA6">
      <w:pPr>
        <w:pStyle w:val="Nadpis2"/>
      </w:pPr>
      <w:bookmarkStart w:id="28" w:name="_Toc87172949"/>
      <w:r>
        <w:t>Způsoby získávání dat</w:t>
      </w:r>
      <w:bookmarkEnd w:id="28"/>
      <w:r>
        <w:t xml:space="preserve"> pomocí jazyka Python</w:t>
      </w:r>
    </w:p>
    <w:p w14:paraId="16608ED1" w14:textId="77777777" w:rsidR="00763AA6" w:rsidRDefault="00763AA6" w:rsidP="00763AA6">
      <w:pPr>
        <w:pStyle w:val="Nadpis3"/>
      </w:pPr>
      <w:r>
        <w:t>Načtení dat ze souboru</w:t>
      </w:r>
    </w:p>
    <w:p w14:paraId="11539F00" w14:textId="77777777" w:rsidR="00763AA6" w:rsidRDefault="00763AA6" w:rsidP="00763AA6">
      <w:pPr>
        <w:pStyle w:val="Nadpis3"/>
      </w:pPr>
      <w:r>
        <w:t>Načtení dat z webové stránky</w:t>
      </w:r>
    </w:p>
    <w:p w14:paraId="500789E2" w14:textId="77777777" w:rsidR="00763AA6" w:rsidRDefault="00763AA6" w:rsidP="00763AA6">
      <w:pPr>
        <w:pStyle w:val="Nadpis3"/>
      </w:pPr>
      <w:r>
        <w:t>Načtení dat z databáze</w:t>
      </w:r>
    </w:p>
    <w:p w14:paraId="4C41767F" w14:textId="77777777" w:rsidR="00763AA6" w:rsidRDefault="00763AA6" w:rsidP="00763AA6">
      <w:pPr>
        <w:pStyle w:val="Nadpis3"/>
      </w:pPr>
      <w:r>
        <w:t>Načtení dat pomocí API</w:t>
      </w:r>
    </w:p>
    <w:p w14:paraId="01643E12" w14:textId="30598196" w:rsidR="00763AA6" w:rsidRPr="00763AA6" w:rsidRDefault="00763AA6" w:rsidP="00763AA6">
      <w:pPr>
        <w:pStyle w:val="Nadpis3"/>
      </w:pPr>
      <w:r>
        <w:t>Načítání dat v reálném čase</w:t>
      </w:r>
    </w:p>
    <w:p w14:paraId="228CEA49" w14:textId="6127E51B" w:rsidR="00447CEB" w:rsidRDefault="00097B32" w:rsidP="00447CEB">
      <w:pPr>
        <w:pStyle w:val="Nadpis2"/>
      </w:pPr>
      <w:bookmarkStart w:id="29" w:name="_Toc87172954"/>
      <w:r>
        <w:t>Porovnání vizualizačních knihoven</w:t>
      </w:r>
      <w:bookmarkEnd w:id="29"/>
    </w:p>
    <w:p w14:paraId="07865E9E" w14:textId="170C446C" w:rsidR="00A903FB" w:rsidRPr="00A903FB" w:rsidRDefault="0051612A" w:rsidP="00A903FB">
      <w:pPr>
        <w:pStyle w:val="Nadpis3"/>
      </w:pPr>
      <w:bookmarkStart w:id="30" w:name="_Toc87172955"/>
      <w:proofErr w:type="spellStart"/>
      <w:r>
        <w:t>Matplotlib</w:t>
      </w:r>
      <w:bookmarkEnd w:id="30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lastRenderedPageBreak/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0F3D1295" w14:textId="7990D1ED" w:rsidR="009B229B" w:rsidRDefault="00CC6A38" w:rsidP="009B229B">
      <w:r>
        <w:t xml:space="preserve">Vstupní formáty pro vizualizaci byly otestovány v programu </w:t>
      </w:r>
      <w:r w:rsidRPr="00CC6A38">
        <w:t>Matplotlib_Input.py</w:t>
      </w:r>
    </w:p>
    <w:p w14:paraId="43D27486" w14:textId="60726F9B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</w:t>
      </w:r>
      <w:proofErr w:type="gramStart"/>
      <w:r w:rsidR="002D2E8C">
        <w:t>metodu .plot</w:t>
      </w:r>
      <w:proofErr w:type="gramEnd"/>
      <w:r w:rsidR="002D2E8C">
        <w:t xml:space="preserve">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2A6B68A2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</w:t>
      </w:r>
      <w:proofErr w:type="gramStart"/>
      <w:r>
        <w:t>metody .</w:t>
      </w:r>
      <w:proofErr w:type="spellStart"/>
      <w:r w:rsidRPr="008676F7">
        <w:t>savefig</w:t>
      </w:r>
      <w:proofErr w:type="spellEnd"/>
      <w:proofErr w:type="gramEnd"/>
      <w:r>
        <w:t xml:space="preserve">(),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lastRenderedPageBreak/>
        <w:t xml:space="preserve"> Přizpůsobení vizualizací</w:t>
      </w:r>
    </w:p>
    <w:p w14:paraId="33B94AB4" w14:textId="08BC2868" w:rsidR="00C04ECB" w:rsidRPr="0029784B" w:rsidRDefault="00C04ECB" w:rsidP="00C04ECB">
      <w:r>
        <w:t xml:space="preserve">Ukázku přizpůsobení vizualizací lze nalézt v programu </w:t>
      </w:r>
      <w:r w:rsidRPr="0058370D">
        <w:t>Matplotlib_Customisation.py</w:t>
      </w:r>
      <w:r w:rsidR="00002155">
        <w:t xml:space="preserve"> a případ s mnoha daty v </w:t>
      </w:r>
      <w:r w:rsidR="00002155" w:rsidRPr="00002155">
        <w:t>Matplotlib_ManyValues.py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lastRenderedPageBreak/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lastRenderedPageBreak/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 xml:space="preserve">Velmi široký výběr </w:t>
            </w:r>
            <w:proofErr w:type="gramStart"/>
            <w:r>
              <w:t>2D</w:t>
            </w:r>
            <w:proofErr w:type="gramEnd"/>
            <w:r>
              <w:t xml:space="preserve">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lastRenderedPageBreak/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F67F976" w:rsidR="004D5B12" w:rsidRDefault="004D5B12" w:rsidP="004D5B12">
      <w:pPr>
        <w:pStyle w:val="Nadpis3"/>
      </w:pPr>
      <w:proofErr w:type="spellStart"/>
      <w:r>
        <w:t>Seaborn</w:t>
      </w:r>
      <w:proofErr w:type="spellEnd"/>
    </w:p>
    <w:p w14:paraId="14958480" w14:textId="3F85657F" w:rsidR="004D5B12" w:rsidRDefault="004D5B12" w:rsidP="004D5B12">
      <w:pPr>
        <w:pStyle w:val="Nadpis3"/>
      </w:pPr>
      <w:proofErr w:type="spellStart"/>
      <w:r>
        <w:t>Bokeh</w:t>
      </w:r>
      <w:proofErr w:type="spellEnd"/>
    </w:p>
    <w:p w14:paraId="657AA983" w14:textId="2E18C4BB" w:rsidR="004D5B12" w:rsidRDefault="004D5B12" w:rsidP="004D5B12">
      <w:pPr>
        <w:pStyle w:val="Nadpis3"/>
      </w:pPr>
      <w:proofErr w:type="spellStart"/>
      <w:r>
        <w:t>Plotly</w:t>
      </w:r>
      <w:proofErr w:type="spellEnd"/>
    </w:p>
    <w:p w14:paraId="3CE24288" w14:textId="2149A6F3" w:rsidR="004D5B12" w:rsidRDefault="004D5B12" w:rsidP="004D5B12">
      <w:pPr>
        <w:pStyle w:val="Nadpis3"/>
      </w:pPr>
      <w:proofErr w:type="spellStart"/>
      <w:r>
        <w:t>Holoviews</w:t>
      </w:r>
      <w:proofErr w:type="spellEnd"/>
    </w:p>
    <w:p w14:paraId="2781C54E" w14:textId="3677C12E" w:rsidR="004F611F" w:rsidRPr="00A903FB" w:rsidRDefault="004F611F" w:rsidP="004F611F">
      <w:pPr>
        <w:pStyle w:val="Nadpis3"/>
      </w:pPr>
      <w:proofErr w:type="spellStart"/>
      <w:r>
        <w:t>Pygal</w:t>
      </w:r>
      <w:proofErr w:type="spellEnd"/>
    </w:p>
    <w:p w14:paraId="21968BE6" w14:textId="77777777" w:rsidR="004F611F" w:rsidRPr="004F611F" w:rsidRDefault="004F611F" w:rsidP="004F611F"/>
    <w:p w14:paraId="073FFD3A" w14:textId="77777777" w:rsidR="004D5B12" w:rsidRPr="004D5B12" w:rsidRDefault="004D5B12" w:rsidP="004D5B12"/>
    <w:p w14:paraId="7B9385A3" w14:textId="77777777" w:rsidR="004D5B12" w:rsidRPr="004D5B12" w:rsidRDefault="004D5B12" w:rsidP="004D5B12">
      <w:pPr>
        <w:rPr>
          <w:b/>
          <w:bCs/>
        </w:rPr>
      </w:pPr>
    </w:p>
    <w:p w14:paraId="52DA1CF3" w14:textId="77777777" w:rsidR="004D5B12" w:rsidRPr="004D5B12" w:rsidRDefault="004D5B12" w:rsidP="004D5B12"/>
    <w:p w14:paraId="1167B0D9" w14:textId="77777777" w:rsidR="004D5B12" w:rsidRPr="00F466DA" w:rsidRDefault="004D5B12" w:rsidP="00F466DA"/>
    <w:p w14:paraId="4B7DF971" w14:textId="4A409779" w:rsidR="00447CEB" w:rsidRPr="00447CEB" w:rsidRDefault="00121378" w:rsidP="00447CEB">
      <w:pPr>
        <w:pStyle w:val="Nadpis2"/>
      </w:pPr>
      <w:bookmarkStart w:id="31" w:name="_Toc87172956"/>
      <w:r>
        <w:t>Ukázkové úlohy</w:t>
      </w:r>
      <w:bookmarkEnd w:id="31"/>
    </w:p>
    <w:p w14:paraId="2A843944" w14:textId="77777777" w:rsidR="00FE0293" w:rsidRPr="00FE0293" w:rsidRDefault="00FE0293" w:rsidP="00FE0293"/>
    <w:p w14:paraId="6B2A865E" w14:textId="5971B0A5" w:rsidR="00FE0293" w:rsidRDefault="00FE0293" w:rsidP="00FE0293"/>
    <w:p w14:paraId="2193FC2F" w14:textId="453E4FDF" w:rsidR="00FE0293" w:rsidRPr="00FE0293" w:rsidRDefault="00FE0293" w:rsidP="00FE0293">
      <w:pPr>
        <w:spacing w:line="240" w:lineRule="auto"/>
        <w:jc w:val="left"/>
      </w:pPr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32" w:name="_Toc348517268"/>
      <w:r>
        <w:t xml:space="preserve">Tabulka </w:t>
      </w:r>
      <w:fldSimple w:instr=" SEQ Tabulka \* ARABIC ">
        <w:r w:rsidR="00113F40">
          <w:rPr>
            <w:noProof/>
          </w:rPr>
          <w:t>1</w:t>
        </w:r>
      </w:fldSimple>
      <w:r>
        <w:t xml:space="preserve"> Název tabulky</w:t>
      </w:r>
      <w:r w:rsidR="00262A7A">
        <w:t>.</w:t>
      </w:r>
      <w:bookmarkEnd w:id="32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33" w:name="_Toc87172957"/>
      <w:r>
        <w:t>Podřazená podkapitola</w:t>
      </w:r>
      <w:bookmarkEnd w:id="33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34" w:name="_Toc348517265"/>
      <w:r>
        <w:t xml:space="preserve">Obr. </w:t>
      </w:r>
      <w:fldSimple w:instr=" SEQ Obr. \* ARABIC ">
        <w:r w:rsidR="00113F40">
          <w:rPr>
            <w:noProof/>
          </w:rPr>
          <w:t>1</w:t>
        </w:r>
      </w:fldSimple>
      <w:r>
        <w:t xml:space="preserve"> </w:t>
      </w:r>
      <w:r w:rsidRPr="00BA4DEF">
        <w:t>Název obrázku/grafu/fotografie</w:t>
      </w:r>
      <w:r w:rsidR="00262A7A">
        <w:t>.</w:t>
      </w:r>
      <w:bookmarkEnd w:id="34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35" w:name="_Toc87172958"/>
      <w:r>
        <w:lastRenderedPageBreak/>
        <w:t>Shrnutí výsledků</w:t>
      </w:r>
      <w:bookmarkEnd w:id="35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36" w:name="_Toc87172959"/>
      <w:r>
        <w:lastRenderedPageBreak/>
        <w:t>Závěry a doporučení</w:t>
      </w:r>
      <w:bookmarkEnd w:id="36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proofErr w:type="gramStart"/>
      <w:r>
        <w:t>ků</w:t>
      </w:r>
      <w:proofErr w:type="spellEnd"/>
      <w:r>
        <w:t xml:space="preserve">  literaturou</w:t>
      </w:r>
      <w:proofErr w:type="gramEnd"/>
      <w:r>
        <w:t xml:space="preserve">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37" w:name="_Toc87172960"/>
      <w:r w:rsidRPr="00546C85">
        <w:lastRenderedPageBreak/>
        <w:t>Seznam použité literatury</w:t>
      </w:r>
      <w:bookmarkEnd w:id="37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29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0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1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2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6E34A5C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In: [cit. 16.09.2021]. Dostupné z: </w:t>
      </w:r>
      <w:hyperlink r:id="rId33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E17AEA9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In</w:t>
      </w:r>
      <w:proofErr w:type="gramStart"/>
      <w:r>
        <w:t>: .</w:t>
      </w:r>
      <w:proofErr w:type="gramEnd"/>
      <w:r>
        <w:t xml:space="preserve"> 2021 [cit. 08.09.2021]. Dostupné z: </w:t>
      </w:r>
      <w:hyperlink r:id="rId34" w:history="1">
        <w:r>
          <w:rPr>
            <w:rStyle w:val="Hypertextovodkaz"/>
          </w:rPr>
          <w:t>https://matplotlib.org/stable/contents.html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</w:t>
      </w:r>
      <w:proofErr w:type="gramStart"/>
      <w:r>
        <w:t>1472-586X</w:t>
      </w:r>
      <w:proofErr w:type="gramEnd"/>
      <w:r>
        <w:t>. DOI: </w:t>
      </w:r>
      <w:hyperlink r:id="rId35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36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37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38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39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0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1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2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proofErr w:type="gram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proofErr w:type="gramEnd"/>
      <w:r>
        <w:t>. 5. 9. 2021 [cit. 08.09.2021]. Dostupné z: </w:t>
      </w:r>
      <w:hyperlink r:id="rId43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44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45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3F58A6FB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 xml:space="preserve">. In: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46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47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48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49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0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1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2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53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2801D11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</w:t>
      </w:r>
      <w:proofErr w:type="gramStart"/>
      <w:r>
        <w:t>TIOBE - The</w:t>
      </w:r>
      <w:proofErr w:type="gramEnd"/>
      <w:r>
        <w:t xml:space="preserve">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In: [cit. 14.11.2021]. Dostupné z: </w:t>
      </w:r>
      <w:hyperlink r:id="rId54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76418527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In: [cit. 14.11.2021]. Dostupné z: </w:t>
      </w:r>
      <w:hyperlink r:id="rId55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FF69B39" w14:textId="77777777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56" w:history="1">
        <w:r>
          <w:rPr>
            <w:rStyle w:val="Hypertextovodkaz"/>
          </w:rPr>
          <w:t>https://www.python.org/about/apps/</w:t>
        </w:r>
      </w:hyperlink>
    </w:p>
    <w:p w14:paraId="2B9B438F" w14:textId="6526DCF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38" w:name="_Toc87172961"/>
      <w:r>
        <w:lastRenderedPageBreak/>
        <w:t>Přílohy</w:t>
      </w:r>
      <w:bookmarkEnd w:id="38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57"/>
          <w:footerReference w:type="default" r:id="rId58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59"/>
          <w:footerReference w:type="default" r:id="rId60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61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BA25B" w14:textId="77777777" w:rsidR="00186FA0" w:rsidRDefault="00186FA0" w:rsidP="003A3689">
      <w:pPr>
        <w:spacing w:line="240" w:lineRule="auto"/>
      </w:pPr>
      <w:r>
        <w:separator/>
      </w:r>
    </w:p>
    <w:p w14:paraId="304030E9" w14:textId="77777777" w:rsidR="00186FA0" w:rsidRDefault="00186FA0"/>
  </w:endnote>
  <w:endnote w:type="continuationSeparator" w:id="0">
    <w:p w14:paraId="26A6DEE5" w14:textId="77777777" w:rsidR="00186FA0" w:rsidRDefault="00186FA0" w:rsidP="003A3689">
      <w:pPr>
        <w:spacing w:line="240" w:lineRule="auto"/>
      </w:pPr>
      <w:r>
        <w:continuationSeparator/>
      </w:r>
    </w:p>
    <w:p w14:paraId="6AC1C74A" w14:textId="77777777" w:rsidR="00186FA0" w:rsidRDefault="00186F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234A1" w14:textId="77777777" w:rsidR="00186FA0" w:rsidRDefault="00186FA0" w:rsidP="003A3689">
      <w:pPr>
        <w:spacing w:line="240" w:lineRule="auto"/>
      </w:pPr>
      <w:r>
        <w:separator/>
      </w:r>
    </w:p>
    <w:p w14:paraId="7F09C84B" w14:textId="77777777" w:rsidR="00186FA0" w:rsidRDefault="00186FA0"/>
  </w:footnote>
  <w:footnote w:type="continuationSeparator" w:id="0">
    <w:p w14:paraId="3D8684F9" w14:textId="77777777" w:rsidR="00186FA0" w:rsidRDefault="00186FA0" w:rsidP="003A3689">
      <w:pPr>
        <w:spacing w:line="240" w:lineRule="auto"/>
      </w:pPr>
      <w:r>
        <w:continuationSeparator/>
      </w:r>
    </w:p>
    <w:p w14:paraId="6CA817A0" w14:textId="77777777" w:rsidR="00186FA0" w:rsidRDefault="00186F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5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451341"/>
    <w:multiLevelType w:val="multilevel"/>
    <w:tmpl w:val="891ECDD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4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19"/>
  </w:num>
  <w:num w:numId="4">
    <w:abstractNumId w:val="7"/>
  </w:num>
  <w:num w:numId="5">
    <w:abstractNumId w:val="11"/>
  </w:num>
  <w:num w:numId="6">
    <w:abstractNumId w:val="5"/>
  </w:num>
  <w:num w:numId="7">
    <w:abstractNumId w:val="15"/>
  </w:num>
  <w:num w:numId="8">
    <w:abstractNumId w:val="13"/>
  </w:num>
  <w:num w:numId="9">
    <w:abstractNumId w:val="21"/>
  </w:num>
  <w:num w:numId="10">
    <w:abstractNumId w:val="20"/>
  </w:num>
  <w:num w:numId="11">
    <w:abstractNumId w:val="17"/>
  </w:num>
  <w:num w:numId="12">
    <w:abstractNumId w:val="18"/>
  </w:num>
  <w:num w:numId="13">
    <w:abstractNumId w:val="14"/>
  </w:num>
  <w:num w:numId="14">
    <w:abstractNumId w:val="35"/>
  </w:num>
  <w:num w:numId="15">
    <w:abstractNumId w:val="12"/>
  </w:num>
  <w:num w:numId="16">
    <w:abstractNumId w:val="27"/>
  </w:num>
  <w:num w:numId="17">
    <w:abstractNumId w:val="34"/>
  </w:num>
  <w:num w:numId="18">
    <w:abstractNumId w:val="28"/>
  </w:num>
  <w:num w:numId="19">
    <w:abstractNumId w:val="30"/>
  </w:num>
  <w:num w:numId="20">
    <w:abstractNumId w:val="2"/>
  </w:num>
  <w:num w:numId="21">
    <w:abstractNumId w:val="4"/>
  </w:num>
  <w:num w:numId="22">
    <w:abstractNumId w:val="33"/>
  </w:num>
  <w:num w:numId="23">
    <w:abstractNumId w:val="6"/>
  </w:num>
  <w:num w:numId="24">
    <w:abstractNumId w:val="31"/>
  </w:num>
  <w:num w:numId="25">
    <w:abstractNumId w:val="9"/>
  </w:num>
  <w:num w:numId="26">
    <w:abstractNumId w:val="8"/>
  </w:num>
  <w:num w:numId="27">
    <w:abstractNumId w:val="22"/>
  </w:num>
  <w:num w:numId="28">
    <w:abstractNumId w:val="32"/>
  </w:num>
  <w:num w:numId="29">
    <w:abstractNumId w:val="23"/>
  </w:num>
  <w:num w:numId="30">
    <w:abstractNumId w:val="0"/>
  </w:num>
  <w:num w:numId="31">
    <w:abstractNumId w:val="26"/>
  </w:num>
  <w:num w:numId="32">
    <w:abstractNumId w:val="10"/>
  </w:num>
  <w:num w:numId="33">
    <w:abstractNumId w:val="1"/>
  </w:num>
  <w:num w:numId="34">
    <w:abstractNumId w:val="29"/>
  </w:num>
  <w:num w:numId="35">
    <w:abstractNumId w:val="3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A70"/>
    <w:rsid w:val="00032194"/>
    <w:rsid w:val="00032976"/>
    <w:rsid w:val="000330D4"/>
    <w:rsid w:val="00033BE6"/>
    <w:rsid w:val="000350A4"/>
    <w:rsid w:val="00035124"/>
    <w:rsid w:val="0003661D"/>
    <w:rsid w:val="0004076A"/>
    <w:rsid w:val="0004078A"/>
    <w:rsid w:val="00040A28"/>
    <w:rsid w:val="00040A70"/>
    <w:rsid w:val="000411F7"/>
    <w:rsid w:val="000416E5"/>
    <w:rsid w:val="000420A5"/>
    <w:rsid w:val="0004216A"/>
    <w:rsid w:val="00042DE0"/>
    <w:rsid w:val="00042E1C"/>
    <w:rsid w:val="000444ED"/>
    <w:rsid w:val="00045913"/>
    <w:rsid w:val="00046ACD"/>
    <w:rsid w:val="00047E00"/>
    <w:rsid w:val="000519AD"/>
    <w:rsid w:val="00051A52"/>
    <w:rsid w:val="000523C8"/>
    <w:rsid w:val="00055937"/>
    <w:rsid w:val="00061F34"/>
    <w:rsid w:val="0006485F"/>
    <w:rsid w:val="0006563C"/>
    <w:rsid w:val="0006571E"/>
    <w:rsid w:val="000667AD"/>
    <w:rsid w:val="00067BBF"/>
    <w:rsid w:val="00070BB5"/>
    <w:rsid w:val="000712DB"/>
    <w:rsid w:val="00071E7C"/>
    <w:rsid w:val="00072D66"/>
    <w:rsid w:val="0007337C"/>
    <w:rsid w:val="000733B4"/>
    <w:rsid w:val="00074346"/>
    <w:rsid w:val="000777DC"/>
    <w:rsid w:val="00077F62"/>
    <w:rsid w:val="00081372"/>
    <w:rsid w:val="00082C61"/>
    <w:rsid w:val="00083738"/>
    <w:rsid w:val="00083C89"/>
    <w:rsid w:val="00083E84"/>
    <w:rsid w:val="00083F40"/>
    <w:rsid w:val="00084E6C"/>
    <w:rsid w:val="0008518C"/>
    <w:rsid w:val="00087206"/>
    <w:rsid w:val="0009037B"/>
    <w:rsid w:val="00090EBD"/>
    <w:rsid w:val="000910FF"/>
    <w:rsid w:val="0009164F"/>
    <w:rsid w:val="0009300E"/>
    <w:rsid w:val="000931C6"/>
    <w:rsid w:val="00094B25"/>
    <w:rsid w:val="000956EA"/>
    <w:rsid w:val="00095BFA"/>
    <w:rsid w:val="00096FD8"/>
    <w:rsid w:val="00097B32"/>
    <w:rsid w:val="000A03FC"/>
    <w:rsid w:val="000A10A1"/>
    <w:rsid w:val="000A1A81"/>
    <w:rsid w:val="000A2200"/>
    <w:rsid w:val="000A49CD"/>
    <w:rsid w:val="000A5CE8"/>
    <w:rsid w:val="000A7E40"/>
    <w:rsid w:val="000B0DEB"/>
    <w:rsid w:val="000B3610"/>
    <w:rsid w:val="000B5864"/>
    <w:rsid w:val="000B5E63"/>
    <w:rsid w:val="000B68AA"/>
    <w:rsid w:val="000B70D6"/>
    <w:rsid w:val="000B7A68"/>
    <w:rsid w:val="000B7C77"/>
    <w:rsid w:val="000C0750"/>
    <w:rsid w:val="000C077C"/>
    <w:rsid w:val="000C38DA"/>
    <w:rsid w:val="000C5FBD"/>
    <w:rsid w:val="000C64F4"/>
    <w:rsid w:val="000C67A8"/>
    <w:rsid w:val="000C75FA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D59"/>
    <w:rsid w:val="000E6BAC"/>
    <w:rsid w:val="000F1435"/>
    <w:rsid w:val="000F1ADA"/>
    <w:rsid w:val="000F262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FA9"/>
    <w:rsid w:val="001136FE"/>
    <w:rsid w:val="00113AF5"/>
    <w:rsid w:val="00113F40"/>
    <w:rsid w:val="00121378"/>
    <w:rsid w:val="00121F16"/>
    <w:rsid w:val="00122406"/>
    <w:rsid w:val="001237D4"/>
    <w:rsid w:val="00123D61"/>
    <w:rsid w:val="00123F57"/>
    <w:rsid w:val="0012471F"/>
    <w:rsid w:val="00124CAE"/>
    <w:rsid w:val="00127C98"/>
    <w:rsid w:val="00130A6C"/>
    <w:rsid w:val="001321BD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417E"/>
    <w:rsid w:val="00146795"/>
    <w:rsid w:val="00150791"/>
    <w:rsid w:val="00150DE2"/>
    <w:rsid w:val="00151E40"/>
    <w:rsid w:val="001528A9"/>
    <w:rsid w:val="00152AE5"/>
    <w:rsid w:val="00152D77"/>
    <w:rsid w:val="00152D8B"/>
    <w:rsid w:val="00156CB2"/>
    <w:rsid w:val="00157002"/>
    <w:rsid w:val="00160492"/>
    <w:rsid w:val="00160CB6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295A"/>
    <w:rsid w:val="0017296C"/>
    <w:rsid w:val="0017407D"/>
    <w:rsid w:val="0017549B"/>
    <w:rsid w:val="00175EBE"/>
    <w:rsid w:val="001766A4"/>
    <w:rsid w:val="001769A2"/>
    <w:rsid w:val="00176DB2"/>
    <w:rsid w:val="00181A9C"/>
    <w:rsid w:val="00182CFC"/>
    <w:rsid w:val="00183405"/>
    <w:rsid w:val="00184BAF"/>
    <w:rsid w:val="00186FA0"/>
    <w:rsid w:val="00187F9E"/>
    <w:rsid w:val="00190156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28C2"/>
    <w:rsid w:val="001A2F8A"/>
    <w:rsid w:val="001A3E80"/>
    <w:rsid w:val="001A5670"/>
    <w:rsid w:val="001A56A7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C1544"/>
    <w:rsid w:val="001C3C9B"/>
    <w:rsid w:val="001C4526"/>
    <w:rsid w:val="001C46DF"/>
    <w:rsid w:val="001C49E5"/>
    <w:rsid w:val="001C6DC0"/>
    <w:rsid w:val="001D0722"/>
    <w:rsid w:val="001D163E"/>
    <w:rsid w:val="001D20D7"/>
    <w:rsid w:val="001D3A8D"/>
    <w:rsid w:val="001D4BEB"/>
    <w:rsid w:val="001D5095"/>
    <w:rsid w:val="001D5822"/>
    <w:rsid w:val="001E04DC"/>
    <w:rsid w:val="001E12A4"/>
    <w:rsid w:val="001E12D1"/>
    <w:rsid w:val="001E3827"/>
    <w:rsid w:val="001E3E65"/>
    <w:rsid w:val="001E4592"/>
    <w:rsid w:val="001E55F6"/>
    <w:rsid w:val="001F05B4"/>
    <w:rsid w:val="001F05B6"/>
    <w:rsid w:val="001F087B"/>
    <w:rsid w:val="001F1715"/>
    <w:rsid w:val="001F3789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2395"/>
    <w:rsid w:val="00214238"/>
    <w:rsid w:val="002142B5"/>
    <w:rsid w:val="00214783"/>
    <w:rsid w:val="00215885"/>
    <w:rsid w:val="0021626D"/>
    <w:rsid w:val="00216C71"/>
    <w:rsid w:val="00217176"/>
    <w:rsid w:val="00217B3A"/>
    <w:rsid w:val="0022019C"/>
    <w:rsid w:val="00220403"/>
    <w:rsid w:val="00221DA2"/>
    <w:rsid w:val="00221FD7"/>
    <w:rsid w:val="0022243C"/>
    <w:rsid w:val="00222EB5"/>
    <w:rsid w:val="00223D03"/>
    <w:rsid w:val="00223D9A"/>
    <w:rsid w:val="00224934"/>
    <w:rsid w:val="00225002"/>
    <w:rsid w:val="0022620F"/>
    <w:rsid w:val="00227100"/>
    <w:rsid w:val="002277C2"/>
    <w:rsid w:val="002304A2"/>
    <w:rsid w:val="002323D6"/>
    <w:rsid w:val="00232C2A"/>
    <w:rsid w:val="00240C67"/>
    <w:rsid w:val="00240C6E"/>
    <w:rsid w:val="00241BCD"/>
    <w:rsid w:val="002429C6"/>
    <w:rsid w:val="00244081"/>
    <w:rsid w:val="002441D8"/>
    <w:rsid w:val="002447E0"/>
    <w:rsid w:val="00244B7E"/>
    <w:rsid w:val="0024762B"/>
    <w:rsid w:val="002519CA"/>
    <w:rsid w:val="00254B0D"/>
    <w:rsid w:val="0025701F"/>
    <w:rsid w:val="00257F56"/>
    <w:rsid w:val="00257F87"/>
    <w:rsid w:val="00260A05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43AA"/>
    <w:rsid w:val="002843E8"/>
    <w:rsid w:val="002846D7"/>
    <w:rsid w:val="00284B5E"/>
    <w:rsid w:val="002854AE"/>
    <w:rsid w:val="00291799"/>
    <w:rsid w:val="00294A75"/>
    <w:rsid w:val="002956D3"/>
    <w:rsid w:val="0029610E"/>
    <w:rsid w:val="0029784B"/>
    <w:rsid w:val="002A0E9F"/>
    <w:rsid w:val="002A18E8"/>
    <w:rsid w:val="002A201A"/>
    <w:rsid w:val="002A4739"/>
    <w:rsid w:val="002A6088"/>
    <w:rsid w:val="002B71F6"/>
    <w:rsid w:val="002C1D4E"/>
    <w:rsid w:val="002C2C92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8C"/>
    <w:rsid w:val="002D4124"/>
    <w:rsid w:val="002D4350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27D0"/>
    <w:rsid w:val="002F4F29"/>
    <w:rsid w:val="002F5692"/>
    <w:rsid w:val="002F5A34"/>
    <w:rsid w:val="002F7AE7"/>
    <w:rsid w:val="00300AE2"/>
    <w:rsid w:val="00301DC4"/>
    <w:rsid w:val="003034EA"/>
    <w:rsid w:val="00304B01"/>
    <w:rsid w:val="00307A6F"/>
    <w:rsid w:val="003101E1"/>
    <w:rsid w:val="003109E0"/>
    <w:rsid w:val="00311F81"/>
    <w:rsid w:val="0031297B"/>
    <w:rsid w:val="003168C0"/>
    <w:rsid w:val="00317097"/>
    <w:rsid w:val="003233A7"/>
    <w:rsid w:val="00325425"/>
    <w:rsid w:val="003255D9"/>
    <w:rsid w:val="003308B1"/>
    <w:rsid w:val="00330D8B"/>
    <w:rsid w:val="0033271C"/>
    <w:rsid w:val="00332C44"/>
    <w:rsid w:val="00333F6E"/>
    <w:rsid w:val="0033508E"/>
    <w:rsid w:val="00336A20"/>
    <w:rsid w:val="0033712E"/>
    <w:rsid w:val="003371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ECD"/>
    <w:rsid w:val="00357861"/>
    <w:rsid w:val="003627B7"/>
    <w:rsid w:val="003631F4"/>
    <w:rsid w:val="003650F1"/>
    <w:rsid w:val="003732AB"/>
    <w:rsid w:val="00373CAB"/>
    <w:rsid w:val="0037636C"/>
    <w:rsid w:val="00376473"/>
    <w:rsid w:val="00380260"/>
    <w:rsid w:val="003803F1"/>
    <w:rsid w:val="00380C94"/>
    <w:rsid w:val="00380F22"/>
    <w:rsid w:val="00382229"/>
    <w:rsid w:val="00382500"/>
    <w:rsid w:val="00383CF6"/>
    <w:rsid w:val="003840C0"/>
    <w:rsid w:val="003845B8"/>
    <w:rsid w:val="00384768"/>
    <w:rsid w:val="00387239"/>
    <w:rsid w:val="003903E1"/>
    <w:rsid w:val="00392214"/>
    <w:rsid w:val="003924DA"/>
    <w:rsid w:val="0039256F"/>
    <w:rsid w:val="0039272C"/>
    <w:rsid w:val="0039303F"/>
    <w:rsid w:val="00396580"/>
    <w:rsid w:val="00397BD6"/>
    <w:rsid w:val="003A1520"/>
    <w:rsid w:val="003A2598"/>
    <w:rsid w:val="003A3689"/>
    <w:rsid w:val="003A3C0D"/>
    <w:rsid w:val="003A439A"/>
    <w:rsid w:val="003A5D21"/>
    <w:rsid w:val="003B5E57"/>
    <w:rsid w:val="003B6BCF"/>
    <w:rsid w:val="003B7AB9"/>
    <w:rsid w:val="003B7DF7"/>
    <w:rsid w:val="003C02B0"/>
    <w:rsid w:val="003C4E34"/>
    <w:rsid w:val="003C53DF"/>
    <w:rsid w:val="003C5D5D"/>
    <w:rsid w:val="003C64B8"/>
    <w:rsid w:val="003C68B5"/>
    <w:rsid w:val="003D0AD7"/>
    <w:rsid w:val="003D5089"/>
    <w:rsid w:val="003D6548"/>
    <w:rsid w:val="003D6578"/>
    <w:rsid w:val="003E07D6"/>
    <w:rsid w:val="003E0A07"/>
    <w:rsid w:val="003E40B8"/>
    <w:rsid w:val="003E47BE"/>
    <w:rsid w:val="003E58B1"/>
    <w:rsid w:val="003E5EFB"/>
    <w:rsid w:val="003E6A04"/>
    <w:rsid w:val="003E6D92"/>
    <w:rsid w:val="003E7B6D"/>
    <w:rsid w:val="003E7ED4"/>
    <w:rsid w:val="003F009F"/>
    <w:rsid w:val="003F1094"/>
    <w:rsid w:val="003F11B0"/>
    <w:rsid w:val="003F1263"/>
    <w:rsid w:val="003F1370"/>
    <w:rsid w:val="003F26D6"/>
    <w:rsid w:val="003F454E"/>
    <w:rsid w:val="003F4FF8"/>
    <w:rsid w:val="003F563A"/>
    <w:rsid w:val="00400420"/>
    <w:rsid w:val="00400536"/>
    <w:rsid w:val="00400707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220E"/>
    <w:rsid w:val="00413E9C"/>
    <w:rsid w:val="00414433"/>
    <w:rsid w:val="00414567"/>
    <w:rsid w:val="00414D92"/>
    <w:rsid w:val="004150D1"/>
    <w:rsid w:val="004214D6"/>
    <w:rsid w:val="00421BE6"/>
    <w:rsid w:val="0042242F"/>
    <w:rsid w:val="004224A1"/>
    <w:rsid w:val="00422B51"/>
    <w:rsid w:val="00422F81"/>
    <w:rsid w:val="00426424"/>
    <w:rsid w:val="00430044"/>
    <w:rsid w:val="00430BD5"/>
    <w:rsid w:val="004325C4"/>
    <w:rsid w:val="004340AE"/>
    <w:rsid w:val="00435447"/>
    <w:rsid w:val="004366F7"/>
    <w:rsid w:val="004376CB"/>
    <w:rsid w:val="00440169"/>
    <w:rsid w:val="004401B2"/>
    <w:rsid w:val="004411FC"/>
    <w:rsid w:val="004432B1"/>
    <w:rsid w:val="00443BB6"/>
    <w:rsid w:val="00444104"/>
    <w:rsid w:val="004461A5"/>
    <w:rsid w:val="004466E7"/>
    <w:rsid w:val="00447CEB"/>
    <w:rsid w:val="00447D5A"/>
    <w:rsid w:val="00451268"/>
    <w:rsid w:val="0045126C"/>
    <w:rsid w:val="00451D4B"/>
    <w:rsid w:val="00455822"/>
    <w:rsid w:val="00455F81"/>
    <w:rsid w:val="0045657D"/>
    <w:rsid w:val="00457805"/>
    <w:rsid w:val="00460FA3"/>
    <w:rsid w:val="0046210B"/>
    <w:rsid w:val="004624B5"/>
    <w:rsid w:val="004636DF"/>
    <w:rsid w:val="00463EC2"/>
    <w:rsid w:val="00465DA7"/>
    <w:rsid w:val="00466451"/>
    <w:rsid w:val="00466F92"/>
    <w:rsid w:val="004671F0"/>
    <w:rsid w:val="0047061C"/>
    <w:rsid w:val="00470CCD"/>
    <w:rsid w:val="004713DD"/>
    <w:rsid w:val="00472534"/>
    <w:rsid w:val="00474A25"/>
    <w:rsid w:val="00481C81"/>
    <w:rsid w:val="004820CF"/>
    <w:rsid w:val="0048281E"/>
    <w:rsid w:val="00483C83"/>
    <w:rsid w:val="00486D63"/>
    <w:rsid w:val="00491083"/>
    <w:rsid w:val="004912BA"/>
    <w:rsid w:val="00491356"/>
    <w:rsid w:val="00491F70"/>
    <w:rsid w:val="00492857"/>
    <w:rsid w:val="004928CF"/>
    <w:rsid w:val="00493031"/>
    <w:rsid w:val="0049329E"/>
    <w:rsid w:val="004941B3"/>
    <w:rsid w:val="004A16C4"/>
    <w:rsid w:val="004A1FA1"/>
    <w:rsid w:val="004A26A1"/>
    <w:rsid w:val="004A45F0"/>
    <w:rsid w:val="004A4E4B"/>
    <w:rsid w:val="004B01B1"/>
    <w:rsid w:val="004B0AE5"/>
    <w:rsid w:val="004B2389"/>
    <w:rsid w:val="004B355C"/>
    <w:rsid w:val="004B3EE3"/>
    <w:rsid w:val="004B41E8"/>
    <w:rsid w:val="004B5518"/>
    <w:rsid w:val="004B556C"/>
    <w:rsid w:val="004B7F10"/>
    <w:rsid w:val="004C2BF1"/>
    <w:rsid w:val="004C2F66"/>
    <w:rsid w:val="004C3061"/>
    <w:rsid w:val="004C3566"/>
    <w:rsid w:val="004C3862"/>
    <w:rsid w:val="004C6186"/>
    <w:rsid w:val="004C6C28"/>
    <w:rsid w:val="004C7A64"/>
    <w:rsid w:val="004D02C2"/>
    <w:rsid w:val="004D24D9"/>
    <w:rsid w:val="004D5B12"/>
    <w:rsid w:val="004D60DE"/>
    <w:rsid w:val="004D74D0"/>
    <w:rsid w:val="004E2A66"/>
    <w:rsid w:val="004E4055"/>
    <w:rsid w:val="004E4F49"/>
    <w:rsid w:val="004E500E"/>
    <w:rsid w:val="004E67CE"/>
    <w:rsid w:val="004E6A2C"/>
    <w:rsid w:val="004E6A83"/>
    <w:rsid w:val="004E6F33"/>
    <w:rsid w:val="004E7066"/>
    <w:rsid w:val="004E767E"/>
    <w:rsid w:val="004F0395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238"/>
    <w:rsid w:val="005049DF"/>
    <w:rsid w:val="00504CDD"/>
    <w:rsid w:val="00505251"/>
    <w:rsid w:val="00510992"/>
    <w:rsid w:val="00510B65"/>
    <w:rsid w:val="00510D59"/>
    <w:rsid w:val="00511028"/>
    <w:rsid w:val="00513153"/>
    <w:rsid w:val="00513C31"/>
    <w:rsid w:val="00513DC3"/>
    <w:rsid w:val="00514745"/>
    <w:rsid w:val="00514ECE"/>
    <w:rsid w:val="00515BC9"/>
    <w:rsid w:val="0051612A"/>
    <w:rsid w:val="0051735E"/>
    <w:rsid w:val="0051769B"/>
    <w:rsid w:val="005211BC"/>
    <w:rsid w:val="005222C6"/>
    <w:rsid w:val="005231FB"/>
    <w:rsid w:val="00524360"/>
    <w:rsid w:val="00530F78"/>
    <w:rsid w:val="0053150C"/>
    <w:rsid w:val="00531ED0"/>
    <w:rsid w:val="00532A0C"/>
    <w:rsid w:val="00532E54"/>
    <w:rsid w:val="00534901"/>
    <w:rsid w:val="00534A21"/>
    <w:rsid w:val="00534BDA"/>
    <w:rsid w:val="00535198"/>
    <w:rsid w:val="005357CC"/>
    <w:rsid w:val="00535823"/>
    <w:rsid w:val="0053677A"/>
    <w:rsid w:val="00536E10"/>
    <w:rsid w:val="00537506"/>
    <w:rsid w:val="0054021E"/>
    <w:rsid w:val="0054029B"/>
    <w:rsid w:val="005408BA"/>
    <w:rsid w:val="0054183F"/>
    <w:rsid w:val="0054236E"/>
    <w:rsid w:val="00545977"/>
    <w:rsid w:val="0054644F"/>
    <w:rsid w:val="00546C85"/>
    <w:rsid w:val="00546F17"/>
    <w:rsid w:val="005502DC"/>
    <w:rsid w:val="00550409"/>
    <w:rsid w:val="0055292D"/>
    <w:rsid w:val="00557F25"/>
    <w:rsid w:val="00560472"/>
    <w:rsid w:val="0056395F"/>
    <w:rsid w:val="005640CC"/>
    <w:rsid w:val="0056440E"/>
    <w:rsid w:val="00564959"/>
    <w:rsid w:val="005656FE"/>
    <w:rsid w:val="00572873"/>
    <w:rsid w:val="00572B90"/>
    <w:rsid w:val="0057335D"/>
    <w:rsid w:val="00573521"/>
    <w:rsid w:val="00573FE0"/>
    <w:rsid w:val="005743E1"/>
    <w:rsid w:val="0057623C"/>
    <w:rsid w:val="00582ED8"/>
    <w:rsid w:val="00583256"/>
    <w:rsid w:val="0058370D"/>
    <w:rsid w:val="005837FB"/>
    <w:rsid w:val="00584828"/>
    <w:rsid w:val="005864C6"/>
    <w:rsid w:val="00586FF9"/>
    <w:rsid w:val="00590D7A"/>
    <w:rsid w:val="0059112B"/>
    <w:rsid w:val="00593021"/>
    <w:rsid w:val="0059381F"/>
    <w:rsid w:val="00593B0F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B11"/>
    <w:rsid w:val="005B6DAF"/>
    <w:rsid w:val="005B7694"/>
    <w:rsid w:val="005C1B0E"/>
    <w:rsid w:val="005C47FD"/>
    <w:rsid w:val="005C4BE7"/>
    <w:rsid w:val="005C5F12"/>
    <w:rsid w:val="005C7838"/>
    <w:rsid w:val="005D45B7"/>
    <w:rsid w:val="005D59CB"/>
    <w:rsid w:val="005D64DE"/>
    <w:rsid w:val="005E0890"/>
    <w:rsid w:val="005E2AF2"/>
    <w:rsid w:val="005E2D68"/>
    <w:rsid w:val="005E3F9A"/>
    <w:rsid w:val="005E3F9B"/>
    <w:rsid w:val="005E5091"/>
    <w:rsid w:val="005E5F21"/>
    <w:rsid w:val="005E6812"/>
    <w:rsid w:val="005E73BA"/>
    <w:rsid w:val="005F029C"/>
    <w:rsid w:val="005F0739"/>
    <w:rsid w:val="005F1F38"/>
    <w:rsid w:val="005F6083"/>
    <w:rsid w:val="006019F6"/>
    <w:rsid w:val="00602383"/>
    <w:rsid w:val="00602400"/>
    <w:rsid w:val="00604683"/>
    <w:rsid w:val="00605544"/>
    <w:rsid w:val="00606725"/>
    <w:rsid w:val="00606957"/>
    <w:rsid w:val="006069EC"/>
    <w:rsid w:val="00606D99"/>
    <w:rsid w:val="00607AE2"/>
    <w:rsid w:val="00610C79"/>
    <w:rsid w:val="00614F72"/>
    <w:rsid w:val="006156E9"/>
    <w:rsid w:val="0062037E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71B2"/>
    <w:rsid w:val="006373AC"/>
    <w:rsid w:val="00642221"/>
    <w:rsid w:val="00642237"/>
    <w:rsid w:val="00643FE5"/>
    <w:rsid w:val="00644387"/>
    <w:rsid w:val="00645957"/>
    <w:rsid w:val="00645DE1"/>
    <w:rsid w:val="00646C58"/>
    <w:rsid w:val="00646DA4"/>
    <w:rsid w:val="0064750C"/>
    <w:rsid w:val="00647B70"/>
    <w:rsid w:val="00660CF1"/>
    <w:rsid w:val="006642FC"/>
    <w:rsid w:val="0066444E"/>
    <w:rsid w:val="00665C69"/>
    <w:rsid w:val="0067040E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7339"/>
    <w:rsid w:val="00690467"/>
    <w:rsid w:val="00693745"/>
    <w:rsid w:val="00694092"/>
    <w:rsid w:val="006946C5"/>
    <w:rsid w:val="006961D6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3A0F"/>
    <w:rsid w:val="006A5E42"/>
    <w:rsid w:val="006B111F"/>
    <w:rsid w:val="006B1AEC"/>
    <w:rsid w:val="006B232C"/>
    <w:rsid w:val="006B4936"/>
    <w:rsid w:val="006B6661"/>
    <w:rsid w:val="006B6771"/>
    <w:rsid w:val="006B6CB1"/>
    <w:rsid w:val="006B7F89"/>
    <w:rsid w:val="006C04F1"/>
    <w:rsid w:val="006C35BA"/>
    <w:rsid w:val="006C441A"/>
    <w:rsid w:val="006C585B"/>
    <w:rsid w:val="006C6CB6"/>
    <w:rsid w:val="006C7E17"/>
    <w:rsid w:val="006D018B"/>
    <w:rsid w:val="006D1B49"/>
    <w:rsid w:val="006D1D48"/>
    <w:rsid w:val="006D5588"/>
    <w:rsid w:val="006D6FD7"/>
    <w:rsid w:val="006E00C8"/>
    <w:rsid w:val="006E10CC"/>
    <w:rsid w:val="006E20C2"/>
    <w:rsid w:val="006E3A22"/>
    <w:rsid w:val="006E435C"/>
    <w:rsid w:val="006E4D98"/>
    <w:rsid w:val="006E65A9"/>
    <w:rsid w:val="006E77B6"/>
    <w:rsid w:val="006F0CFA"/>
    <w:rsid w:val="006F2BBC"/>
    <w:rsid w:val="006F4D01"/>
    <w:rsid w:val="006F51AA"/>
    <w:rsid w:val="00700D34"/>
    <w:rsid w:val="00703E1E"/>
    <w:rsid w:val="00703F3D"/>
    <w:rsid w:val="007049B9"/>
    <w:rsid w:val="00704E9D"/>
    <w:rsid w:val="007050D6"/>
    <w:rsid w:val="007058A7"/>
    <w:rsid w:val="00706BED"/>
    <w:rsid w:val="00706E71"/>
    <w:rsid w:val="007100D3"/>
    <w:rsid w:val="0071288B"/>
    <w:rsid w:val="00714D50"/>
    <w:rsid w:val="007152E2"/>
    <w:rsid w:val="00715CBB"/>
    <w:rsid w:val="00717C80"/>
    <w:rsid w:val="00722341"/>
    <w:rsid w:val="00722FDD"/>
    <w:rsid w:val="007246C1"/>
    <w:rsid w:val="00726D80"/>
    <w:rsid w:val="00733179"/>
    <w:rsid w:val="00733D59"/>
    <w:rsid w:val="00733DDC"/>
    <w:rsid w:val="00734BFC"/>
    <w:rsid w:val="00736EC2"/>
    <w:rsid w:val="007410FB"/>
    <w:rsid w:val="00743BBF"/>
    <w:rsid w:val="00743EC9"/>
    <w:rsid w:val="00744A13"/>
    <w:rsid w:val="00744B70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A94"/>
    <w:rsid w:val="007664CD"/>
    <w:rsid w:val="00766B46"/>
    <w:rsid w:val="00766D34"/>
    <w:rsid w:val="00767B79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49E6"/>
    <w:rsid w:val="00787972"/>
    <w:rsid w:val="00794DD7"/>
    <w:rsid w:val="00795100"/>
    <w:rsid w:val="00795602"/>
    <w:rsid w:val="00795FC8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B1642"/>
    <w:rsid w:val="007B1817"/>
    <w:rsid w:val="007B25D7"/>
    <w:rsid w:val="007B3658"/>
    <w:rsid w:val="007B55CE"/>
    <w:rsid w:val="007B756F"/>
    <w:rsid w:val="007C1F51"/>
    <w:rsid w:val="007C203B"/>
    <w:rsid w:val="007C6A73"/>
    <w:rsid w:val="007D0544"/>
    <w:rsid w:val="007D173F"/>
    <w:rsid w:val="007D1980"/>
    <w:rsid w:val="007D3904"/>
    <w:rsid w:val="007D43B8"/>
    <w:rsid w:val="007D51F2"/>
    <w:rsid w:val="007D5A49"/>
    <w:rsid w:val="007D6EE9"/>
    <w:rsid w:val="007D7679"/>
    <w:rsid w:val="007E2F7E"/>
    <w:rsid w:val="007E4570"/>
    <w:rsid w:val="007E48FA"/>
    <w:rsid w:val="007E5464"/>
    <w:rsid w:val="007E5F0E"/>
    <w:rsid w:val="007F074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EA7"/>
    <w:rsid w:val="0080350B"/>
    <w:rsid w:val="00804515"/>
    <w:rsid w:val="008060A8"/>
    <w:rsid w:val="00810B93"/>
    <w:rsid w:val="008117F2"/>
    <w:rsid w:val="008201AF"/>
    <w:rsid w:val="0082064F"/>
    <w:rsid w:val="0082334F"/>
    <w:rsid w:val="00823BB4"/>
    <w:rsid w:val="0082403F"/>
    <w:rsid w:val="0082426E"/>
    <w:rsid w:val="00826098"/>
    <w:rsid w:val="008262E2"/>
    <w:rsid w:val="00830D69"/>
    <w:rsid w:val="008318DC"/>
    <w:rsid w:val="00833C20"/>
    <w:rsid w:val="00833E9F"/>
    <w:rsid w:val="00835129"/>
    <w:rsid w:val="00835678"/>
    <w:rsid w:val="00835E80"/>
    <w:rsid w:val="0083619F"/>
    <w:rsid w:val="00843225"/>
    <w:rsid w:val="008440B0"/>
    <w:rsid w:val="0084635B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614F2"/>
    <w:rsid w:val="008618F0"/>
    <w:rsid w:val="00861E9A"/>
    <w:rsid w:val="00862DD9"/>
    <w:rsid w:val="008631B3"/>
    <w:rsid w:val="00864657"/>
    <w:rsid w:val="00864878"/>
    <w:rsid w:val="00864A1C"/>
    <w:rsid w:val="00864D48"/>
    <w:rsid w:val="00865D7E"/>
    <w:rsid w:val="00867062"/>
    <w:rsid w:val="008676F7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371"/>
    <w:rsid w:val="00877853"/>
    <w:rsid w:val="00877F82"/>
    <w:rsid w:val="00880B2F"/>
    <w:rsid w:val="00880E42"/>
    <w:rsid w:val="00881859"/>
    <w:rsid w:val="00881D16"/>
    <w:rsid w:val="0088246B"/>
    <w:rsid w:val="008833F7"/>
    <w:rsid w:val="00883D62"/>
    <w:rsid w:val="00884860"/>
    <w:rsid w:val="00885394"/>
    <w:rsid w:val="00885801"/>
    <w:rsid w:val="008868A1"/>
    <w:rsid w:val="00886BC8"/>
    <w:rsid w:val="0088767B"/>
    <w:rsid w:val="00887DAA"/>
    <w:rsid w:val="008905FC"/>
    <w:rsid w:val="0089289B"/>
    <w:rsid w:val="00893E0D"/>
    <w:rsid w:val="0089495B"/>
    <w:rsid w:val="00896B9B"/>
    <w:rsid w:val="00897675"/>
    <w:rsid w:val="008A0C8E"/>
    <w:rsid w:val="008A19C0"/>
    <w:rsid w:val="008A1C30"/>
    <w:rsid w:val="008A32FB"/>
    <w:rsid w:val="008A4A53"/>
    <w:rsid w:val="008A4E23"/>
    <w:rsid w:val="008A63D8"/>
    <w:rsid w:val="008A6401"/>
    <w:rsid w:val="008A6CCD"/>
    <w:rsid w:val="008A7050"/>
    <w:rsid w:val="008A7B1F"/>
    <w:rsid w:val="008A7BA1"/>
    <w:rsid w:val="008B1019"/>
    <w:rsid w:val="008B1A1D"/>
    <w:rsid w:val="008B1DFA"/>
    <w:rsid w:val="008B27BE"/>
    <w:rsid w:val="008B45DF"/>
    <w:rsid w:val="008B4AD6"/>
    <w:rsid w:val="008B5B61"/>
    <w:rsid w:val="008B624E"/>
    <w:rsid w:val="008C17B9"/>
    <w:rsid w:val="008C4C01"/>
    <w:rsid w:val="008C5406"/>
    <w:rsid w:val="008C5DE4"/>
    <w:rsid w:val="008C78B1"/>
    <w:rsid w:val="008D14B7"/>
    <w:rsid w:val="008D1CD4"/>
    <w:rsid w:val="008D5CDC"/>
    <w:rsid w:val="008D6902"/>
    <w:rsid w:val="008D75CB"/>
    <w:rsid w:val="008D76A6"/>
    <w:rsid w:val="008E0738"/>
    <w:rsid w:val="008E0953"/>
    <w:rsid w:val="008E106C"/>
    <w:rsid w:val="008E2626"/>
    <w:rsid w:val="008E33BB"/>
    <w:rsid w:val="008E3E7A"/>
    <w:rsid w:val="008E460E"/>
    <w:rsid w:val="008E4779"/>
    <w:rsid w:val="008E4957"/>
    <w:rsid w:val="008E4E90"/>
    <w:rsid w:val="008E5A47"/>
    <w:rsid w:val="008E7C75"/>
    <w:rsid w:val="008F1DE5"/>
    <w:rsid w:val="008F1FD9"/>
    <w:rsid w:val="008F24F9"/>
    <w:rsid w:val="008F3034"/>
    <w:rsid w:val="008F37F1"/>
    <w:rsid w:val="008F3D94"/>
    <w:rsid w:val="008F6085"/>
    <w:rsid w:val="008F6349"/>
    <w:rsid w:val="008F7A57"/>
    <w:rsid w:val="0090051D"/>
    <w:rsid w:val="0090081D"/>
    <w:rsid w:val="0090147B"/>
    <w:rsid w:val="009029D5"/>
    <w:rsid w:val="009108C7"/>
    <w:rsid w:val="00910C8A"/>
    <w:rsid w:val="00911035"/>
    <w:rsid w:val="00914173"/>
    <w:rsid w:val="0091556D"/>
    <w:rsid w:val="00916CAD"/>
    <w:rsid w:val="00916D05"/>
    <w:rsid w:val="00917549"/>
    <w:rsid w:val="00920789"/>
    <w:rsid w:val="00920DBC"/>
    <w:rsid w:val="009216C4"/>
    <w:rsid w:val="00922490"/>
    <w:rsid w:val="0092307F"/>
    <w:rsid w:val="00925845"/>
    <w:rsid w:val="0092699C"/>
    <w:rsid w:val="009277B9"/>
    <w:rsid w:val="00930CC7"/>
    <w:rsid w:val="00933C27"/>
    <w:rsid w:val="0093670D"/>
    <w:rsid w:val="00936CA8"/>
    <w:rsid w:val="009374E0"/>
    <w:rsid w:val="00937F0B"/>
    <w:rsid w:val="00940B56"/>
    <w:rsid w:val="0094195B"/>
    <w:rsid w:val="009426D3"/>
    <w:rsid w:val="0094312F"/>
    <w:rsid w:val="00943E1D"/>
    <w:rsid w:val="00944B23"/>
    <w:rsid w:val="009457EB"/>
    <w:rsid w:val="009464C9"/>
    <w:rsid w:val="00946559"/>
    <w:rsid w:val="00946DB2"/>
    <w:rsid w:val="00946ED7"/>
    <w:rsid w:val="009476F8"/>
    <w:rsid w:val="00950C4C"/>
    <w:rsid w:val="009539E6"/>
    <w:rsid w:val="0095456F"/>
    <w:rsid w:val="00955865"/>
    <w:rsid w:val="00955E57"/>
    <w:rsid w:val="0095629A"/>
    <w:rsid w:val="00960AFB"/>
    <w:rsid w:val="009614FC"/>
    <w:rsid w:val="0096244C"/>
    <w:rsid w:val="0096274D"/>
    <w:rsid w:val="009630C8"/>
    <w:rsid w:val="00963F7E"/>
    <w:rsid w:val="0096458C"/>
    <w:rsid w:val="0096567C"/>
    <w:rsid w:val="00973BA3"/>
    <w:rsid w:val="0097531E"/>
    <w:rsid w:val="00975F06"/>
    <w:rsid w:val="00977917"/>
    <w:rsid w:val="0098156A"/>
    <w:rsid w:val="0098350B"/>
    <w:rsid w:val="00983CAD"/>
    <w:rsid w:val="00984137"/>
    <w:rsid w:val="00984596"/>
    <w:rsid w:val="00985191"/>
    <w:rsid w:val="00991B65"/>
    <w:rsid w:val="00991F33"/>
    <w:rsid w:val="009928BB"/>
    <w:rsid w:val="00992ACE"/>
    <w:rsid w:val="00992C7E"/>
    <w:rsid w:val="0099300D"/>
    <w:rsid w:val="00993B8C"/>
    <w:rsid w:val="009950BA"/>
    <w:rsid w:val="00995861"/>
    <w:rsid w:val="009971C0"/>
    <w:rsid w:val="00997498"/>
    <w:rsid w:val="0099757D"/>
    <w:rsid w:val="009A2775"/>
    <w:rsid w:val="009A4438"/>
    <w:rsid w:val="009A4BB4"/>
    <w:rsid w:val="009A5418"/>
    <w:rsid w:val="009A5633"/>
    <w:rsid w:val="009A72EA"/>
    <w:rsid w:val="009A7E8E"/>
    <w:rsid w:val="009B229B"/>
    <w:rsid w:val="009B281A"/>
    <w:rsid w:val="009B46CA"/>
    <w:rsid w:val="009B48BA"/>
    <w:rsid w:val="009B6341"/>
    <w:rsid w:val="009B6454"/>
    <w:rsid w:val="009B6DD8"/>
    <w:rsid w:val="009B6F1E"/>
    <w:rsid w:val="009B719F"/>
    <w:rsid w:val="009C047D"/>
    <w:rsid w:val="009C0818"/>
    <w:rsid w:val="009C0DA3"/>
    <w:rsid w:val="009C0FF3"/>
    <w:rsid w:val="009C145D"/>
    <w:rsid w:val="009C226A"/>
    <w:rsid w:val="009C2DE1"/>
    <w:rsid w:val="009C3007"/>
    <w:rsid w:val="009C3674"/>
    <w:rsid w:val="009C3A93"/>
    <w:rsid w:val="009C4422"/>
    <w:rsid w:val="009C45AA"/>
    <w:rsid w:val="009C7FCA"/>
    <w:rsid w:val="009D0749"/>
    <w:rsid w:val="009D11B1"/>
    <w:rsid w:val="009D1DD0"/>
    <w:rsid w:val="009D391B"/>
    <w:rsid w:val="009D6C15"/>
    <w:rsid w:val="009D7683"/>
    <w:rsid w:val="009E10E0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B26"/>
    <w:rsid w:val="00A06C11"/>
    <w:rsid w:val="00A076D6"/>
    <w:rsid w:val="00A07ECA"/>
    <w:rsid w:val="00A10466"/>
    <w:rsid w:val="00A10A54"/>
    <w:rsid w:val="00A11E2F"/>
    <w:rsid w:val="00A140C6"/>
    <w:rsid w:val="00A14523"/>
    <w:rsid w:val="00A232DE"/>
    <w:rsid w:val="00A23761"/>
    <w:rsid w:val="00A24DDF"/>
    <w:rsid w:val="00A250C9"/>
    <w:rsid w:val="00A2564A"/>
    <w:rsid w:val="00A25697"/>
    <w:rsid w:val="00A25979"/>
    <w:rsid w:val="00A27FB8"/>
    <w:rsid w:val="00A3013A"/>
    <w:rsid w:val="00A31EB7"/>
    <w:rsid w:val="00A342F8"/>
    <w:rsid w:val="00A34E5B"/>
    <w:rsid w:val="00A355EC"/>
    <w:rsid w:val="00A35E90"/>
    <w:rsid w:val="00A402F3"/>
    <w:rsid w:val="00A42321"/>
    <w:rsid w:val="00A42D54"/>
    <w:rsid w:val="00A42E5D"/>
    <w:rsid w:val="00A47260"/>
    <w:rsid w:val="00A47A6D"/>
    <w:rsid w:val="00A50D37"/>
    <w:rsid w:val="00A52C0F"/>
    <w:rsid w:val="00A55FD9"/>
    <w:rsid w:val="00A57E14"/>
    <w:rsid w:val="00A61F58"/>
    <w:rsid w:val="00A62E41"/>
    <w:rsid w:val="00A64694"/>
    <w:rsid w:val="00A648DF"/>
    <w:rsid w:val="00A66BD5"/>
    <w:rsid w:val="00A66EF7"/>
    <w:rsid w:val="00A67C71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903FB"/>
    <w:rsid w:val="00A9058B"/>
    <w:rsid w:val="00A92ACB"/>
    <w:rsid w:val="00A940D4"/>
    <w:rsid w:val="00A941C4"/>
    <w:rsid w:val="00A94746"/>
    <w:rsid w:val="00AA063A"/>
    <w:rsid w:val="00AA077F"/>
    <w:rsid w:val="00AA1860"/>
    <w:rsid w:val="00AA386A"/>
    <w:rsid w:val="00AA3F66"/>
    <w:rsid w:val="00AA4A68"/>
    <w:rsid w:val="00AA6DB2"/>
    <w:rsid w:val="00AA6FA6"/>
    <w:rsid w:val="00AA7697"/>
    <w:rsid w:val="00AB1344"/>
    <w:rsid w:val="00AB2B6D"/>
    <w:rsid w:val="00AB3E27"/>
    <w:rsid w:val="00AB6710"/>
    <w:rsid w:val="00AB75CB"/>
    <w:rsid w:val="00AB7602"/>
    <w:rsid w:val="00AC06DE"/>
    <w:rsid w:val="00AC19F1"/>
    <w:rsid w:val="00AC21B3"/>
    <w:rsid w:val="00AC2591"/>
    <w:rsid w:val="00AC2F0D"/>
    <w:rsid w:val="00AC430C"/>
    <w:rsid w:val="00AC4D4C"/>
    <w:rsid w:val="00AC52AC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543"/>
    <w:rsid w:val="00AE7C7A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C27"/>
    <w:rsid w:val="00B05A06"/>
    <w:rsid w:val="00B06842"/>
    <w:rsid w:val="00B0723F"/>
    <w:rsid w:val="00B075A5"/>
    <w:rsid w:val="00B07914"/>
    <w:rsid w:val="00B121BC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DE4"/>
    <w:rsid w:val="00B227EB"/>
    <w:rsid w:val="00B232CA"/>
    <w:rsid w:val="00B23487"/>
    <w:rsid w:val="00B23D55"/>
    <w:rsid w:val="00B26B6D"/>
    <w:rsid w:val="00B26F37"/>
    <w:rsid w:val="00B310F0"/>
    <w:rsid w:val="00B31121"/>
    <w:rsid w:val="00B32D9F"/>
    <w:rsid w:val="00B36318"/>
    <w:rsid w:val="00B378DA"/>
    <w:rsid w:val="00B4014D"/>
    <w:rsid w:val="00B426C7"/>
    <w:rsid w:val="00B42EAB"/>
    <w:rsid w:val="00B442C9"/>
    <w:rsid w:val="00B45A02"/>
    <w:rsid w:val="00B52FCD"/>
    <w:rsid w:val="00B54E05"/>
    <w:rsid w:val="00B55A13"/>
    <w:rsid w:val="00B55EE6"/>
    <w:rsid w:val="00B56A3F"/>
    <w:rsid w:val="00B576DB"/>
    <w:rsid w:val="00B57BB1"/>
    <w:rsid w:val="00B60FED"/>
    <w:rsid w:val="00B62F04"/>
    <w:rsid w:val="00B63778"/>
    <w:rsid w:val="00B6512F"/>
    <w:rsid w:val="00B663A6"/>
    <w:rsid w:val="00B664B3"/>
    <w:rsid w:val="00B67E58"/>
    <w:rsid w:val="00B7014B"/>
    <w:rsid w:val="00B70A81"/>
    <w:rsid w:val="00B71183"/>
    <w:rsid w:val="00B759BE"/>
    <w:rsid w:val="00B75A92"/>
    <w:rsid w:val="00B761F4"/>
    <w:rsid w:val="00B773C8"/>
    <w:rsid w:val="00B818FA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2994"/>
    <w:rsid w:val="00B92A46"/>
    <w:rsid w:val="00B9387A"/>
    <w:rsid w:val="00B93CAD"/>
    <w:rsid w:val="00B960DD"/>
    <w:rsid w:val="00BA0336"/>
    <w:rsid w:val="00BA0978"/>
    <w:rsid w:val="00BA2BFF"/>
    <w:rsid w:val="00BA450A"/>
    <w:rsid w:val="00BA4C23"/>
    <w:rsid w:val="00BA52A8"/>
    <w:rsid w:val="00BA571B"/>
    <w:rsid w:val="00BA69F5"/>
    <w:rsid w:val="00BB038B"/>
    <w:rsid w:val="00BB0F36"/>
    <w:rsid w:val="00BB2490"/>
    <w:rsid w:val="00BB257C"/>
    <w:rsid w:val="00BB25F9"/>
    <w:rsid w:val="00BB2E89"/>
    <w:rsid w:val="00BB448E"/>
    <w:rsid w:val="00BB6BB3"/>
    <w:rsid w:val="00BB7CEB"/>
    <w:rsid w:val="00BC05C7"/>
    <w:rsid w:val="00BC066D"/>
    <w:rsid w:val="00BC12FD"/>
    <w:rsid w:val="00BC1D24"/>
    <w:rsid w:val="00BC3643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6B"/>
    <w:rsid w:val="00BE23CF"/>
    <w:rsid w:val="00BE629C"/>
    <w:rsid w:val="00BE675F"/>
    <w:rsid w:val="00BF0004"/>
    <w:rsid w:val="00BF034A"/>
    <w:rsid w:val="00BF07D4"/>
    <w:rsid w:val="00BF2211"/>
    <w:rsid w:val="00BF3259"/>
    <w:rsid w:val="00BF3C1D"/>
    <w:rsid w:val="00BF46F7"/>
    <w:rsid w:val="00BF5B13"/>
    <w:rsid w:val="00BF6549"/>
    <w:rsid w:val="00BF663D"/>
    <w:rsid w:val="00BF7317"/>
    <w:rsid w:val="00C0043F"/>
    <w:rsid w:val="00C01EA6"/>
    <w:rsid w:val="00C028BB"/>
    <w:rsid w:val="00C03E70"/>
    <w:rsid w:val="00C04BD1"/>
    <w:rsid w:val="00C04ECB"/>
    <w:rsid w:val="00C0629F"/>
    <w:rsid w:val="00C0695D"/>
    <w:rsid w:val="00C10BD3"/>
    <w:rsid w:val="00C1175B"/>
    <w:rsid w:val="00C133B7"/>
    <w:rsid w:val="00C139BC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6728"/>
    <w:rsid w:val="00C76A25"/>
    <w:rsid w:val="00C76A81"/>
    <w:rsid w:val="00C81244"/>
    <w:rsid w:val="00C820CB"/>
    <w:rsid w:val="00C8331F"/>
    <w:rsid w:val="00C83D7B"/>
    <w:rsid w:val="00C84B3D"/>
    <w:rsid w:val="00C859FE"/>
    <w:rsid w:val="00C878E1"/>
    <w:rsid w:val="00C87AB8"/>
    <w:rsid w:val="00C91E79"/>
    <w:rsid w:val="00C93B10"/>
    <w:rsid w:val="00C94679"/>
    <w:rsid w:val="00C95634"/>
    <w:rsid w:val="00C95D3A"/>
    <w:rsid w:val="00C95D86"/>
    <w:rsid w:val="00C97F3B"/>
    <w:rsid w:val="00C97F43"/>
    <w:rsid w:val="00CA01BA"/>
    <w:rsid w:val="00CA0440"/>
    <w:rsid w:val="00CA09B1"/>
    <w:rsid w:val="00CA79B5"/>
    <w:rsid w:val="00CB1D23"/>
    <w:rsid w:val="00CB4153"/>
    <w:rsid w:val="00CB5894"/>
    <w:rsid w:val="00CB637A"/>
    <w:rsid w:val="00CB6F32"/>
    <w:rsid w:val="00CC0631"/>
    <w:rsid w:val="00CC1756"/>
    <w:rsid w:val="00CC26AC"/>
    <w:rsid w:val="00CC3D57"/>
    <w:rsid w:val="00CC3EF6"/>
    <w:rsid w:val="00CC49E9"/>
    <w:rsid w:val="00CC6A38"/>
    <w:rsid w:val="00CC6EFD"/>
    <w:rsid w:val="00CC70AD"/>
    <w:rsid w:val="00CD071E"/>
    <w:rsid w:val="00CD124A"/>
    <w:rsid w:val="00CD16F7"/>
    <w:rsid w:val="00CD207F"/>
    <w:rsid w:val="00CD413F"/>
    <w:rsid w:val="00CD41D8"/>
    <w:rsid w:val="00CD6A0E"/>
    <w:rsid w:val="00CD6E12"/>
    <w:rsid w:val="00CE1A06"/>
    <w:rsid w:val="00CE261C"/>
    <w:rsid w:val="00CE27AA"/>
    <w:rsid w:val="00CE35EE"/>
    <w:rsid w:val="00CE363D"/>
    <w:rsid w:val="00CE3B6A"/>
    <w:rsid w:val="00CE532E"/>
    <w:rsid w:val="00CE5C4E"/>
    <w:rsid w:val="00CE6442"/>
    <w:rsid w:val="00CE691F"/>
    <w:rsid w:val="00CE7706"/>
    <w:rsid w:val="00CF02A2"/>
    <w:rsid w:val="00CF17F3"/>
    <w:rsid w:val="00CF1B53"/>
    <w:rsid w:val="00CF4639"/>
    <w:rsid w:val="00CF5002"/>
    <w:rsid w:val="00CF5FF2"/>
    <w:rsid w:val="00CF60C5"/>
    <w:rsid w:val="00CF6B18"/>
    <w:rsid w:val="00CF6C25"/>
    <w:rsid w:val="00D02B78"/>
    <w:rsid w:val="00D03DA6"/>
    <w:rsid w:val="00D069B8"/>
    <w:rsid w:val="00D078AF"/>
    <w:rsid w:val="00D07DE9"/>
    <w:rsid w:val="00D07F0F"/>
    <w:rsid w:val="00D1056F"/>
    <w:rsid w:val="00D10996"/>
    <w:rsid w:val="00D121B5"/>
    <w:rsid w:val="00D122B2"/>
    <w:rsid w:val="00D132F6"/>
    <w:rsid w:val="00D1381C"/>
    <w:rsid w:val="00D14825"/>
    <w:rsid w:val="00D14DB8"/>
    <w:rsid w:val="00D1592F"/>
    <w:rsid w:val="00D1617E"/>
    <w:rsid w:val="00D20C4C"/>
    <w:rsid w:val="00D20EFF"/>
    <w:rsid w:val="00D22904"/>
    <w:rsid w:val="00D24B48"/>
    <w:rsid w:val="00D262D9"/>
    <w:rsid w:val="00D26F1B"/>
    <w:rsid w:val="00D279C8"/>
    <w:rsid w:val="00D27E90"/>
    <w:rsid w:val="00D34A26"/>
    <w:rsid w:val="00D3581A"/>
    <w:rsid w:val="00D41C48"/>
    <w:rsid w:val="00D436F1"/>
    <w:rsid w:val="00D43870"/>
    <w:rsid w:val="00D44689"/>
    <w:rsid w:val="00D45A9F"/>
    <w:rsid w:val="00D45D23"/>
    <w:rsid w:val="00D46947"/>
    <w:rsid w:val="00D46D5B"/>
    <w:rsid w:val="00D50960"/>
    <w:rsid w:val="00D51B62"/>
    <w:rsid w:val="00D5345B"/>
    <w:rsid w:val="00D54B58"/>
    <w:rsid w:val="00D563E0"/>
    <w:rsid w:val="00D5684D"/>
    <w:rsid w:val="00D56943"/>
    <w:rsid w:val="00D57656"/>
    <w:rsid w:val="00D61990"/>
    <w:rsid w:val="00D6314C"/>
    <w:rsid w:val="00D666EF"/>
    <w:rsid w:val="00D70716"/>
    <w:rsid w:val="00D70DD3"/>
    <w:rsid w:val="00D717C2"/>
    <w:rsid w:val="00D7458A"/>
    <w:rsid w:val="00D7500B"/>
    <w:rsid w:val="00D8022B"/>
    <w:rsid w:val="00D81821"/>
    <w:rsid w:val="00D827A2"/>
    <w:rsid w:val="00D830C3"/>
    <w:rsid w:val="00D8386C"/>
    <w:rsid w:val="00D85D53"/>
    <w:rsid w:val="00D863E1"/>
    <w:rsid w:val="00D869A1"/>
    <w:rsid w:val="00D92B19"/>
    <w:rsid w:val="00D931BC"/>
    <w:rsid w:val="00D95A3F"/>
    <w:rsid w:val="00D96BB4"/>
    <w:rsid w:val="00D97240"/>
    <w:rsid w:val="00D9782A"/>
    <w:rsid w:val="00DA0088"/>
    <w:rsid w:val="00DA197D"/>
    <w:rsid w:val="00DA4992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976"/>
    <w:rsid w:val="00DB6B30"/>
    <w:rsid w:val="00DB6B7B"/>
    <w:rsid w:val="00DB78D4"/>
    <w:rsid w:val="00DC394A"/>
    <w:rsid w:val="00DC534C"/>
    <w:rsid w:val="00DC602C"/>
    <w:rsid w:val="00DC6792"/>
    <w:rsid w:val="00DC6DF7"/>
    <w:rsid w:val="00DD16D0"/>
    <w:rsid w:val="00DD1CC5"/>
    <w:rsid w:val="00DD2A55"/>
    <w:rsid w:val="00DD2E5D"/>
    <w:rsid w:val="00DD5671"/>
    <w:rsid w:val="00DD5E4E"/>
    <w:rsid w:val="00DD6E36"/>
    <w:rsid w:val="00DD7ADE"/>
    <w:rsid w:val="00DE057A"/>
    <w:rsid w:val="00DE0A9A"/>
    <w:rsid w:val="00DE3148"/>
    <w:rsid w:val="00DE3536"/>
    <w:rsid w:val="00DE3E08"/>
    <w:rsid w:val="00DE4FFD"/>
    <w:rsid w:val="00DE57F3"/>
    <w:rsid w:val="00DE5867"/>
    <w:rsid w:val="00DE5CA9"/>
    <w:rsid w:val="00DE7E64"/>
    <w:rsid w:val="00DE7F16"/>
    <w:rsid w:val="00DF00ED"/>
    <w:rsid w:val="00DF238D"/>
    <w:rsid w:val="00DF3394"/>
    <w:rsid w:val="00DF4BB9"/>
    <w:rsid w:val="00DF4D63"/>
    <w:rsid w:val="00DF4E54"/>
    <w:rsid w:val="00DF582F"/>
    <w:rsid w:val="00DF6060"/>
    <w:rsid w:val="00DF658E"/>
    <w:rsid w:val="00DF6907"/>
    <w:rsid w:val="00DF6B4A"/>
    <w:rsid w:val="00E00558"/>
    <w:rsid w:val="00E026F4"/>
    <w:rsid w:val="00E02C20"/>
    <w:rsid w:val="00E02E11"/>
    <w:rsid w:val="00E034CA"/>
    <w:rsid w:val="00E03E48"/>
    <w:rsid w:val="00E0471D"/>
    <w:rsid w:val="00E0493A"/>
    <w:rsid w:val="00E04D41"/>
    <w:rsid w:val="00E05326"/>
    <w:rsid w:val="00E06ED0"/>
    <w:rsid w:val="00E10234"/>
    <w:rsid w:val="00E10D1F"/>
    <w:rsid w:val="00E121B6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5FF"/>
    <w:rsid w:val="00E257DE"/>
    <w:rsid w:val="00E25FDF"/>
    <w:rsid w:val="00E2680A"/>
    <w:rsid w:val="00E271D3"/>
    <w:rsid w:val="00E30302"/>
    <w:rsid w:val="00E30E2A"/>
    <w:rsid w:val="00E31296"/>
    <w:rsid w:val="00E3283A"/>
    <w:rsid w:val="00E32ED1"/>
    <w:rsid w:val="00E34AA0"/>
    <w:rsid w:val="00E35F56"/>
    <w:rsid w:val="00E36D9D"/>
    <w:rsid w:val="00E40F79"/>
    <w:rsid w:val="00E42C7A"/>
    <w:rsid w:val="00E42E33"/>
    <w:rsid w:val="00E44654"/>
    <w:rsid w:val="00E45882"/>
    <w:rsid w:val="00E5113E"/>
    <w:rsid w:val="00E52D37"/>
    <w:rsid w:val="00E538C9"/>
    <w:rsid w:val="00E544F3"/>
    <w:rsid w:val="00E54E8F"/>
    <w:rsid w:val="00E56275"/>
    <w:rsid w:val="00E56639"/>
    <w:rsid w:val="00E56FC4"/>
    <w:rsid w:val="00E57DBC"/>
    <w:rsid w:val="00E61101"/>
    <w:rsid w:val="00E61E08"/>
    <w:rsid w:val="00E62552"/>
    <w:rsid w:val="00E718BD"/>
    <w:rsid w:val="00E72E84"/>
    <w:rsid w:val="00E74377"/>
    <w:rsid w:val="00E74B1C"/>
    <w:rsid w:val="00E7664B"/>
    <w:rsid w:val="00E80909"/>
    <w:rsid w:val="00E80B04"/>
    <w:rsid w:val="00E81C65"/>
    <w:rsid w:val="00E836B1"/>
    <w:rsid w:val="00E85960"/>
    <w:rsid w:val="00E86627"/>
    <w:rsid w:val="00E87A0E"/>
    <w:rsid w:val="00E90525"/>
    <w:rsid w:val="00E907C1"/>
    <w:rsid w:val="00E90BE5"/>
    <w:rsid w:val="00E9163E"/>
    <w:rsid w:val="00EA1833"/>
    <w:rsid w:val="00EA2D52"/>
    <w:rsid w:val="00EB0239"/>
    <w:rsid w:val="00EB05CE"/>
    <w:rsid w:val="00EB098E"/>
    <w:rsid w:val="00EB1A7F"/>
    <w:rsid w:val="00EB1D12"/>
    <w:rsid w:val="00EB20BD"/>
    <w:rsid w:val="00EB5BA0"/>
    <w:rsid w:val="00EB62BF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D10FF"/>
    <w:rsid w:val="00ED2EEB"/>
    <w:rsid w:val="00ED41D6"/>
    <w:rsid w:val="00ED75FC"/>
    <w:rsid w:val="00ED7C74"/>
    <w:rsid w:val="00ED7D6C"/>
    <w:rsid w:val="00EE0B0B"/>
    <w:rsid w:val="00EE1144"/>
    <w:rsid w:val="00EE42C4"/>
    <w:rsid w:val="00EE5279"/>
    <w:rsid w:val="00EE5E12"/>
    <w:rsid w:val="00EE5E54"/>
    <w:rsid w:val="00EE6560"/>
    <w:rsid w:val="00EE6D1C"/>
    <w:rsid w:val="00EE772E"/>
    <w:rsid w:val="00EF1178"/>
    <w:rsid w:val="00EF2788"/>
    <w:rsid w:val="00EF2AF3"/>
    <w:rsid w:val="00EF2B8D"/>
    <w:rsid w:val="00EF3923"/>
    <w:rsid w:val="00EF3FCB"/>
    <w:rsid w:val="00EF4755"/>
    <w:rsid w:val="00EF6630"/>
    <w:rsid w:val="00F024A2"/>
    <w:rsid w:val="00F04D3F"/>
    <w:rsid w:val="00F05143"/>
    <w:rsid w:val="00F0670F"/>
    <w:rsid w:val="00F06A1D"/>
    <w:rsid w:val="00F06ADF"/>
    <w:rsid w:val="00F12C6F"/>
    <w:rsid w:val="00F13078"/>
    <w:rsid w:val="00F13BCF"/>
    <w:rsid w:val="00F174A2"/>
    <w:rsid w:val="00F20350"/>
    <w:rsid w:val="00F236BF"/>
    <w:rsid w:val="00F23912"/>
    <w:rsid w:val="00F23B48"/>
    <w:rsid w:val="00F269EB"/>
    <w:rsid w:val="00F27F8C"/>
    <w:rsid w:val="00F333B8"/>
    <w:rsid w:val="00F3351B"/>
    <w:rsid w:val="00F367B0"/>
    <w:rsid w:val="00F37A09"/>
    <w:rsid w:val="00F37E0A"/>
    <w:rsid w:val="00F4084D"/>
    <w:rsid w:val="00F42737"/>
    <w:rsid w:val="00F42C0A"/>
    <w:rsid w:val="00F44759"/>
    <w:rsid w:val="00F448F6"/>
    <w:rsid w:val="00F44DA5"/>
    <w:rsid w:val="00F450A2"/>
    <w:rsid w:val="00F4649B"/>
    <w:rsid w:val="00F466DA"/>
    <w:rsid w:val="00F46DBE"/>
    <w:rsid w:val="00F51365"/>
    <w:rsid w:val="00F5252B"/>
    <w:rsid w:val="00F54A83"/>
    <w:rsid w:val="00F54AE7"/>
    <w:rsid w:val="00F55651"/>
    <w:rsid w:val="00F55744"/>
    <w:rsid w:val="00F5586C"/>
    <w:rsid w:val="00F56E00"/>
    <w:rsid w:val="00F60236"/>
    <w:rsid w:val="00F61348"/>
    <w:rsid w:val="00F62BA3"/>
    <w:rsid w:val="00F644C4"/>
    <w:rsid w:val="00F64F47"/>
    <w:rsid w:val="00F650DB"/>
    <w:rsid w:val="00F657EE"/>
    <w:rsid w:val="00F65821"/>
    <w:rsid w:val="00F66DFE"/>
    <w:rsid w:val="00F70AF1"/>
    <w:rsid w:val="00F732EC"/>
    <w:rsid w:val="00F740EE"/>
    <w:rsid w:val="00F74E11"/>
    <w:rsid w:val="00F802D7"/>
    <w:rsid w:val="00F80B34"/>
    <w:rsid w:val="00F80F51"/>
    <w:rsid w:val="00F818AC"/>
    <w:rsid w:val="00F85A7E"/>
    <w:rsid w:val="00F879EE"/>
    <w:rsid w:val="00F90072"/>
    <w:rsid w:val="00F904F2"/>
    <w:rsid w:val="00F90DF1"/>
    <w:rsid w:val="00F926FB"/>
    <w:rsid w:val="00F968D7"/>
    <w:rsid w:val="00F97608"/>
    <w:rsid w:val="00FA3766"/>
    <w:rsid w:val="00FA500C"/>
    <w:rsid w:val="00FA57FA"/>
    <w:rsid w:val="00FA5F22"/>
    <w:rsid w:val="00FA7CDC"/>
    <w:rsid w:val="00FB237C"/>
    <w:rsid w:val="00FB2716"/>
    <w:rsid w:val="00FB6062"/>
    <w:rsid w:val="00FB6171"/>
    <w:rsid w:val="00FB69AB"/>
    <w:rsid w:val="00FB7167"/>
    <w:rsid w:val="00FB7985"/>
    <w:rsid w:val="00FC144C"/>
    <w:rsid w:val="00FC1640"/>
    <w:rsid w:val="00FC32F9"/>
    <w:rsid w:val="00FC3E01"/>
    <w:rsid w:val="00FC4A31"/>
    <w:rsid w:val="00FC58D6"/>
    <w:rsid w:val="00FD2476"/>
    <w:rsid w:val="00FD3086"/>
    <w:rsid w:val="00FD6E7D"/>
    <w:rsid w:val="00FD760F"/>
    <w:rsid w:val="00FD7F1C"/>
    <w:rsid w:val="00FE0293"/>
    <w:rsid w:val="00FE1148"/>
    <w:rsid w:val="00FE2E2A"/>
    <w:rsid w:val="00FE38DB"/>
    <w:rsid w:val="00FE5808"/>
    <w:rsid w:val="00FE59F4"/>
    <w:rsid w:val="00FE6D17"/>
    <w:rsid w:val="00FF0664"/>
    <w:rsid w:val="00FF0A7A"/>
    <w:rsid w:val="00FF0D94"/>
    <w:rsid w:val="00FF0E47"/>
    <w:rsid w:val="00FF1037"/>
    <w:rsid w:val="00FF1F9F"/>
    <w:rsid w:val="00FF2640"/>
    <w:rsid w:val="00FF2CCF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8273C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plotly.com/api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matplotlib.org/stable/contents.html" TargetMode="External"/><Relationship Id="rId42" Type="http://schemas.openxmlformats.org/officeDocument/2006/relationships/hyperlink" Target="http://revealnews.org/blog/turn-your-data-into-sound-using-our-new-miditime-library/" TargetMode="External"/><Relationship Id="rId47" Type="http://schemas.openxmlformats.org/officeDocument/2006/relationships/hyperlink" Target="https://doi.org/10.1007/978-3-642-10520-3_9" TargetMode="External"/><Relationship Id="rId50" Type="http://schemas.openxmlformats.org/officeDocument/2006/relationships/hyperlink" Target="https://cdn2.hubspot.net/hubfs/392937/How-To-Choose-The-Right-Data-Visualization%20(1).pdf" TargetMode="External"/><Relationship Id="rId55" Type="http://schemas.openxmlformats.org/officeDocument/2006/relationships/hyperlink" Target="https://pypl.github.io/PYPL.html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doi.org/10.1007/978-3-540-70956-5_3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youtube.com/watch?v=k4D9qgVb17Q" TargetMode="External"/><Relationship Id="rId37" Type="http://schemas.openxmlformats.org/officeDocument/2006/relationships/hyperlink" Target="https://numfocus.org/sponsored-projects" TargetMode="External"/><Relationship Id="rId40" Type="http://schemas.openxmlformats.org/officeDocument/2006/relationships/hyperlink" Target="https://holoviews.org/getting_started/index.html" TargetMode="External"/><Relationship Id="rId45" Type="http://schemas.openxmlformats.org/officeDocument/2006/relationships/hyperlink" Target="https://www.interaction-design.org/literature/book/the-encyclopedia-of-human-computer-interaction-2nd-ed" TargetMode="External"/><Relationship Id="rId53" Type="http://schemas.openxmlformats.org/officeDocument/2006/relationships/hyperlink" Target="https://doi.org/10.2352/ISSN.2470-1173.2016.16.HVEI-133" TargetMode="Externa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4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hyperlink" Target="https://citeseerx.ist.psu.edu/viewdoc/download?doi=10.1.1.39.3360&amp;rep=rep1&amp;type=pdf" TargetMode="External"/><Relationship Id="rId35" Type="http://schemas.openxmlformats.org/officeDocument/2006/relationships/hyperlink" Target="https://doi.org/10.1080/1472586X.2011.548488" TargetMode="External"/><Relationship Id="rId43" Type="http://schemas.openxmlformats.org/officeDocument/2006/relationships/hyperlink" Target="https://github.com/andrea-cuttone/geoplotlib" TargetMode="External"/><Relationship Id="rId48" Type="http://schemas.openxmlformats.org/officeDocument/2006/relationships/hyperlink" Target="http://arxiv.org/abs/1509.03700" TargetMode="External"/><Relationship Id="rId56" Type="http://schemas.openxmlformats.org/officeDocument/2006/relationships/hyperlink" Target="https://www.python.org/about/apps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datavizcatalogue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aosabook.org/en/matplotlib.html" TargetMode="External"/><Relationship Id="rId38" Type="http://schemas.openxmlformats.org/officeDocument/2006/relationships/hyperlink" Target="https://docs.bokeh.org/en/latest/index.html" TargetMode="External"/><Relationship Id="rId46" Type="http://schemas.openxmlformats.org/officeDocument/2006/relationships/hyperlink" Target="https://towardsdatascience.com/8-rules-for-optimal-use-of-color-in-data-visualization-b283ae1fc1e2" TargetMode="External"/><Relationship Id="rId59" Type="http://schemas.openxmlformats.org/officeDocument/2006/relationships/header" Target="header3.xml"/><Relationship Id="rId20" Type="http://schemas.openxmlformats.org/officeDocument/2006/relationships/image" Target="media/image9.png"/><Relationship Id="rId41" Type="http://schemas.openxmlformats.org/officeDocument/2006/relationships/hyperlink" Target="http://www.pygal.org/en/stable/" TargetMode="External"/><Relationship Id="rId54" Type="http://schemas.openxmlformats.org/officeDocument/2006/relationships/hyperlink" Target="https://www.tiobe.com/tiobe-index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21105/joss.03021" TargetMode="External"/><Relationship Id="rId49" Type="http://schemas.openxmlformats.org/officeDocument/2006/relationships/hyperlink" Target="https://doi.org/10.1145/3025453.3026041" TargetMode="External"/><Relationship Id="rId57" Type="http://schemas.openxmlformats.org/officeDocument/2006/relationships/header" Target="header2.xml"/><Relationship Id="rId10" Type="http://schemas.openxmlformats.org/officeDocument/2006/relationships/footer" Target="footer2.xml"/><Relationship Id="rId31" Type="http://schemas.openxmlformats.org/officeDocument/2006/relationships/hyperlink" Target="https://www.intotheminds.com/blog/en/data-visualization/" TargetMode="External"/><Relationship Id="rId44" Type="http://schemas.openxmlformats.org/officeDocument/2006/relationships/hyperlink" Target="https://github.com/amueller/word_cloud" TargetMode="External"/><Relationship Id="rId52" Type="http://schemas.openxmlformats.org/officeDocument/2006/relationships/hyperlink" Target="https://www.data-to-viz.com/" TargetMode="External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1820</TotalTime>
  <Pages>45</Pages>
  <Words>5993</Words>
  <Characters>35363</Characters>
  <Application>Microsoft Office Word</Application>
  <DocSecurity>0</DocSecurity>
  <Lines>294</Lines>
  <Paragraphs>82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41274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uzivatel</dc:creator>
  <cp:lastModifiedBy>Továrek David</cp:lastModifiedBy>
  <cp:revision>754</cp:revision>
  <cp:lastPrinted>2012-04-25T05:27:00Z</cp:lastPrinted>
  <dcterms:created xsi:type="dcterms:W3CDTF">2021-09-11T14:32:00Z</dcterms:created>
  <dcterms:modified xsi:type="dcterms:W3CDTF">2021-11-14T15:30:00Z</dcterms:modified>
</cp:coreProperties>
</file>