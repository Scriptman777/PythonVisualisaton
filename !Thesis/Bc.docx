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77A99158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504171">
              <w:rPr>
                <w:noProof/>
              </w:rPr>
              <w:t>14.12.2021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7428D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7428D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7428D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7428DF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r w:rsidR="007428DF">
        <w:fldChar w:fldCharType="begin"/>
      </w:r>
      <w:r w:rsidR="007428DF">
        <w:instrText xml:space="preserve"> SEQ Tabulka \* ARABIC </w:instrText>
      </w:r>
      <w:r w:rsidR="007428DF">
        <w:fldChar w:fldCharType="separate"/>
      </w:r>
      <w:r>
        <w:rPr>
          <w:noProof/>
        </w:rPr>
        <w:t>1</w:t>
      </w:r>
      <w:r w:rsidR="007428DF">
        <w:rPr>
          <w:noProof/>
        </w:rPr>
        <w:fldChar w:fldCharType="end"/>
      </w:r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%s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),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01643E12" w14:textId="0F3657DD" w:rsidR="00763AA6" w:rsidRDefault="00763AA6" w:rsidP="00763AA6">
      <w:pPr>
        <w:pStyle w:val="Nadpis3"/>
      </w:pPr>
      <w:bookmarkStart w:id="36" w:name="_Toc89591069"/>
      <w:r>
        <w:lastRenderedPageBreak/>
        <w:t>Načítání dat v reálném čase</w:t>
      </w:r>
      <w:bookmarkEnd w:id="36"/>
    </w:p>
    <w:p w14:paraId="32D577A0" w14:textId="7A510DB5" w:rsidR="00705C9A" w:rsidRPr="00705C9A" w:rsidRDefault="00705C9A" w:rsidP="00705C9A">
      <w:pPr>
        <w:pStyle w:val="Nadpis2"/>
      </w:pPr>
      <w:bookmarkStart w:id="37" w:name="_Toc89591070"/>
      <w:r>
        <w:t>Práce s načtenými daty</w:t>
      </w:r>
      <w:bookmarkEnd w:id="37"/>
    </w:p>
    <w:p w14:paraId="228CEA49" w14:textId="6127E51B" w:rsidR="00447CEB" w:rsidRDefault="00097B32" w:rsidP="00447CEB">
      <w:pPr>
        <w:pStyle w:val="Nadpis2"/>
      </w:pPr>
      <w:bookmarkStart w:id="38" w:name="_Toc89591071"/>
      <w:r>
        <w:t>Porovnání vizualizačních knihoven</w:t>
      </w:r>
      <w:bookmarkEnd w:id="38"/>
    </w:p>
    <w:p w14:paraId="07865E9E" w14:textId="170C446C" w:rsidR="00A903FB" w:rsidRPr="00A903FB" w:rsidRDefault="0051612A" w:rsidP="00A903FB">
      <w:pPr>
        <w:pStyle w:val="Nadpis3"/>
      </w:pPr>
      <w:bookmarkStart w:id="39" w:name="_Toc89591072"/>
      <w:proofErr w:type="spellStart"/>
      <w:r>
        <w:t>Matplotlib</w:t>
      </w:r>
      <w:bookmarkEnd w:id="39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</w:t>
      </w:r>
      <w:r w:rsidR="00CE3B6A">
        <w:lastRenderedPageBreak/>
        <w:t>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lastRenderedPageBreak/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</w:t>
      </w:r>
      <w:r w:rsidR="00706E71">
        <w:lastRenderedPageBreak/>
        <w:t xml:space="preserve">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lastRenderedPageBreak/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40" w:name="_Toc89591073"/>
      <w:proofErr w:type="spellStart"/>
      <w:r>
        <w:t>Seaborn</w:t>
      </w:r>
      <w:bookmarkEnd w:id="40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53031AFC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 (kapitola 4.3.3)</w:t>
      </w:r>
    </w:p>
    <w:p w14:paraId="392F2830" w14:textId="2BF8EE0C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(kapitola 4.3.2)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</w:t>
      </w:r>
      <w:r w:rsidR="008E4137">
        <w:lastRenderedPageBreak/>
        <w:t xml:space="preserve">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</w:t>
      </w:r>
      <w:r>
        <w:lastRenderedPageBreak/>
        <w:t xml:space="preserve">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303B31CB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lastRenderedPageBreak/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00299889" w14:textId="77777777" w:rsidR="00CC3220" w:rsidRDefault="00CC3220" w:rsidP="00CC3220"/>
    <w:p w14:paraId="42BF13FF" w14:textId="77777777" w:rsidR="00CC3220" w:rsidRPr="00CC3220" w:rsidRDefault="00CC3220" w:rsidP="00CC3220"/>
    <w:p w14:paraId="4696EA16" w14:textId="77777777" w:rsidR="00CC3220" w:rsidRPr="00CC3220" w:rsidRDefault="00CC3220" w:rsidP="00CC3220"/>
    <w:p w14:paraId="14958480" w14:textId="3F85657F" w:rsidR="004D5B12" w:rsidRDefault="004D5B12" w:rsidP="004D5B12">
      <w:pPr>
        <w:pStyle w:val="Nadpis3"/>
      </w:pPr>
      <w:bookmarkStart w:id="41" w:name="_Toc89591074"/>
      <w:proofErr w:type="spellStart"/>
      <w:r>
        <w:t>Bokeh</w:t>
      </w:r>
      <w:bookmarkEnd w:id="41"/>
      <w:proofErr w:type="spellEnd"/>
    </w:p>
    <w:p w14:paraId="657AA983" w14:textId="2E18C4BB" w:rsidR="004D5B12" w:rsidRDefault="004D5B12" w:rsidP="004D5B12">
      <w:pPr>
        <w:pStyle w:val="Nadpis3"/>
      </w:pPr>
      <w:bookmarkStart w:id="42" w:name="_Toc89591075"/>
      <w:proofErr w:type="spellStart"/>
      <w:r>
        <w:t>Plotly</w:t>
      </w:r>
      <w:bookmarkEnd w:id="42"/>
      <w:proofErr w:type="spellEnd"/>
    </w:p>
    <w:p w14:paraId="3CE24288" w14:textId="2149A6F3" w:rsidR="004D5B12" w:rsidRDefault="004D5B12" w:rsidP="004D5B12">
      <w:pPr>
        <w:pStyle w:val="Nadpis3"/>
      </w:pPr>
      <w:bookmarkStart w:id="43" w:name="_Toc89591076"/>
      <w:proofErr w:type="spellStart"/>
      <w:r>
        <w:t>Holoviews</w:t>
      </w:r>
      <w:bookmarkEnd w:id="43"/>
      <w:proofErr w:type="spellEnd"/>
    </w:p>
    <w:p w14:paraId="1167B0D9" w14:textId="2708A3BB" w:rsidR="004D5B12" w:rsidRPr="00F466DA" w:rsidRDefault="004F611F" w:rsidP="00F466DA">
      <w:pPr>
        <w:pStyle w:val="Nadpis3"/>
      </w:pPr>
      <w:bookmarkStart w:id="44" w:name="_Toc89591077"/>
      <w:proofErr w:type="spellStart"/>
      <w:r>
        <w:t>Pygal</w:t>
      </w:r>
      <w:bookmarkEnd w:id="44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5" w:name="_Toc89591078"/>
      <w:r>
        <w:t>Ukázkové úlohy</w:t>
      </w:r>
      <w:bookmarkEnd w:id="45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6" w:name="_Toc348517268"/>
      <w:r>
        <w:t xml:space="preserve">Tabulka </w:t>
      </w:r>
      <w:r w:rsidR="007428DF">
        <w:fldChar w:fldCharType="begin"/>
      </w:r>
      <w:r w:rsidR="007428DF">
        <w:instrText xml:space="preserve"> SEQ Tabulka \* ARABIC </w:instrText>
      </w:r>
      <w:r w:rsidR="007428DF">
        <w:fldChar w:fldCharType="separate"/>
      </w:r>
      <w:r w:rsidR="00113F40">
        <w:rPr>
          <w:noProof/>
        </w:rPr>
        <w:t>1</w:t>
      </w:r>
      <w:r w:rsidR="007428DF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46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7" w:name="_Toc89591079"/>
      <w:r>
        <w:t>Podřazená podkapitola</w:t>
      </w:r>
      <w:bookmarkEnd w:id="47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8" w:name="_Toc348517265"/>
      <w:r>
        <w:t xml:space="preserve">Obr. </w:t>
      </w:r>
      <w:r w:rsidR="007428DF">
        <w:fldChar w:fldCharType="begin"/>
      </w:r>
      <w:r w:rsidR="007428DF">
        <w:instrText xml:space="preserve"> SEQ Obr. \* ARABIC </w:instrText>
      </w:r>
      <w:r w:rsidR="007428DF">
        <w:fldChar w:fldCharType="separate"/>
      </w:r>
      <w:r w:rsidR="00113F40">
        <w:rPr>
          <w:noProof/>
        </w:rPr>
        <w:t>1</w:t>
      </w:r>
      <w:r w:rsidR="007428DF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48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9" w:name="_Toc89591080"/>
      <w:r>
        <w:lastRenderedPageBreak/>
        <w:t>Shrnutí výsledků</w:t>
      </w:r>
      <w:bookmarkEnd w:id="49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50" w:name="_Toc89591081"/>
      <w:r>
        <w:lastRenderedPageBreak/>
        <w:t>Závěry a doporučení</w:t>
      </w:r>
      <w:bookmarkEnd w:id="50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1" w:name="_Toc89591082"/>
      <w:r w:rsidRPr="00546C85">
        <w:lastRenderedPageBreak/>
        <w:t>Seznam použité literatury</w:t>
      </w:r>
      <w:bookmarkEnd w:id="51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0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1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2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3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4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5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6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7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8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9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0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1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2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3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4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5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6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7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8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9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0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1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2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3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4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5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6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7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58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59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0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2" w:name="_Toc89591083"/>
      <w:r>
        <w:lastRenderedPageBreak/>
        <w:t>Přílohy</w:t>
      </w:r>
      <w:bookmarkEnd w:id="52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1"/>
          <w:footerReference w:type="default" r:id="rId62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3"/>
          <w:footerReference w:type="default" r:id="rId64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5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8B43" w14:textId="77777777" w:rsidR="007428DF" w:rsidRDefault="007428DF" w:rsidP="003A3689">
      <w:pPr>
        <w:spacing w:line="240" w:lineRule="auto"/>
      </w:pPr>
      <w:r>
        <w:separator/>
      </w:r>
    </w:p>
    <w:p w14:paraId="1BE24150" w14:textId="77777777" w:rsidR="007428DF" w:rsidRDefault="007428DF"/>
  </w:endnote>
  <w:endnote w:type="continuationSeparator" w:id="0">
    <w:p w14:paraId="0ECC6B6A" w14:textId="77777777" w:rsidR="007428DF" w:rsidRDefault="007428DF" w:rsidP="003A3689">
      <w:pPr>
        <w:spacing w:line="240" w:lineRule="auto"/>
      </w:pPr>
      <w:r>
        <w:continuationSeparator/>
      </w:r>
    </w:p>
    <w:p w14:paraId="53417FD9" w14:textId="77777777" w:rsidR="007428DF" w:rsidRDefault="007428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1062F" w14:textId="77777777" w:rsidR="007428DF" w:rsidRDefault="007428DF" w:rsidP="003A3689">
      <w:pPr>
        <w:spacing w:line="240" w:lineRule="auto"/>
      </w:pPr>
      <w:r>
        <w:separator/>
      </w:r>
    </w:p>
    <w:p w14:paraId="60170B1E" w14:textId="77777777" w:rsidR="007428DF" w:rsidRDefault="007428DF"/>
  </w:footnote>
  <w:footnote w:type="continuationSeparator" w:id="0">
    <w:p w14:paraId="32E423F9" w14:textId="77777777" w:rsidR="007428DF" w:rsidRDefault="007428DF" w:rsidP="003A3689">
      <w:pPr>
        <w:spacing w:line="240" w:lineRule="auto"/>
      </w:pPr>
      <w:r>
        <w:continuationSeparator/>
      </w:r>
    </w:p>
    <w:p w14:paraId="7544D528" w14:textId="77777777" w:rsidR="007428DF" w:rsidRDefault="007428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6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5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20"/>
  </w:num>
  <w:num w:numId="4">
    <w:abstractNumId w:val="7"/>
  </w:num>
  <w:num w:numId="5">
    <w:abstractNumId w:val="11"/>
  </w:num>
  <w:num w:numId="6">
    <w:abstractNumId w:val="5"/>
  </w:num>
  <w:num w:numId="7">
    <w:abstractNumId w:val="16"/>
  </w:num>
  <w:num w:numId="8">
    <w:abstractNumId w:val="13"/>
  </w:num>
  <w:num w:numId="9">
    <w:abstractNumId w:val="22"/>
  </w:num>
  <w:num w:numId="10">
    <w:abstractNumId w:val="21"/>
  </w:num>
  <w:num w:numId="11">
    <w:abstractNumId w:val="18"/>
  </w:num>
  <w:num w:numId="12">
    <w:abstractNumId w:val="19"/>
  </w:num>
  <w:num w:numId="13">
    <w:abstractNumId w:val="15"/>
  </w:num>
  <w:num w:numId="14">
    <w:abstractNumId w:val="36"/>
  </w:num>
  <w:num w:numId="15">
    <w:abstractNumId w:val="12"/>
  </w:num>
  <w:num w:numId="16">
    <w:abstractNumId w:val="28"/>
  </w:num>
  <w:num w:numId="17">
    <w:abstractNumId w:val="35"/>
  </w:num>
  <w:num w:numId="18">
    <w:abstractNumId w:val="29"/>
  </w:num>
  <w:num w:numId="19">
    <w:abstractNumId w:val="31"/>
  </w:num>
  <w:num w:numId="20">
    <w:abstractNumId w:val="2"/>
  </w:num>
  <w:num w:numId="21">
    <w:abstractNumId w:val="4"/>
  </w:num>
  <w:num w:numId="22">
    <w:abstractNumId w:val="34"/>
  </w:num>
  <w:num w:numId="23">
    <w:abstractNumId w:val="6"/>
  </w:num>
  <w:num w:numId="24">
    <w:abstractNumId w:val="32"/>
  </w:num>
  <w:num w:numId="25">
    <w:abstractNumId w:val="9"/>
  </w:num>
  <w:num w:numId="26">
    <w:abstractNumId w:val="8"/>
  </w:num>
  <w:num w:numId="27">
    <w:abstractNumId w:val="23"/>
  </w:num>
  <w:num w:numId="28">
    <w:abstractNumId w:val="33"/>
  </w:num>
  <w:num w:numId="29">
    <w:abstractNumId w:val="24"/>
  </w:num>
  <w:num w:numId="30">
    <w:abstractNumId w:val="0"/>
  </w:num>
  <w:num w:numId="31">
    <w:abstractNumId w:val="27"/>
  </w:num>
  <w:num w:numId="32">
    <w:abstractNumId w:val="10"/>
  </w:num>
  <w:num w:numId="33">
    <w:abstractNumId w:val="1"/>
  </w:num>
  <w:num w:numId="34">
    <w:abstractNumId w:val="30"/>
  </w:num>
  <w:num w:numId="35">
    <w:abstractNumId w:val="3"/>
  </w:num>
  <w:num w:numId="36">
    <w:abstractNumId w:val="17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2AA"/>
    <w:rsid w:val="00055937"/>
    <w:rsid w:val="0005781F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50A0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3610"/>
    <w:rsid w:val="000B5864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4DA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81A9C"/>
    <w:rsid w:val="00182BFC"/>
    <w:rsid w:val="00182CFC"/>
    <w:rsid w:val="00183405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4DF9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39F1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B7E"/>
    <w:rsid w:val="0024762B"/>
    <w:rsid w:val="002519CA"/>
    <w:rsid w:val="0025321A"/>
    <w:rsid w:val="00253901"/>
    <w:rsid w:val="00253EFF"/>
    <w:rsid w:val="002546D4"/>
    <w:rsid w:val="00254B0D"/>
    <w:rsid w:val="00255DA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5C5D"/>
    <w:rsid w:val="0029610E"/>
    <w:rsid w:val="002966E2"/>
    <w:rsid w:val="0029784B"/>
    <w:rsid w:val="002A0503"/>
    <w:rsid w:val="002A0E9F"/>
    <w:rsid w:val="002A0EEF"/>
    <w:rsid w:val="002A18E8"/>
    <w:rsid w:val="002A201A"/>
    <w:rsid w:val="002A4739"/>
    <w:rsid w:val="002A6088"/>
    <w:rsid w:val="002A6CC5"/>
    <w:rsid w:val="002B24A7"/>
    <w:rsid w:val="002B30BE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3B8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27B7"/>
    <w:rsid w:val="003631F4"/>
    <w:rsid w:val="003650F1"/>
    <w:rsid w:val="003732AB"/>
    <w:rsid w:val="00373CAB"/>
    <w:rsid w:val="00373CCB"/>
    <w:rsid w:val="0037636C"/>
    <w:rsid w:val="00376473"/>
    <w:rsid w:val="00380100"/>
    <w:rsid w:val="00380260"/>
    <w:rsid w:val="003803F1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3B46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1CD"/>
    <w:rsid w:val="003E47BE"/>
    <w:rsid w:val="003E53A7"/>
    <w:rsid w:val="003E58B1"/>
    <w:rsid w:val="003E5EFB"/>
    <w:rsid w:val="003E6A04"/>
    <w:rsid w:val="003E6AED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2694"/>
    <w:rsid w:val="004432B1"/>
    <w:rsid w:val="004437C5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4A25"/>
    <w:rsid w:val="00481C81"/>
    <w:rsid w:val="004820CF"/>
    <w:rsid w:val="0048281E"/>
    <w:rsid w:val="00483C83"/>
    <w:rsid w:val="00484C8E"/>
    <w:rsid w:val="00486D63"/>
    <w:rsid w:val="00491083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6C4"/>
    <w:rsid w:val="004A1FA1"/>
    <w:rsid w:val="004A26A1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24D9"/>
    <w:rsid w:val="004D5B12"/>
    <w:rsid w:val="004D5FBF"/>
    <w:rsid w:val="004D60DE"/>
    <w:rsid w:val="004D74D0"/>
    <w:rsid w:val="004E17B5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475F"/>
    <w:rsid w:val="00545977"/>
    <w:rsid w:val="0054644F"/>
    <w:rsid w:val="00546825"/>
    <w:rsid w:val="00546C85"/>
    <w:rsid w:val="00546F17"/>
    <w:rsid w:val="005502DC"/>
    <w:rsid w:val="00550409"/>
    <w:rsid w:val="0055292D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2CD0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379AA"/>
    <w:rsid w:val="0064079E"/>
    <w:rsid w:val="00642221"/>
    <w:rsid w:val="00642237"/>
    <w:rsid w:val="00643FE5"/>
    <w:rsid w:val="00644387"/>
    <w:rsid w:val="006451C5"/>
    <w:rsid w:val="00645957"/>
    <w:rsid w:val="00645DE1"/>
    <w:rsid w:val="00646C58"/>
    <w:rsid w:val="00646DA4"/>
    <w:rsid w:val="0064750C"/>
    <w:rsid w:val="00647B70"/>
    <w:rsid w:val="00651B9E"/>
    <w:rsid w:val="00660CF1"/>
    <w:rsid w:val="00663A25"/>
    <w:rsid w:val="006642FC"/>
    <w:rsid w:val="0066444E"/>
    <w:rsid w:val="00665C69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3D2"/>
    <w:rsid w:val="006A5E42"/>
    <w:rsid w:val="006A72C8"/>
    <w:rsid w:val="006B111F"/>
    <w:rsid w:val="006B1AEC"/>
    <w:rsid w:val="006B232C"/>
    <w:rsid w:val="006B4936"/>
    <w:rsid w:val="006B620E"/>
    <w:rsid w:val="006B6661"/>
    <w:rsid w:val="006B6771"/>
    <w:rsid w:val="006B6CB1"/>
    <w:rsid w:val="006B7B03"/>
    <w:rsid w:val="006B7F89"/>
    <w:rsid w:val="006C04F1"/>
    <w:rsid w:val="006C35BA"/>
    <w:rsid w:val="006C441A"/>
    <w:rsid w:val="006C585B"/>
    <w:rsid w:val="006C6CB6"/>
    <w:rsid w:val="006C7E17"/>
    <w:rsid w:val="006D018B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2FBD"/>
    <w:rsid w:val="007E3C95"/>
    <w:rsid w:val="007E4570"/>
    <w:rsid w:val="007E48FA"/>
    <w:rsid w:val="007E5464"/>
    <w:rsid w:val="007E5F0E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515"/>
    <w:rsid w:val="008060A8"/>
    <w:rsid w:val="00810B93"/>
    <w:rsid w:val="008117F2"/>
    <w:rsid w:val="00813737"/>
    <w:rsid w:val="008201AF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779C"/>
    <w:rsid w:val="00830D69"/>
    <w:rsid w:val="008318DC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7BE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137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177C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865"/>
    <w:rsid w:val="00955E57"/>
    <w:rsid w:val="0095629A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350B"/>
    <w:rsid w:val="00983CAD"/>
    <w:rsid w:val="00984137"/>
    <w:rsid w:val="00984596"/>
    <w:rsid w:val="00985191"/>
    <w:rsid w:val="00985927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212E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48EC"/>
    <w:rsid w:val="00A47260"/>
    <w:rsid w:val="00A47A6D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5995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344"/>
    <w:rsid w:val="00AB2B6D"/>
    <w:rsid w:val="00AB36BB"/>
    <w:rsid w:val="00AB3772"/>
    <w:rsid w:val="00AB3E27"/>
    <w:rsid w:val="00AB499F"/>
    <w:rsid w:val="00AB6710"/>
    <w:rsid w:val="00AB75CB"/>
    <w:rsid w:val="00AB7602"/>
    <w:rsid w:val="00AC0174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0DD"/>
    <w:rsid w:val="00B05A06"/>
    <w:rsid w:val="00B06842"/>
    <w:rsid w:val="00B0723F"/>
    <w:rsid w:val="00B075A5"/>
    <w:rsid w:val="00B07914"/>
    <w:rsid w:val="00B111BE"/>
    <w:rsid w:val="00B121BC"/>
    <w:rsid w:val="00B133C6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5857"/>
    <w:rsid w:val="00BA69F5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28AE"/>
    <w:rsid w:val="00BF3259"/>
    <w:rsid w:val="00BF3C1D"/>
    <w:rsid w:val="00BF46F7"/>
    <w:rsid w:val="00BF5B13"/>
    <w:rsid w:val="00BF6549"/>
    <w:rsid w:val="00BF663D"/>
    <w:rsid w:val="00BF66D4"/>
    <w:rsid w:val="00BF7317"/>
    <w:rsid w:val="00C0043F"/>
    <w:rsid w:val="00C01EA6"/>
    <w:rsid w:val="00C028BB"/>
    <w:rsid w:val="00C03E7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220"/>
    <w:rsid w:val="00CC3D57"/>
    <w:rsid w:val="00CC3EF6"/>
    <w:rsid w:val="00CC49E9"/>
    <w:rsid w:val="00CC6A38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E0D"/>
    <w:rsid w:val="00CE532E"/>
    <w:rsid w:val="00CE561D"/>
    <w:rsid w:val="00CE5C4E"/>
    <w:rsid w:val="00CE6442"/>
    <w:rsid w:val="00CE691F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41C48"/>
    <w:rsid w:val="00D43505"/>
    <w:rsid w:val="00D436F1"/>
    <w:rsid w:val="00D43870"/>
    <w:rsid w:val="00D44689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52F6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C394A"/>
    <w:rsid w:val="00DC4430"/>
    <w:rsid w:val="00DC534C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DF74EF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1084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CE8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8E5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EF7B60"/>
    <w:rsid w:val="00F024A2"/>
    <w:rsid w:val="00F04D3F"/>
    <w:rsid w:val="00F05143"/>
    <w:rsid w:val="00F0670F"/>
    <w:rsid w:val="00F06A1D"/>
    <w:rsid w:val="00F06ADF"/>
    <w:rsid w:val="00F12C6F"/>
    <w:rsid w:val="00F12EDC"/>
    <w:rsid w:val="00F13078"/>
    <w:rsid w:val="00F13BCF"/>
    <w:rsid w:val="00F174A2"/>
    <w:rsid w:val="00F20350"/>
    <w:rsid w:val="00F236BF"/>
    <w:rsid w:val="00F23912"/>
    <w:rsid w:val="00F23B48"/>
    <w:rsid w:val="00F255B9"/>
    <w:rsid w:val="00F269EB"/>
    <w:rsid w:val="00F27F8C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500C"/>
    <w:rsid w:val="00FA57FA"/>
    <w:rsid w:val="00FA5F22"/>
    <w:rsid w:val="00FA7CDC"/>
    <w:rsid w:val="00FB237C"/>
    <w:rsid w:val="00FB2716"/>
    <w:rsid w:val="00FB571C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C694E"/>
    <w:rsid w:val="00FC7BD4"/>
    <w:rsid w:val="00FD2476"/>
    <w:rsid w:val="00FD3086"/>
    <w:rsid w:val="00FD41A2"/>
    <w:rsid w:val="00FD6E7D"/>
    <w:rsid w:val="00FD760F"/>
    <w:rsid w:val="00FD7D18"/>
    <w:rsid w:val="00FD7F1C"/>
    <w:rsid w:val="00FE0293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41683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://aosabook.org/en/matplotlib.html" TargetMode="External"/><Relationship Id="rId42" Type="http://schemas.openxmlformats.org/officeDocument/2006/relationships/hyperlink" Target="http://www.pygal.org/en/stable/" TargetMode="External"/><Relationship Id="rId47" Type="http://schemas.openxmlformats.org/officeDocument/2006/relationships/hyperlink" Target="https://towardsdatascience.com/8-rules-for-optimal-use-of-color-in-data-visualization-b283ae1fc1e2" TargetMode="External"/><Relationship Id="rId50" Type="http://schemas.openxmlformats.org/officeDocument/2006/relationships/hyperlink" Target="https://doi.org/10.1145/3025453.3026041" TargetMode="External"/><Relationship Id="rId55" Type="http://schemas.openxmlformats.org/officeDocument/2006/relationships/hyperlink" Target="https://www.tiobe.com/tiobe-index/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intotheminds.com/blog/en/data-visualization/" TargetMode="External"/><Relationship Id="rId37" Type="http://schemas.openxmlformats.org/officeDocument/2006/relationships/hyperlink" Target="https://doi.org/10.21105/joss.03021" TargetMode="External"/><Relationship Id="rId40" Type="http://schemas.openxmlformats.org/officeDocument/2006/relationships/hyperlink" Target="https://plotly.com/api/" TargetMode="External"/><Relationship Id="rId45" Type="http://schemas.openxmlformats.org/officeDocument/2006/relationships/hyperlink" Target="https://github.com/amueller/word_cloud" TargetMode="External"/><Relationship Id="rId53" Type="http://schemas.openxmlformats.org/officeDocument/2006/relationships/hyperlink" Target="https://www.data-to-viz.com/" TargetMode="External"/><Relationship Id="rId58" Type="http://schemas.openxmlformats.org/officeDocument/2006/relationships/hyperlink" Target="https://numpy.org/doc/stable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doi.org/10.1007/978-3-540-70956-5_3" TargetMode="External"/><Relationship Id="rId35" Type="http://schemas.openxmlformats.org/officeDocument/2006/relationships/hyperlink" Target="https://matplotlib.org/stable/index.html" TargetMode="External"/><Relationship Id="rId43" Type="http://schemas.openxmlformats.org/officeDocument/2006/relationships/hyperlink" Target="http://revealnews.org/blog/turn-your-data-into-sound-using-our-new-miditime-library/" TargetMode="External"/><Relationship Id="rId48" Type="http://schemas.openxmlformats.org/officeDocument/2006/relationships/hyperlink" Target="https://doi.org/10.1007/978-3-642-10520-3_9" TargetMode="External"/><Relationship Id="rId56" Type="http://schemas.openxmlformats.org/officeDocument/2006/relationships/hyperlink" Target="https://pypl.github.io/PYPL.html" TargetMode="External"/><Relationship Id="rId64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hyperlink" Target="https://cdn2.hubspot.net/hubfs/392937/How-To-Choose-The-Right-Data-Visualization%20(1).pdf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k4D9qgVb17Q" TargetMode="External"/><Relationship Id="rId38" Type="http://schemas.openxmlformats.org/officeDocument/2006/relationships/hyperlink" Target="https://numfocus.org/sponsored-projects" TargetMode="External"/><Relationship Id="rId46" Type="http://schemas.openxmlformats.org/officeDocument/2006/relationships/hyperlink" Target="https://www.interaction-design.org/literature/book/the-encyclopedia-of-human-computer-interaction-2nd-ed" TargetMode="External"/><Relationship Id="rId59" Type="http://schemas.openxmlformats.org/officeDocument/2006/relationships/hyperlink" Target="https://scipy.github.io/devdocs/index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holoviews.org/getting_started/index.html" TargetMode="External"/><Relationship Id="rId54" Type="http://schemas.openxmlformats.org/officeDocument/2006/relationships/hyperlink" Target="https://doi.org/10.2352/ISSN.2470-1173.2016.16.HVEI-133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80/1472586X.2011.548488" TargetMode="External"/><Relationship Id="rId49" Type="http://schemas.openxmlformats.org/officeDocument/2006/relationships/hyperlink" Target="http://arxiv.org/abs/1509.03700" TargetMode="External"/><Relationship Id="rId57" Type="http://schemas.openxmlformats.org/officeDocument/2006/relationships/hyperlink" Target="https://www.python.org/about/apps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citeseerx.ist.psu.edu/viewdoc/download?doi=10.1.1.39.3360&amp;rep=rep1&amp;type=pdf" TargetMode="External"/><Relationship Id="rId44" Type="http://schemas.openxmlformats.org/officeDocument/2006/relationships/hyperlink" Target="https://github.com/andrea-cuttone/geoplotlib" TargetMode="External"/><Relationship Id="rId52" Type="http://schemas.openxmlformats.org/officeDocument/2006/relationships/hyperlink" Target="https://datavizcatalogue.com/" TargetMode="External"/><Relationship Id="rId60" Type="http://schemas.openxmlformats.org/officeDocument/2006/relationships/hyperlink" Target="https://pandas.pydata.org/docs/getting_started/index.html" TargetMode="External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cs.bokeh.org/en/latest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2960</TotalTime>
  <Pages>53</Pages>
  <Words>7917</Words>
  <Characters>46711</Characters>
  <Application>Microsoft Office Word</Application>
  <DocSecurity>0</DocSecurity>
  <Lines>389</Lines>
  <Paragraphs>109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54519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1110</cp:revision>
  <cp:lastPrinted>2012-04-25T05:27:00Z</cp:lastPrinted>
  <dcterms:created xsi:type="dcterms:W3CDTF">2021-09-11T14:32:00Z</dcterms:created>
  <dcterms:modified xsi:type="dcterms:W3CDTF">2021-12-14T12:37:00Z</dcterms:modified>
</cp:coreProperties>
</file>