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2D4DBAC6"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00ED1E57" w:rsidRPr="00ED1E57">
              <w:rPr>
                <w:rFonts w:asciiTheme="majorHAnsi" w:hAnsiTheme="majorHAnsi" w:cs="Arial"/>
                <w:b/>
                <w:sz w:val="28"/>
                <w:szCs w:val="28"/>
              </w:rPr>
              <w:t>Katedra informatiky a kvantitativních metod</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4568CE63" w:rsidR="00DD1CC5" w:rsidRDefault="00DD1CC5" w:rsidP="00DD1CC5">
            <w:r w:rsidRPr="00F05B69">
              <w:t xml:space="preserve">Vedoucí práce: </w:t>
            </w:r>
            <w:r w:rsidR="00A53C3D">
              <w:t>Ing. Bruno Ježek</w:t>
            </w:r>
            <w:r w:rsidR="005F3F1D">
              <w:t>,</w:t>
            </w:r>
            <w:r w:rsidR="00A53C3D">
              <w:t xml:space="preserve">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56681B6" w:rsidR="00DD1CC5" w:rsidRPr="00F05B69" w:rsidRDefault="006D451D" w:rsidP="004366F7">
            <w:pPr>
              <w:jc w:val="right"/>
            </w:pPr>
            <w:r>
              <w:t>Březen 2022</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E277689" w:rsidR="00DD1CC5" w:rsidRPr="00F05B69" w:rsidRDefault="00DD1CC5" w:rsidP="004E177B">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22301514"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161349">
              <w:rPr>
                <w:noProof/>
              </w:rPr>
              <w:t>12.4.2022</w:t>
            </w:r>
            <w:r w:rsidR="004366F7">
              <w:fldChar w:fldCharType="end"/>
            </w:r>
          </w:p>
        </w:tc>
        <w:tc>
          <w:tcPr>
            <w:tcW w:w="2500" w:type="pct"/>
            <w:gridSpan w:val="2"/>
            <w:vAlign w:val="bottom"/>
          </w:tcPr>
          <w:p w14:paraId="211BEAA0" w14:textId="5E036E27" w:rsidR="00DD1CC5" w:rsidRPr="00F05B69" w:rsidRDefault="002768A3" w:rsidP="00DD1CC5">
            <w:pPr>
              <w:jc w:val="center"/>
            </w:pPr>
            <w:r>
              <w:t>David</w:t>
            </w:r>
            <w:r w:rsidR="00AC19F1">
              <w:t xml:space="preserve"> </w:t>
            </w:r>
            <w:r>
              <w:t>Továrek</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1C034BF9" w:rsidR="00DD1CC5" w:rsidRPr="00F05B69" w:rsidRDefault="00DD1CC5" w:rsidP="00151803">
            <w:r w:rsidRPr="00F05B69">
              <w:t>Děkuji vedoucímu</w:t>
            </w:r>
            <w:r w:rsidR="004820CF">
              <w:t xml:space="preserve"> </w:t>
            </w:r>
            <w:r w:rsidR="00BC066D">
              <w:t>bakalářské</w:t>
            </w:r>
            <w:r w:rsidRPr="00F05B69">
              <w:t xml:space="preserve"> práce </w:t>
            </w:r>
            <w:r w:rsidR="0065513E">
              <w:t>Ing. Bruno Jež</w:t>
            </w:r>
            <w:r w:rsidR="00151803">
              <w:t>kovi</w:t>
            </w:r>
            <w:r w:rsidR="003F2A0B">
              <w:t>,</w:t>
            </w:r>
            <w:r w:rsidR="0065513E">
              <w:t xml:space="preserve"> Ph.D. </w:t>
            </w:r>
            <w:r w:rsidRPr="00F05B69">
              <w:t>za</w:t>
            </w:r>
            <w:r w:rsidR="004366F7">
              <w:t xml:space="preserve"> vedení práce</w:t>
            </w:r>
            <w:r w:rsidR="00151803">
              <w:t>, cenné rady a doporučenou literaturu.</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55475CA5"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možností jejich využití pro různé účely.</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7E98EC24"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w:t>
      </w:r>
      <w:r w:rsidR="00C04121">
        <w:rPr>
          <w:lang w:val="en-US"/>
        </w:rPr>
        <w:t>these</w:t>
      </w:r>
      <w:r w:rsidR="000804D2">
        <w:rPr>
          <w:lang w:val="en-US"/>
        </w:rPr>
        <w:t xml:space="preserv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7881A0D9" w14:textId="4A7E442C" w:rsidR="009625BD" w:rsidRDefault="00E03E48">
      <w:pPr>
        <w:pStyle w:val="Obsah1"/>
        <w:tabs>
          <w:tab w:val="left" w:pos="480"/>
          <w:tab w:val="right" w:leader="dot" w:pos="8637"/>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100670113" w:history="1">
        <w:r w:rsidR="009625BD" w:rsidRPr="002747A5">
          <w:rPr>
            <w:rStyle w:val="Hypertextovodkaz"/>
            <w:noProof/>
          </w:rPr>
          <w:t>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Úvod</w:t>
        </w:r>
        <w:r w:rsidR="009625BD">
          <w:rPr>
            <w:noProof/>
            <w:webHidden/>
          </w:rPr>
          <w:tab/>
        </w:r>
        <w:r w:rsidR="009625BD">
          <w:rPr>
            <w:noProof/>
            <w:webHidden/>
          </w:rPr>
          <w:fldChar w:fldCharType="begin"/>
        </w:r>
        <w:r w:rsidR="009625BD">
          <w:rPr>
            <w:noProof/>
            <w:webHidden/>
          </w:rPr>
          <w:instrText xml:space="preserve"> PAGEREF _Toc100670113 \h </w:instrText>
        </w:r>
        <w:r w:rsidR="009625BD">
          <w:rPr>
            <w:noProof/>
            <w:webHidden/>
          </w:rPr>
        </w:r>
        <w:r w:rsidR="009625BD">
          <w:rPr>
            <w:noProof/>
            <w:webHidden/>
          </w:rPr>
          <w:fldChar w:fldCharType="separate"/>
        </w:r>
        <w:r w:rsidR="00161349">
          <w:rPr>
            <w:noProof/>
            <w:webHidden/>
          </w:rPr>
          <w:t>1</w:t>
        </w:r>
        <w:r w:rsidR="009625BD">
          <w:rPr>
            <w:noProof/>
            <w:webHidden/>
          </w:rPr>
          <w:fldChar w:fldCharType="end"/>
        </w:r>
      </w:hyperlink>
    </w:p>
    <w:p w14:paraId="2004A6D6" w14:textId="465C95AF" w:rsidR="009625BD" w:rsidRDefault="009625B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14" w:history="1">
        <w:r w:rsidRPr="002747A5">
          <w:rPr>
            <w:rStyle w:val="Hypertextovodkaz"/>
            <w:noProof/>
          </w:rPr>
          <w:t>2</w:t>
        </w:r>
        <w:r>
          <w:rPr>
            <w:rFonts w:asciiTheme="minorHAnsi" w:eastAsiaTheme="minorEastAsia" w:hAnsiTheme="minorHAnsi" w:cstheme="minorBidi"/>
            <w:noProof/>
            <w:sz w:val="22"/>
            <w:szCs w:val="22"/>
            <w:lang w:eastAsia="cs-CZ" w:bidi="ar-SA"/>
          </w:rPr>
          <w:tab/>
        </w:r>
        <w:r w:rsidRPr="002747A5">
          <w:rPr>
            <w:rStyle w:val="Hypertextovodkaz"/>
            <w:noProof/>
          </w:rPr>
          <w:t>Vizualizace</w:t>
        </w:r>
        <w:r>
          <w:rPr>
            <w:noProof/>
            <w:webHidden/>
          </w:rPr>
          <w:tab/>
        </w:r>
        <w:r>
          <w:rPr>
            <w:noProof/>
            <w:webHidden/>
          </w:rPr>
          <w:fldChar w:fldCharType="begin"/>
        </w:r>
        <w:r>
          <w:rPr>
            <w:noProof/>
            <w:webHidden/>
          </w:rPr>
          <w:instrText xml:space="preserve"> PAGEREF _Toc100670114 \h </w:instrText>
        </w:r>
        <w:r>
          <w:rPr>
            <w:noProof/>
            <w:webHidden/>
          </w:rPr>
        </w:r>
        <w:r>
          <w:rPr>
            <w:noProof/>
            <w:webHidden/>
          </w:rPr>
          <w:fldChar w:fldCharType="separate"/>
        </w:r>
        <w:r w:rsidR="00161349">
          <w:rPr>
            <w:noProof/>
            <w:webHidden/>
          </w:rPr>
          <w:t>2</w:t>
        </w:r>
        <w:r>
          <w:rPr>
            <w:noProof/>
            <w:webHidden/>
          </w:rPr>
          <w:fldChar w:fldCharType="end"/>
        </w:r>
      </w:hyperlink>
    </w:p>
    <w:p w14:paraId="6D8118E9" w14:textId="0AAA02F9"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5" w:history="1">
        <w:r w:rsidRPr="002747A5">
          <w:rPr>
            <w:rStyle w:val="Hypertextovodkaz"/>
            <w:noProof/>
          </w:rPr>
          <w:t>2.1</w:t>
        </w:r>
        <w:r>
          <w:rPr>
            <w:rFonts w:asciiTheme="minorHAnsi" w:eastAsiaTheme="minorEastAsia" w:hAnsiTheme="minorHAnsi" w:cstheme="minorBidi"/>
            <w:noProof/>
            <w:sz w:val="22"/>
            <w:szCs w:val="22"/>
            <w:lang w:eastAsia="cs-CZ" w:bidi="ar-SA"/>
          </w:rPr>
          <w:tab/>
        </w:r>
        <w:r w:rsidRPr="002747A5">
          <w:rPr>
            <w:rStyle w:val="Hypertextovodkaz"/>
            <w:noProof/>
          </w:rPr>
          <w:t>Vizualizace obecně</w:t>
        </w:r>
        <w:r>
          <w:rPr>
            <w:noProof/>
            <w:webHidden/>
          </w:rPr>
          <w:tab/>
        </w:r>
        <w:r>
          <w:rPr>
            <w:noProof/>
            <w:webHidden/>
          </w:rPr>
          <w:fldChar w:fldCharType="begin"/>
        </w:r>
        <w:r>
          <w:rPr>
            <w:noProof/>
            <w:webHidden/>
          </w:rPr>
          <w:instrText xml:space="preserve"> PAGEREF _Toc100670115 \h </w:instrText>
        </w:r>
        <w:r>
          <w:rPr>
            <w:noProof/>
            <w:webHidden/>
          </w:rPr>
        </w:r>
        <w:r>
          <w:rPr>
            <w:noProof/>
            <w:webHidden/>
          </w:rPr>
          <w:fldChar w:fldCharType="separate"/>
        </w:r>
        <w:r w:rsidR="00161349">
          <w:rPr>
            <w:noProof/>
            <w:webHidden/>
          </w:rPr>
          <w:t>2</w:t>
        </w:r>
        <w:r>
          <w:rPr>
            <w:noProof/>
            <w:webHidden/>
          </w:rPr>
          <w:fldChar w:fldCharType="end"/>
        </w:r>
      </w:hyperlink>
    </w:p>
    <w:p w14:paraId="0CA59331" w14:textId="4BE572EC"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6" w:history="1">
        <w:r w:rsidRPr="002747A5">
          <w:rPr>
            <w:rStyle w:val="Hypertextovodkaz"/>
            <w:noProof/>
          </w:rPr>
          <w:t>2.2</w:t>
        </w:r>
        <w:r>
          <w:rPr>
            <w:rFonts w:asciiTheme="minorHAnsi" w:eastAsiaTheme="minorEastAsia" w:hAnsiTheme="minorHAnsi" w:cstheme="minorBidi"/>
            <w:noProof/>
            <w:sz w:val="22"/>
            <w:szCs w:val="22"/>
            <w:lang w:eastAsia="cs-CZ" w:bidi="ar-SA"/>
          </w:rPr>
          <w:tab/>
        </w:r>
        <w:r w:rsidRPr="002747A5">
          <w:rPr>
            <w:rStyle w:val="Hypertextovodkaz"/>
            <w:noProof/>
          </w:rPr>
          <w:t>Principy datové vizualizace</w:t>
        </w:r>
        <w:r>
          <w:rPr>
            <w:noProof/>
            <w:webHidden/>
          </w:rPr>
          <w:tab/>
        </w:r>
        <w:r>
          <w:rPr>
            <w:noProof/>
            <w:webHidden/>
          </w:rPr>
          <w:fldChar w:fldCharType="begin"/>
        </w:r>
        <w:r>
          <w:rPr>
            <w:noProof/>
            <w:webHidden/>
          </w:rPr>
          <w:instrText xml:space="preserve"> PAGEREF _Toc100670116 \h </w:instrText>
        </w:r>
        <w:r>
          <w:rPr>
            <w:noProof/>
            <w:webHidden/>
          </w:rPr>
        </w:r>
        <w:r>
          <w:rPr>
            <w:noProof/>
            <w:webHidden/>
          </w:rPr>
          <w:fldChar w:fldCharType="separate"/>
        </w:r>
        <w:r w:rsidR="00161349">
          <w:rPr>
            <w:noProof/>
            <w:webHidden/>
          </w:rPr>
          <w:t>3</w:t>
        </w:r>
        <w:r>
          <w:rPr>
            <w:noProof/>
            <w:webHidden/>
          </w:rPr>
          <w:fldChar w:fldCharType="end"/>
        </w:r>
      </w:hyperlink>
    </w:p>
    <w:p w14:paraId="470C6BAF" w14:textId="31742FCC"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7" w:history="1">
        <w:r w:rsidRPr="002747A5">
          <w:rPr>
            <w:rStyle w:val="Hypertextovodkaz"/>
            <w:noProof/>
          </w:rPr>
          <w:t>2.3</w:t>
        </w:r>
        <w:r>
          <w:rPr>
            <w:rFonts w:asciiTheme="minorHAnsi" w:eastAsiaTheme="minorEastAsia" w:hAnsiTheme="minorHAnsi" w:cstheme="minorBidi"/>
            <w:noProof/>
            <w:sz w:val="22"/>
            <w:szCs w:val="22"/>
            <w:lang w:eastAsia="cs-CZ" w:bidi="ar-SA"/>
          </w:rPr>
          <w:tab/>
        </w:r>
        <w:r w:rsidRPr="002747A5">
          <w:rPr>
            <w:rStyle w:val="Hypertextovodkaz"/>
            <w:noProof/>
          </w:rPr>
          <w:t>Barvy v datové vizualizaci</w:t>
        </w:r>
        <w:r>
          <w:rPr>
            <w:noProof/>
            <w:webHidden/>
          </w:rPr>
          <w:tab/>
        </w:r>
        <w:r>
          <w:rPr>
            <w:noProof/>
            <w:webHidden/>
          </w:rPr>
          <w:fldChar w:fldCharType="begin"/>
        </w:r>
        <w:r>
          <w:rPr>
            <w:noProof/>
            <w:webHidden/>
          </w:rPr>
          <w:instrText xml:space="preserve"> PAGEREF _Toc100670117 \h </w:instrText>
        </w:r>
        <w:r>
          <w:rPr>
            <w:noProof/>
            <w:webHidden/>
          </w:rPr>
        </w:r>
        <w:r>
          <w:rPr>
            <w:noProof/>
            <w:webHidden/>
          </w:rPr>
          <w:fldChar w:fldCharType="separate"/>
        </w:r>
        <w:r w:rsidR="00161349">
          <w:rPr>
            <w:noProof/>
            <w:webHidden/>
          </w:rPr>
          <w:t>3</w:t>
        </w:r>
        <w:r>
          <w:rPr>
            <w:noProof/>
            <w:webHidden/>
          </w:rPr>
          <w:fldChar w:fldCharType="end"/>
        </w:r>
      </w:hyperlink>
    </w:p>
    <w:p w14:paraId="428BEAD8" w14:textId="131EF77E"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8" w:history="1">
        <w:r w:rsidRPr="002747A5">
          <w:rPr>
            <w:rStyle w:val="Hypertextovodkaz"/>
            <w:noProof/>
          </w:rPr>
          <w:t>2.4</w:t>
        </w:r>
        <w:r>
          <w:rPr>
            <w:rFonts w:asciiTheme="minorHAnsi" w:eastAsiaTheme="minorEastAsia" w:hAnsiTheme="minorHAnsi" w:cstheme="minorBidi"/>
            <w:noProof/>
            <w:sz w:val="22"/>
            <w:szCs w:val="22"/>
            <w:lang w:eastAsia="cs-CZ" w:bidi="ar-SA"/>
          </w:rPr>
          <w:tab/>
        </w:r>
        <w:r w:rsidRPr="002747A5">
          <w:rPr>
            <w:rStyle w:val="Hypertextovodkaz"/>
            <w:noProof/>
          </w:rPr>
          <w:t>Nevhodná volba barevné palety</w:t>
        </w:r>
        <w:r>
          <w:rPr>
            <w:noProof/>
            <w:webHidden/>
          </w:rPr>
          <w:tab/>
        </w:r>
        <w:r>
          <w:rPr>
            <w:noProof/>
            <w:webHidden/>
          </w:rPr>
          <w:fldChar w:fldCharType="begin"/>
        </w:r>
        <w:r>
          <w:rPr>
            <w:noProof/>
            <w:webHidden/>
          </w:rPr>
          <w:instrText xml:space="preserve"> PAGEREF _Toc100670118 \h </w:instrText>
        </w:r>
        <w:r>
          <w:rPr>
            <w:noProof/>
            <w:webHidden/>
          </w:rPr>
        </w:r>
        <w:r>
          <w:rPr>
            <w:noProof/>
            <w:webHidden/>
          </w:rPr>
          <w:fldChar w:fldCharType="separate"/>
        </w:r>
        <w:r w:rsidR="00161349">
          <w:rPr>
            <w:noProof/>
            <w:webHidden/>
          </w:rPr>
          <w:t>5</w:t>
        </w:r>
        <w:r>
          <w:rPr>
            <w:noProof/>
            <w:webHidden/>
          </w:rPr>
          <w:fldChar w:fldCharType="end"/>
        </w:r>
      </w:hyperlink>
    </w:p>
    <w:p w14:paraId="0CBD4B3F" w14:textId="50FEDA66"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9" w:history="1">
        <w:r w:rsidRPr="002747A5">
          <w:rPr>
            <w:rStyle w:val="Hypertextovodkaz"/>
            <w:noProof/>
          </w:rPr>
          <w:t>2.5</w:t>
        </w:r>
        <w:r>
          <w:rPr>
            <w:rFonts w:asciiTheme="minorHAnsi" w:eastAsiaTheme="minorEastAsia" w:hAnsiTheme="minorHAnsi" w:cstheme="minorBidi"/>
            <w:noProof/>
            <w:sz w:val="22"/>
            <w:szCs w:val="22"/>
            <w:lang w:eastAsia="cs-CZ" w:bidi="ar-SA"/>
          </w:rPr>
          <w:tab/>
        </w:r>
        <w:r w:rsidRPr="002747A5">
          <w:rPr>
            <w:rStyle w:val="Hypertextovodkaz"/>
            <w:noProof/>
          </w:rPr>
          <w:t>Anatomie grafu</w:t>
        </w:r>
        <w:r>
          <w:rPr>
            <w:noProof/>
            <w:webHidden/>
          </w:rPr>
          <w:tab/>
        </w:r>
        <w:r>
          <w:rPr>
            <w:noProof/>
            <w:webHidden/>
          </w:rPr>
          <w:fldChar w:fldCharType="begin"/>
        </w:r>
        <w:r>
          <w:rPr>
            <w:noProof/>
            <w:webHidden/>
          </w:rPr>
          <w:instrText xml:space="preserve"> PAGEREF _Toc100670119 \h </w:instrText>
        </w:r>
        <w:r>
          <w:rPr>
            <w:noProof/>
            <w:webHidden/>
          </w:rPr>
        </w:r>
        <w:r>
          <w:rPr>
            <w:noProof/>
            <w:webHidden/>
          </w:rPr>
          <w:fldChar w:fldCharType="separate"/>
        </w:r>
        <w:r w:rsidR="00161349">
          <w:rPr>
            <w:noProof/>
            <w:webHidden/>
          </w:rPr>
          <w:t>7</w:t>
        </w:r>
        <w:r>
          <w:rPr>
            <w:noProof/>
            <w:webHidden/>
          </w:rPr>
          <w:fldChar w:fldCharType="end"/>
        </w:r>
      </w:hyperlink>
    </w:p>
    <w:p w14:paraId="54FC5D24" w14:textId="0A27BCB5"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20" w:history="1">
        <w:r w:rsidRPr="002747A5">
          <w:rPr>
            <w:rStyle w:val="Hypertextovodkaz"/>
            <w:noProof/>
          </w:rPr>
          <w:t>2.6</w:t>
        </w:r>
        <w:r>
          <w:rPr>
            <w:rFonts w:asciiTheme="minorHAnsi" w:eastAsiaTheme="minorEastAsia" w:hAnsiTheme="minorHAnsi" w:cstheme="minorBidi"/>
            <w:noProof/>
            <w:sz w:val="22"/>
            <w:szCs w:val="22"/>
            <w:lang w:eastAsia="cs-CZ" w:bidi="ar-SA"/>
          </w:rPr>
          <w:tab/>
        </w:r>
        <w:r w:rsidRPr="002747A5">
          <w:rPr>
            <w:rStyle w:val="Hypertextovodkaz"/>
            <w:noProof/>
          </w:rPr>
          <w:t>Nejčastější typy grafů</w:t>
        </w:r>
        <w:r>
          <w:rPr>
            <w:noProof/>
            <w:webHidden/>
          </w:rPr>
          <w:tab/>
        </w:r>
        <w:r>
          <w:rPr>
            <w:noProof/>
            <w:webHidden/>
          </w:rPr>
          <w:fldChar w:fldCharType="begin"/>
        </w:r>
        <w:r>
          <w:rPr>
            <w:noProof/>
            <w:webHidden/>
          </w:rPr>
          <w:instrText xml:space="preserve"> PAGEREF _Toc100670120 \h </w:instrText>
        </w:r>
        <w:r>
          <w:rPr>
            <w:noProof/>
            <w:webHidden/>
          </w:rPr>
        </w:r>
        <w:r>
          <w:rPr>
            <w:noProof/>
            <w:webHidden/>
          </w:rPr>
          <w:fldChar w:fldCharType="separate"/>
        </w:r>
        <w:r w:rsidR="00161349">
          <w:rPr>
            <w:noProof/>
            <w:webHidden/>
          </w:rPr>
          <w:t>8</w:t>
        </w:r>
        <w:r>
          <w:rPr>
            <w:noProof/>
            <w:webHidden/>
          </w:rPr>
          <w:fldChar w:fldCharType="end"/>
        </w:r>
      </w:hyperlink>
    </w:p>
    <w:p w14:paraId="708E2330" w14:textId="74AFEE2C" w:rsidR="009625BD" w:rsidRDefault="009625BD">
      <w:pPr>
        <w:pStyle w:val="Obsah3"/>
        <w:rPr>
          <w:rFonts w:asciiTheme="minorHAnsi" w:eastAsiaTheme="minorEastAsia" w:hAnsiTheme="minorHAnsi" w:cstheme="minorBidi"/>
          <w:noProof/>
          <w:sz w:val="22"/>
          <w:szCs w:val="22"/>
          <w:lang w:eastAsia="cs-CZ" w:bidi="ar-SA"/>
        </w:rPr>
      </w:pPr>
      <w:hyperlink w:anchor="_Toc100670121" w:history="1">
        <w:r w:rsidRPr="002747A5">
          <w:rPr>
            <w:rStyle w:val="Hypertextovodkaz"/>
            <w:noProof/>
          </w:rPr>
          <w:t>2.6.1</w:t>
        </w:r>
        <w:r>
          <w:rPr>
            <w:rFonts w:asciiTheme="minorHAnsi" w:eastAsiaTheme="minorEastAsia" w:hAnsiTheme="minorHAnsi" w:cstheme="minorBidi"/>
            <w:noProof/>
            <w:sz w:val="22"/>
            <w:szCs w:val="22"/>
            <w:lang w:eastAsia="cs-CZ" w:bidi="ar-SA"/>
          </w:rPr>
          <w:tab/>
        </w:r>
        <w:r w:rsidRPr="002747A5">
          <w:rPr>
            <w:rStyle w:val="Hypertextovodkaz"/>
            <w:noProof/>
          </w:rPr>
          <w:t>Grafy vyjadřující změnu hodnoty v čase</w:t>
        </w:r>
        <w:r>
          <w:rPr>
            <w:noProof/>
            <w:webHidden/>
          </w:rPr>
          <w:tab/>
        </w:r>
        <w:r>
          <w:rPr>
            <w:noProof/>
            <w:webHidden/>
          </w:rPr>
          <w:fldChar w:fldCharType="begin"/>
        </w:r>
        <w:r>
          <w:rPr>
            <w:noProof/>
            <w:webHidden/>
          </w:rPr>
          <w:instrText xml:space="preserve"> PAGEREF _Toc100670121 \h </w:instrText>
        </w:r>
        <w:r>
          <w:rPr>
            <w:noProof/>
            <w:webHidden/>
          </w:rPr>
        </w:r>
        <w:r>
          <w:rPr>
            <w:noProof/>
            <w:webHidden/>
          </w:rPr>
          <w:fldChar w:fldCharType="separate"/>
        </w:r>
        <w:r w:rsidR="00161349">
          <w:rPr>
            <w:noProof/>
            <w:webHidden/>
          </w:rPr>
          <w:t>8</w:t>
        </w:r>
        <w:r>
          <w:rPr>
            <w:noProof/>
            <w:webHidden/>
          </w:rPr>
          <w:fldChar w:fldCharType="end"/>
        </w:r>
      </w:hyperlink>
    </w:p>
    <w:p w14:paraId="17E8E4F9" w14:textId="6AEAEC95" w:rsidR="009625BD" w:rsidRDefault="009625BD">
      <w:pPr>
        <w:pStyle w:val="Obsah3"/>
        <w:rPr>
          <w:rFonts w:asciiTheme="minorHAnsi" w:eastAsiaTheme="minorEastAsia" w:hAnsiTheme="minorHAnsi" w:cstheme="minorBidi"/>
          <w:noProof/>
          <w:sz w:val="22"/>
          <w:szCs w:val="22"/>
          <w:lang w:eastAsia="cs-CZ" w:bidi="ar-SA"/>
        </w:rPr>
      </w:pPr>
      <w:hyperlink w:anchor="_Toc100670122" w:history="1">
        <w:r w:rsidRPr="002747A5">
          <w:rPr>
            <w:rStyle w:val="Hypertextovodkaz"/>
            <w:noProof/>
          </w:rPr>
          <w:t>2.6.2</w:t>
        </w:r>
        <w:r>
          <w:rPr>
            <w:rFonts w:asciiTheme="minorHAnsi" w:eastAsiaTheme="minorEastAsia" w:hAnsiTheme="minorHAnsi" w:cstheme="minorBidi"/>
            <w:noProof/>
            <w:sz w:val="22"/>
            <w:szCs w:val="22"/>
            <w:lang w:eastAsia="cs-CZ" w:bidi="ar-SA"/>
          </w:rPr>
          <w:tab/>
        </w:r>
        <w:r w:rsidRPr="002747A5">
          <w:rPr>
            <w:rStyle w:val="Hypertextovodkaz"/>
            <w:noProof/>
          </w:rPr>
          <w:t>Grafy vyjadřující poměr hodnot</w:t>
        </w:r>
        <w:r>
          <w:rPr>
            <w:noProof/>
            <w:webHidden/>
          </w:rPr>
          <w:tab/>
        </w:r>
        <w:r>
          <w:rPr>
            <w:noProof/>
            <w:webHidden/>
          </w:rPr>
          <w:fldChar w:fldCharType="begin"/>
        </w:r>
        <w:r>
          <w:rPr>
            <w:noProof/>
            <w:webHidden/>
          </w:rPr>
          <w:instrText xml:space="preserve"> PAGEREF _Toc100670122 \h </w:instrText>
        </w:r>
        <w:r>
          <w:rPr>
            <w:noProof/>
            <w:webHidden/>
          </w:rPr>
        </w:r>
        <w:r>
          <w:rPr>
            <w:noProof/>
            <w:webHidden/>
          </w:rPr>
          <w:fldChar w:fldCharType="separate"/>
        </w:r>
        <w:r w:rsidR="00161349">
          <w:rPr>
            <w:noProof/>
            <w:webHidden/>
          </w:rPr>
          <w:t>9</w:t>
        </w:r>
        <w:r>
          <w:rPr>
            <w:noProof/>
            <w:webHidden/>
          </w:rPr>
          <w:fldChar w:fldCharType="end"/>
        </w:r>
      </w:hyperlink>
    </w:p>
    <w:p w14:paraId="5CA4D3BC" w14:textId="27F76E04" w:rsidR="009625BD" w:rsidRDefault="009625BD">
      <w:pPr>
        <w:pStyle w:val="Obsah3"/>
        <w:rPr>
          <w:rFonts w:asciiTheme="minorHAnsi" w:eastAsiaTheme="minorEastAsia" w:hAnsiTheme="minorHAnsi" w:cstheme="minorBidi"/>
          <w:noProof/>
          <w:sz w:val="22"/>
          <w:szCs w:val="22"/>
          <w:lang w:eastAsia="cs-CZ" w:bidi="ar-SA"/>
        </w:rPr>
      </w:pPr>
      <w:hyperlink w:anchor="_Toc100670123" w:history="1">
        <w:r w:rsidRPr="002747A5">
          <w:rPr>
            <w:rStyle w:val="Hypertextovodkaz"/>
            <w:noProof/>
          </w:rPr>
          <w:t>2.6.3</w:t>
        </w:r>
        <w:r>
          <w:rPr>
            <w:rFonts w:asciiTheme="minorHAnsi" w:eastAsiaTheme="minorEastAsia" w:hAnsiTheme="minorHAnsi" w:cstheme="minorBidi"/>
            <w:noProof/>
            <w:sz w:val="22"/>
            <w:szCs w:val="22"/>
            <w:lang w:eastAsia="cs-CZ" w:bidi="ar-SA"/>
          </w:rPr>
          <w:tab/>
        </w:r>
        <w:r w:rsidRPr="002747A5">
          <w:rPr>
            <w:rStyle w:val="Hypertextovodkaz"/>
            <w:noProof/>
          </w:rPr>
          <w:t>Grafy vyjadřující rozdělení hodnot</w:t>
        </w:r>
        <w:r>
          <w:rPr>
            <w:noProof/>
            <w:webHidden/>
          </w:rPr>
          <w:tab/>
        </w:r>
        <w:r>
          <w:rPr>
            <w:noProof/>
            <w:webHidden/>
          </w:rPr>
          <w:fldChar w:fldCharType="begin"/>
        </w:r>
        <w:r>
          <w:rPr>
            <w:noProof/>
            <w:webHidden/>
          </w:rPr>
          <w:instrText xml:space="preserve"> PAGEREF _Toc100670123 \h </w:instrText>
        </w:r>
        <w:r>
          <w:rPr>
            <w:noProof/>
            <w:webHidden/>
          </w:rPr>
        </w:r>
        <w:r>
          <w:rPr>
            <w:noProof/>
            <w:webHidden/>
          </w:rPr>
          <w:fldChar w:fldCharType="separate"/>
        </w:r>
        <w:r w:rsidR="00161349">
          <w:rPr>
            <w:noProof/>
            <w:webHidden/>
          </w:rPr>
          <w:t>10</w:t>
        </w:r>
        <w:r>
          <w:rPr>
            <w:noProof/>
            <w:webHidden/>
          </w:rPr>
          <w:fldChar w:fldCharType="end"/>
        </w:r>
      </w:hyperlink>
    </w:p>
    <w:p w14:paraId="3A5BC4BD" w14:textId="0A26FAD9" w:rsidR="009625BD" w:rsidRDefault="009625B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24" w:history="1">
        <w:r w:rsidRPr="002747A5">
          <w:rPr>
            <w:rStyle w:val="Hypertextovodkaz"/>
            <w:noProof/>
          </w:rPr>
          <w:t>3</w:t>
        </w:r>
        <w:r>
          <w:rPr>
            <w:rFonts w:asciiTheme="minorHAnsi" w:eastAsiaTheme="minorEastAsia" w:hAnsiTheme="minorHAnsi" w:cstheme="minorBidi"/>
            <w:noProof/>
            <w:sz w:val="22"/>
            <w:szCs w:val="22"/>
            <w:lang w:eastAsia="cs-CZ" w:bidi="ar-SA"/>
          </w:rPr>
          <w:tab/>
        </w:r>
        <w:r w:rsidRPr="002747A5">
          <w:rPr>
            <w:rStyle w:val="Hypertextovodkaz"/>
            <w:noProof/>
          </w:rPr>
          <w:t>Jazyk Python</w:t>
        </w:r>
        <w:r>
          <w:rPr>
            <w:noProof/>
            <w:webHidden/>
          </w:rPr>
          <w:tab/>
        </w:r>
        <w:r>
          <w:rPr>
            <w:noProof/>
            <w:webHidden/>
          </w:rPr>
          <w:fldChar w:fldCharType="begin"/>
        </w:r>
        <w:r>
          <w:rPr>
            <w:noProof/>
            <w:webHidden/>
          </w:rPr>
          <w:instrText xml:space="preserve"> PAGEREF _Toc100670124 \h </w:instrText>
        </w:r>
        <w:r>
          <w:rPr>
            <w:noProof/>
            <w:webHidden/>
          </w:rPr>
        </w:r>
        <w:r>
          <w:rPr>
            <w:noProof/>
            <w:webHidden/>
          </w:rPr>
          <w:fldChar w:fldCharType="separate"/>
        </w:r>
        <w:r w:rsidR="00161349">
          <w:rPr>
            <w:noProof/>
            <w:webHidden/>
          </w:rPr>
          <w:t>12</w:t>
        </w:r>
        <w:r>
          <w:rPr>
            <w:noProof/>
            <w:webHidden/>
          </w:rPr>
          <w:fldChar w:fldCharType="end"/>
        </w:r>
      </w:hyperlink>
    </w:p>
    <w:p w14:paraId="6D9760A6" w14:textId="77DC9507" w:rsidR="009625BD" w:rsidRDefault="009625B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25" w:history="1">
        <w:r w:rsidRPr="002747A5">
          <w:rPr>
            <w:rStyle w:val="Hypertextovodkaz"/>
            <w:noProof/>
          </w:rPr>
          <w:t>4</w:t>
        </w:r>
        <w:r>
          <w:rPr>
            <w:rFonts w:asciiTheme="minorHAnsi" w:eastAsiaTheme="minorEastAsia" w:hAnsiTheme="minorHAnsi" w:cstheme="minorBidi"/>
            <w:noProof/>
            <w:sz w:val="22"/>
            <w:szCs w:val="22"/>
            <w:lang w:eastAsia="cs-CZ" w:bidi="ar-SA"/>
          </w:rPr>
          <w:tab/>
        </w:r>
        <w:r w:rsidRPr="002747A5">
          <w:rPr>
            <w:rStyle w:val="Hypertextovodkaz"/>
            <w:noProof/>
          </w:rPr>
          <w:t>Knihovny jazyka Python pro zpracování dat</w:t>
        </w:r>
        <w:r>
          <w:rPr>
            <w:noProof/>
            <w:webHidden/>
          </w:rPr>
          <w:tab/>
        </w:r>
        <w:r>
          <w:rPr>
            <w:noProof/>
            <w:webHidden/>
          </w:rPr>
          <w:fldChar w:fldCharType="begin"/>
        </w:r>
        <w:r>
          <w:rPr>
            <w:noProof/>
            <w:webHidden/>
          </w:rPr>
          <w:instrText xml:space="preserve"> PAGEREF _Toc100670125 \h </w:instrText>
        </w:r>
        <w:r>
          <w:rPr>
            <w:noProof/>
            <w:webHidden/>
          </w:rPr>
        </w:r>
        <w:r>
          <w:rPr>
            <w:noProof/>
            <w:webHidden/>
          </w:rPr>
          <w:fldChar w:fldCharType="separate"/>
        </w:r>
        <w:r w:rsidR="00161349">
          <w:rPr>
            <w:noProof/>
            <w:webHidden/>
          </w:rPr>
          <w:t>13</w:t>
        </w:r>
        <w:r>
          <w:rPr>
            <w:noProof/>
            <w:webHidden/>
          </w:rPr>
          <w:fldChar w:fldCharType="end"/>
        </w:r>
      </w:hyperlink>
    </w:p>
    <w:p w14:paraId="63639FE9" w14:textId="27C1D8C0"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26" w:history="1">
        <w:r w:rsidRPr="002747A5">
          <w:rPr>
            <w:rStyle w:val="Hypertextovodkaz"/>
            <w:noProof/>
          </w:rPr>
          <w:t>4.1</w:t>
        </w:r>
        <w:r>
          <w:rPr>
            <w:rFonts w:asciiTheme="minorHAnsi" w:eastAsiaTheme="minorEastAsia" w:hAnsiTheme="minorHAnsi" w:cstheme="minorBidi"/>
            <w:noProof/>
            <w:sz w:val="22"/>
            <w:szCs w:val="22"/>
            <w:lang w:eastAsia="cs-CZ" w:bidi="ar-SA"/>
          </w:rPr>
          <w:tab/>
        </w:r>
        <w:r w:rsidRPr="002747A5">
          <w:rPr>
            <w:rStyle w:val="Hypertextovodkaz"/>
            <w:noProof/>
          </w:rPr>
          <w:t>NumPy</w:t>
        </w:r>
        <w:r>
          <w:rPr>
            <w:noProof/>
            <w:webHidden/>
          </w:rPr>
          <w:tab/>
        </w:r>
        <w:r>
          <w:rPr>
            <w:noProof/>
            <w:webHidden/>
          </w:rPr>
          <w:fldChar w:fldCharType="begin"/>
        </w:r>
        <w:r>
          <w:rPr>
            <w:noProof/>
            <w:webHidden/>
          </w:rPr>
          <w:instrText xml:space="preserve"> PAGEREF _Toc100670126 \h </w:instrText>
        </w:r>
        <w:r>
          <w:rPr>
            <w:noProof/>
            <w:webHidden/>
          </w:rPr>
        </w:r>
        <w:r>
          <w:rPr>
            <w:noProof/>
            <w:webHidden/>
          </w:rPr>
          <w:fldChar w:fldCharType="separate"/>
        </w:r>
        <w:r w:rsidR="00161349">
          <w:rPr>
            <w:noProof/>
            <w:webHidden/>
          </w:rPr>
          <w:t>13</w:t>
        </w:r>
        <w:r>
          <w:rPr>
            <w:noProof/>
            <w:webHidden/>
          </w:rPr>
          <w:fldChar w:fldCharType="end"/>
        </w:r>
      </w:hyperlink>
    </w:p>
    <w:p w14:paraId="7FFAA527" w14:textId="21A9777D"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27" w:history="1">
        <w:r w:rsidRPr="002747A5">
          <w:rPr>
            <w:rStyle w:val="Hypertextovodkaz"/>
            <w:noProof/>
          </w:rPr>
          <w:t>4.2</w:t>
        </w:r>
        <w:r>
          <w:rPr>
            <w:rFonts w:asciiTheme="minorHAnsi" w:eastAsiaTheme="minorEastAsia" w:hAnsiTheme="minorHAnsi" w:cstheme="minorBidi"/>
            <w:noProof/>
            <w:sz w:val="22"/>
            <w:szCs w:val="22"/>
            <w:lang w:eastAsia="cs-CZ" w:bidi="ar-SA"/>
          </w:rPr>
          <w:tab/>
        </w:r>
        <w:r w:rsidRPr="002747A5">
          <w:rPr>
            <w:rStyle w:val="Hypertextovodkaz"/>
            <w:noProof/>
          </w:rPr>
          <w:t>SciPy</w:t>
        </w:r>
        <w:r>
          <w:rPr>
            <w:noProof/>
            <w:webHidden/>
          </w:rPr>
          <w:tab/>
        </w:r>
        <w:r>
          <w:rPr>
            <w:noProof/>
            <w:webHidden/>
          </w:rPr>
          <w:fldChar w:fldCharType="begin"/>
        </w:r>
        <w:r>
          <w:rPr>
            <w:noProof/>
            <w:webHidden/>
          </w:rPr>
          <w:instrText xml:space="preserve"> PAGEREF _Toc100670127 \h </w:instrText>
        </w:r>
        <w:r>
          <w:rPr>
            <w:noProof/>
            <w:webHidden/>
          </w:rPr>
        </w:r>
        <w:r>
          <w:rPr>
            <w:noProof/>
            <w:webHidden/>
          </w:rPr>
          <w:fldChar w:fldCharType="separate"/>
        </w:r>
        <w:r w:rsidR="00161349">
          <w:rPr>
            <w:noProof/>
            <w:webHidden/>
          </w:rPr>
          <w:t>13</w:t>
        </w:r>
        <w:r>
          <w:rPr>
            <w:noProof/>
            <w:webHidden/>
          </w:rPr>
          <w:fldChar w:fldCharType="end"/>
        </w:r>
      </w:hyperlink>
    </w:p>
    <w:p w14:paraId="4D9EBE81" w14:textId="755589EF"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28" w:history="1">
        <w:r w:rsidRPr="002747A5">
          <w:rPr>
            <w:rStyle w:val="Hypertextovodkaz"/>
            <w:noProof/>
          </w:rPr>
          <w:t>4.3</w:t>
        </w:r>
        <w:r>
          <w:rPr>
            <w:rFonts w:asciiTheme="minorHAnsi" w:eastAsiaTheme="minorEastAsia" w:hAnsiTheme="minorHAnsi" w:cstheme="minorBidi"/>
            <w:noProof/>
            <w:sz w:val="22"/>
            <w:szCs w:val="22"/>
            <w:lang w:eastAsia="cs-CZ" w:bidi="ar-SA"/>
          </w:rPr>
          <w:tab/>
        </w:r>
        <w:r w:rsidRPr="002747A5">
          <w:rPr>
            <w:rStyle w:val="Hypertextovodkaz"/>
            <w:noProof/>
          </w:rPr>
          <w:t>pandas</w:t>
        </w:r>
        <w:r>
          <w:rPr>
            <w:noProof/>
            <w:webHidden/>
          </w:rPr>
          <w:tab/>
        </w:r>
        <w:r>
          <w:rPr>
            <w:noProof/>
            <w:webHidden/>
          </w:rPr>
          <w:fldChar w:fldCharType="begin"/>
        </w:r>
        <w:r>
          <w:rPr>
            <w:noProof/>
            <w:webHidden/>
          </w:rPr>
          <w:instrText xml:space="preserve"> PAGEREF _Toc100670128 \h </w:instrText>
        </w:r>
        <w:r>
          <w:rPr>
            <w:noProof/>
            <w:webHidden/>
          </w:rPr>
        </w:r>
        <w:r>
          <w:rPr>
            <w:noProof/>
            <w:webHidden/>
          </w:rPr>
          <w:fldChar w:fldCharType="separate"/>
        </w:r>
        <w:r w:rsidR="00161349">
          <w:rPr>
            <w:noProof/>
            <w:webHidden/>
          </w:rPr>
          <w:t>14</w:t>
        </w:r>
        <w:r>
          <w:rPr>
            <w:noProof/>
            <w:webHidden/>
          </w:rPr>
          <w:fldChar w:fldCharType="end"/>
        </w:r>
      </w:hyperlink>
    </w:p>
    <w:p w14:paraId="5DFF4616" w14:textId="36686FF3" w:rsidR="009625BD" w:rsidRDefault="009625B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29" w:history="1">
        <w:r w:rsidRPr="002747A5">
          <w:rPr>
            <w:rStyle w:val="Hypertextovodkaz"/>
            <w:noProof/>
          </w:rPr>
          <w:t>5</w:t>
        </w:r>
        <w:r>
          <w:rPr>
            <w:rFonts w:asciiTheme="minorHAnsi" w:eastAsiaTheme="minorEastAsia" w:hAnsiTheme="minorHAnsi" w:cstheme="minorBidi"/>
            <w:noProof/>
            <w:sz w:val="22"/>
            <w:szCs w:val="22"/>
            <w:lang w:eastAsia="cs-CZ" w:bidi="ar-SA"/>
          </w:rPr>
          <w:tab/>
        </w:r>
        <w:r w:rsidRPr="002747A5">
          <w:rPr>
            <w:rStyle w:val="Hypertextovodkaz"/>
            <w:noProof/>
          </w:rPr>
          <w:t>Vizualizační knihovny jazyka Python</w:t>
        </w:r>
        <w:r>
          <w:rPr>
            <w:noProof/>
            <w:webHidden/>
          </w:rPr>
          <w:tab/>
        </w:r>
        <w:r>
          <w:rPr>
            <w:noProof/>
            <w:webHidden/>
          </w:rPr>
          <w:fldChar w:fldCharType="begin"/>
        </w:r>
        <w:r>
          <w:rPr>
            <w:noProof/>
            <w:webHidden/>
          </w:rPr>
          <w:instrText xml:space="preserve"> PAGEREF _Toc100670129 \h </w:instrText>
        </w:r>
        <w:r>
          <w:rPr>
            <w:noProof/>
            <w:webHidden/>
          </w:rPr>
        </w:r>
        <w:r>
          <w:rPr>
            <w:noProof/>
            <w:webHidden/>
          </w:rPr>
          <w:fldChar w:fldCharType="separate"/>
        </w:r>
        <w:r w:rsidR="00161349">
          <w:rPr>
            <w:noProof/>
            <w:webHidden/>
          </w:rPr>
          <w:t>14</w:t>
        </w:r>
        <w:r>
          <w:rPr>
            <w:noProof/>
            <w:webHidden/>
          </w:rPr>
          <w:fldChar w:fldCharType="end"/>
        </w:r>
      </w:hyperlink>
    </w:p>
    <w:p w14:paraId="25309110" w14:textId="6C214CAD"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0" w:history="1">
        <w:r w:rsidRPr="002747A5">
          <w:rPr>
            <w:rStyle w:val="Hypertextovodkaz"/>
            <w:noProof/>
          </w:rPr>
          <w:t>5.1</w:t>
        </w:r>
        <w:r>
          <w:rPr>
            <w:rFonts w:asciiTheme="minorHAnsi" w:eastAsiaTheme="minorEastAsia" w:hAnsiTheme="minorHAnsi" w:cstheme="minorBidi"/>
            <w:noProof/>
            <w:sz w:val="22"/>
            <w:szCs w:val="22"/>
            <w:lang w:eastAsia="cs-CZ" w:bidi="ar-SA"/>
          </w:rPr>
          <w:tab/>
        </w:r>
        <w:r w:rsidRPr="002747A5">
          <w:rPr>
            <w:rStyle w:val="Hypertextovodkaz"/>
            <w:noProof/>
          </w:rPr>
          <w:t>Matplotlib</w:t>
        </w:r>
        <w:r>
          <w:rPr>
            <w:noProof/>
            <w:webHidden/>
          </w:rPr>
          <w:tab/>
        </w:r>
        <w:r>
          <w:rPr>
            <w:noProof/>
            <w:webHidden/>
          </w:rPr>
          <w:fldChar w:fldCharType="begin"/>
        </w:r>
        <w:r>
          <w:rPr>
            <w:noProof/>
            <w:webHidden/>
          </w:rPr>
          <w:instrText xml:space="preserve"> PAGEREF _Toc100670130 \h </w:instrText>
        </w:r>
        <w:r>
          <w:rPr>
            <w:noProof/>
            <w:webHidden/>
          </w:rPr>
        </w:r>
        <w:r>
          <w:rPr>
            <w:noProof/>
            <w:webHidden/>
          </w:rPr>
          <w:fldChar w:fldCharType="separate"/>
        </w:r>
        <w:r w:rsidR="00161349">
          <w:rPr>
            <w:noProof/>
            <w:webHidden/>
          </w:rPr>
          <w:t>14</w:t>
        </w:r>
        <w:r>
          <w:rPr>
            <w:noProof/>
            <w:webHidden/>
          </w:rPr>
          <w:fldChar w:fldCharType="end"/>
        </w:r>
      </w:hyperlink>
    </w:p>
    <w:p w14:paraId="5339C8D6" w14:textId="6BB06B5A"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1" w:history="1">
        <w:r w:rsidRPr="002747A5">
          <w:rPr>
            <w:rStyle w:val="Hypertextovodkaz"/>
            <w:noProof/>
          </w:rPr>
          <w:t>5.2</w:t>
        </w:r>
        <w:r>
          <w:rPr>
            <w:rFonts w:asciiTheme="minorHAnsi" w:eastAsiaTheme="minorEastAsia" w:hAnsiTheme="minorHAnsi" w:cstheme="minorBidi"/>
            <w:noProof/>
            <w:sz w:val="22"/>
            <w:szCs w:val="22"/>
            <w:lang w:eastAsia="cs-CZ" w:bidi="ar-SA"/>
          </w:rPr>
          <w:tab/>
        </w:r>
        <w:r w:rsidRPr="002747A5">
          <w:rPr>
            <w:rStyle w:val="Hypertextovodkaz"/>
            <w:noProof/>
          </w:rPr>
          <w:t>Seaborn</w:t>
        </w:r>
        <w:r>
          <w:rPr>
            <w:noProof/>
            <w:webHidden/>
          </w:rPr>
          <w:tab/>
        </w:r>
        <w:r>
          <w:rPr>
            <w:noProof/>
            <w:webHidden/>
          </w:rPr>
          <w:fldChar w:fldCharType="begin"/>
        </w:r>
        <w:r>
          <w:rPr>
            <w:noProof/>
            <w:webHidden/>
          </w:rPr>
          <w:instrText xml:space="preserve"> PAGEREF _Toc100670131 \h </w:instrText>
        </w:r>
        <w:r>
          <w:rPr>
            <w:noProof/>
            <w:webHidden/>
          </w:rPr>
        </w:r>
        <w:r>
          <w:rPr>
            <w:noProof/>
            <w:webHidden/>
          </w:rPr>
          <w:fldChar w:fldCharType="separate"/>
        </w:r>
        <w:r w:rsidR="00161349">
          <w:rPr>
            <w:noProof/>
            <w:webHidden/>
          </w:rPr>
          <w:t>15</w:t>
        </w:r>
        <w:r>
          <w:rPr>
            <w:noProof/>
            <w:webHidden/>
          </w:rPr>
          <w:fldChar w:fldCharType="end"/>
        </w:r>
      </w:hyperlink>
    </w:p>
    <w:p w14:paraId="6ADA9228" w14:textId="7FC8659E"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2" w:history="1">
        <w:r w:rsidRPr="002747A5">
          <w:rPr>
            <w:rStyle w:val="Hypertextovodkaz"/>
            <w:noProof/>
          </w:rPr>
          <w:t>5.3</w:t>
        </w:r>
        <w:r>
          <w:rPr>
            <w:rFonts w:asciiTheme="minorHAnsi" w:eastAsiaTheme="minorEastAsia" w:hAnsiTheme="minorHAnsi" w:cstheme="minorBidi"/>
            <w:noProof/>
            <w:sz w:val="22"/>
            <w:szCs w:val="22"/>
            <w:lang w:eastAsia="cs-CZ" w:bidi="ar-SA"/>
          </w:rPr>
          <w:tab/>
        </w:r>
        <w:r w:rsidRPr="002747A5">
          <w:rPr>
            <w:rStyle w:val="Hypertextovodkaz"/>
            <w:noProof/>
          </w:rPr>
          <w:t>Bokeh</w:t>
        </w:r>
        <w:r>
          <w:rPr>
            <w:noProof/>
            <w:webHidden/>
          </w:rPr>
          <w:tab/>
        </w:r>
        <w:r>
          <w:rPr>
            <w:noProof/>
            <w:webHidden/>
          </w:rPr>
          <w:fldChar w:fldCharType="begin"/>
        </w:r>
        <w:r>
          <w:rPr>
            <w:noProof/>
            <w:webHidden/>
          </w:rPr>
          <w:instrText xml:space="preserve"> PAGEREF _Toc100670132 \h </w:instrText>
        </w:r>
        <w:r>
          <w:rPr>
            <w:noProof/>
            <w:webHidden/>
          </w:rPr>
        </w:r>
        <w:r>
          <w:rPr>
            <w:noProof/>
            <w:webHidden/>
          </w:rPr>
          <w:fldChar w:fldCharType="separate"/>
        </w:r>
        <w:r w:rsidR="00161349">
          <w:rPr>
            <w:noProof/>
            <w:webHidden/>
          </w:rPr>
          <w:t>15</w:t>
        </w:r>
        <w:r>
          <w:rPr>
            <w:noProof/>
            <w:webHidden/>
          </w:rPr>
          <w:fldChar w:fldCharType="end"/>
        </w:r>
      </w:hyperlink>
    </w:p>
    <w:p w14:paraId="5E25EF42" w14:textId="0949C013"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3" w:history="1">
        <w:r w:rsidRPr="002747A5">
          <w:rPr>
            <w:rStyle w:val="Hypertextovodkaz"/>
            <w:noProof/>
          </w:rPr>
          <w:t>5.4</w:t>
        </w:r>
        <w:r>
          <w:rPr>
            <w:rFonts w:asciiTheme="minorHAnsi" w:eastAsiaTheme="minorEastAsia" w:hAnsiTheme="minorHAnsi" w:cstheme="minorBidi"/>
            <w:noProof/>
            <w:sz w:val="22"/>
            <w:szCs w:val="22"/>
            <w:lang w:eastAsia="cs-CZ" w:bidi="ar-SA"/>
          </w:rPr>
          <w:tab/>
        </w:r>
        <w:r w:rsidRPr="002747A5">
          <w:rPr>
            <w:rStyle w:val="Hypertextovodkaz"/>
            <w:noProof/>
          </w:rPr>
          <w:t>Plotly</w:t>
        </w:r>
        <w:r>
          <w:rPr>
            <w:noProof/>
            <w:webHidden/>
          </w:rPr>
          <w:tab/>
        </w:r>
        <w:r>
          <w:rPr>
            <w:noProof/>
            <w:webHidden/>
          </w:rPr>
          <w:fldChar w:fldCharType="begin"/>
        </w:r>
        <w:r>
          <w:rPr>
            <w:noProof/>
            <w:webHidden/>
          </w:rPr>
          <w:instrText xml:space="preserve"> PAGEREF _Toc100670133 \h </w:instrText>
        </w:r>
        <w:r>
          <w:rPr>
            <w:noProof/>
            <w:webHidden/>
          </w:rPr>
        </w:r>
        <w:r>
          <w:rPr>
            <w:noProof/>
            <w:webHidden/>
          </w:rPr>
          <w:fldChar w:fldCharType="separate"/>
        </w:r>
        <w:r w:rsidR="00161349">
          <w:rPr>
            <w:noProof/>
            <w:webHidden/>
          </w:rPr>
          <w:t>16</w:t>
        </w:r>
        <w:r>
          <w:rPr>
            <w:noProof/>
            <w:webHidden/>
          </w:rPr>
          <w:fldChar w:fldCharType="end"/>
        </w:r>
      </w:hyperlink>
    </w:p>
    <w:p w14:paraId="70589203" w14:textId="3D70088E"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4" w:history="1">
        <w:r w:rsidRPr="002747A5">
          <w:rPr>
            <w:rStyle w:val="Hypertextovodkaz"/>
            <w:noProof/>
          </w:rPr>
          <w:t>5.5</w:t>
        </w:r>
        <w:r>
          <w:rPr>
            <w:rFonts w:asciiTheme="minorHAnsi" w:eastAsiaTheme="minorEastAsia" w:hAnsiTheme="minorHAnsi" w:cstheme="minorBidi"/>
            <w:noProof/>
            <w:sz w:val="22"/>
            <w:szCs w:val="22"/>
            <w:lang w:eastAsia="cs-CZ" w:bidi="ar-SA"/>
          </w:rPr>
          <w:tab/>
        </w:r>
        <w:r w:rsidRPr="002747A5">
          <w:rPr>
            <w:rStyle w:val="Hypertextovodkaz"/>
            <w:noProof/>
          </w:rPr>
          <w:t>Holoviews</w:t>
        </w:r>
        <w:r>
          <w:rPr>
            <w:noProof/>
            <w:webHidden/>
          </w:rPr>
          <w:tab/>
        </w:r>
        <w:r>
          <w:rPr>
            <w:noProof/>
            <w:webHidden/>
          </w:rPr>
          <w:fldChar w:fldCharType="begin"/>
        </w:r>
        <w:r>
          <w:rPr>
            <w:noProof/>
            <w:webHidden/>
          </w:rPr>
          <w:instrText xml:space="preserve"> PAGEREF _Toc100670134 \h </w:instrText>
        </w:r>
        <w:r>
          <w:rPr>
            <w:noProof/>
            <w:webHidden/>
          </w:rPr>
        </w:r>
        <w:r>
          <w:rPr>
            <w:noProof/>
            <w:webHidden/>
          </w:rPr>
          <w:fldChar w:fldCharType="separate"/>
        </w:r>
        <w:r w:rsidR="00161349">
          <w:rPr>
            <w:noProof/>
            <w:webHidden/>
          </w:rPr>
          <w:t>16</w:t>
        </w:r>
        <w:r>
          <w:rPr>
            <w:noProof/>
            <w:webHidden/>
          </w:rPr>
          <w:fldChar w:fldCharType="end"/>
        </w:r>
      </w:hyperlink>
    </w:p>
    <w:p w14:paraId="10E67188" w14:textId="72A927DF"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5" w:history="1">
        <w:r w:rsidRPr="002747A5">
          <w:rPr>
            <w:rStyle w:val="Hypertextovodkaz"/>
            <w:noProof/>
          </w:rPr>
          <w:t>5.6</w:t>
        </w:r>
        <w:r>
          <w:rPr>
            <w:rFonts w:asciiTheme="minorHAnsi" w:eastAsiaTheme="minorEastAsia" w:hAnsiTheme="minorHAnsi" w:cstheme="minorBidi"/>
            <w:noProof/>
            <w:sz w:val="22"/>
            <w:szCs w:val="22"/>
            <w:lang w:eastAsia="cs-CZ" w:bidi="ar-SA"/>
          </w:rPr>
          <w:tab/>
        </w:r>
        <w:r w:rsidRPr="002747A5">
          <w:rPr>
            <w:rStyle w:val="Hypertextovodkaz"/>
            <w:noProof/>
          </w:rPr>
          <w:t>Pygal</w:t>
        </w:r>
        <w:r>
          <w:rPr>
            <w:noProof/>
            <w:webHidden/>
          </w:rPr>
          <w:tab/>
        </w:r>
        <w:r>
          <w:rPr>
            <w:noProof/>
            <w:webHidden/>
          </w:rPr>
          <w:fldChar w:fldCharType="begin"/>
        </w:r>
        <w:r>
          <w:rPr>
            <w:noProof/>
            <w:webHidden/>
          </w:rPr>
          <w:instrText xml:space="preserve"> PAGEREF _Toc100670135 \h </w:instrText>
        </w:r>
        <w:r>
          <w:rPr>
            <w:noProof/>
            <w:webHidden/>
          </w:rPr>
        </w:r>
        <w:r>
          <w:rPr>
            <w:noProof/>
            <w:webHidden/>
          </w:rPr>
          <w:fldChar w:fldCharType="separate"/>
        </w:r>
        <w:r w:rsidR="00161349">
          <w:rPr>
            <w:noProof/>
            <w:webHidden/>
          </w:rPr>
          <w:t>16</w:t>
        </w:r>
        <w:r>
          <w:rPr>
            <w:noProof/>
            <w:webHidden/>
          </w:rPr>
          <w:fldChar w:fldCharType="end"/>
        </w:r>
      </w:hyperlink>
    </w:p>
    <w:p w14:paraId="739E2C5E" w14:textId="5C9D39B2"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6" w:history="1">
        <w:r w:rsidRPr="002747A5">
          <w:rPr>
            <w:rStyle w:val="Hypertextovodkaz"/>
            <w:noProof/>
          </w:rPr>
          <w:t>5.7</w:t>
        </w:r>
        <w:r>
          <w:rPr>
            <w:rFonts w:asciiTheme="minorHAnsi" w:eastAsiaTheme="minorEastAsia" w:hAnsiTheme="minorHAnsi" w:cstheme="minorBidi"/>
            <w:noProof/>
            <w:sz w:val="22"/>
            <w:szCs w:val="22"/>
            <w:lang w:eastAsia="cs-CZ" w:bidi="ar-SA"/>
          </w:rPr>
          <w:tab/>
        </w:r>
        <w:r w:rsidRPr="002747A5">
          <w:rPr>
            <w:rStyle w:val="Hypertextovodkaz"/>
            <w:noProof/>
          </w:rPr>
          <w:t>MidiTime</w:t>
        </w:r>
        <w:r>
          <w:rPr>
            <w:noProof/>
            <w:webHidden/>
          </w:rPr>
          <w:tab/>
        </w:r>
        <w:r>
          <w:rPr>
            <w:noProof/>
            <w:webHidden/>
          </w:rPr>
          <w:fldChar w:fldCharType="begin"/>
        </w:r>
        <w:r>
          <w:rPr>
            <w:noProof/>
            <w:webHidden/>
          </w:rPr>
          <w:instrText xml:space="preserve"> PAGEREF _Toc100670136 \h </w:instrText>
        </w:r>
        <w:r>
          <w:rPr>
            <w:noProof/>
            <w:webHidden/>
          </w:rPr>
        </w:r>
        <w:r>
          <w:rPr>
            <w:noProof/>
            <w:webHidden/>
          </w:rPr>
          <w:fldChar w:fldCharType="separate"/>
        </w:r>
        <w:r w:rsidR="00161349">
          <w:rPr>
            <w:noProof/>
            <w:webHidden/>
          </w:rPr>
          <w:t>17</w:t>
        </w:r>
        <w:r>
          <w:rPr>
            <w:noProof/>
            <w:webHidden/>
          </w:rPr>
          <w:fldChar w:fldCharType="end"/>
        </w:r>
      </w:hyperlink>
    </w:p>
    <w:p w14:paraId="16191AAC" w14:textId="2BE307A0"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7" w:history="1">
        <w:r w:rsidRPr="002747A5">
          <w:rPr>
            <w:rStyle w:val="Hypertextovodkaz"/>
            <w:noProof/>
          </w:rPr>
          <w:t>5.8</w:t>
        </w:r>
        <w:r>
          <w:rPr>
            <w:rFonts w:asciiTheme="minorHAnsi" w:eastAsiaTheme="minorEastAsia" w:hAnsiTheme="minorHAnsi" w:cstheme="minorBidi"/>
            <w:noProof/>
            <w:sz w:val="22"/>
            <w:szCs w:val="22"/>
            <w:lang w:eastAsia="cs-CZ" w:bidi="ar-SA"/>
          </w:rPr>
          <w:tab/>
        </w:r>
        <w:r w:rsidRPr="002747A5">
          <w:rPr>
            <w:rStyle w:val="Hypertextovodkaz"/>
            <w:noProof/>
          </w:rPr>
          <w:t>Geoplotlib</w:t>
        </w:r>
        <w:r>
          <w:rPr>
            <w:noProof/>
            <w:webHidden/>
          </w:rPr>
          <w:tab/>
        </w:r>
        <w:r>
          <w:rPr>
            <w:noProof/>
            <w:webHidden/>
          </w:rPr>
          <w:fldChar w:fldCharType="begin"/>
        </w:r>
        <w:r>
          <w:rPr>
            <w:noProof/>
            <w:webHidden/>
          </w:rPr>
          <w:instrText xml:space="preserve"> PAGEREF _Toc100670137 \h </w:instrText>
        </w:r>
        <w:r>
          <w:rPr>
            <w:noProof/>
            <w:webHidden/>
          </w:rPr>
        </w:r>
        <w:r>
          <w:rPr>
            <w:noProof/>
            <w:webHidden/>
          </w:rPr>
          <w:fldChar w:fldCharType="separate"/>
        </w:r>
        <w:r w:rsidR="00161349">
          <w:rPr>
            <w:noProof/>
            <w:webHidden/>
          </w:rPr>
          <w:t>17</w:t>
        </w:r>
        <w:r>
          <w:rPr>
            <w:noProof/>
            <w:webHidden/>
          </w:rPr>
          <w:fldChar w:fldCharType="end"/>
        </w:r>
      </w:hyperlink>
    </w:p>
    <w:p w14:paraId="5C20EA29" w14:textId="3878651A"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8" w:history="1">
        <w:r w:rsidRPr="002747A5">
          <w:rPr>
            <w:rStyle w:val="Hypertextovodkaz"/>
            <w:noProof/>
          </w:rPr>
          <w:t>5.9</w:t>
        </w:r>
        <w:r>
          <w:rPr>
            <w:rFonts w:asciiTheme="minorHAnsi" w:eastAsiaTheme="minorEastAsia" w:hAnsiTheme="minorHAnsi" w:cstheme="minorBidi"/>
            <w:noProof/>
            <w:sz w:val="22"/>
            <w:szCs w:val="22"/>
            <w:lang w:eastAsia="cs-CZ" w:bidi="ar-SA"/>
          </w:rPr>
          <w:tab/>
        </w:r>
        <w:r w:rsidRPr="002747A5">
          <w:rPr>
            <w:rStyle w:val="Hypertextovodkaz"/>
            <w:noProof/>
          </w:rPr>
          <w:t>WordCloud</w:t>
        </w:r>
        <w:r>
          <w:rPr>
            <w:noProof/>
            <w:webHidden/>
          </w:rPr>
          <w:tab/>
        </w:r>
        <w:r>
          <w:rPr>
            <w:noProof/>
            <w:webHidden/>
          </w:rPr>
          <w:fldChar w:fldCharType="begin"/>
        </w:r>
        <w:r>
          <w:rPr>
            <w:noProof/>
            <w:webHidden/>
          </w:rPr>
          <w:instrText xml:space="preserve"> PAGEREF _Toc100670138 \h </w:instrText>
        </w:r>
        <w:r>
          <w:rPr>
            <w:noProof/>
            <w:webHidden/>
          </w:rPr>
        </w:r>
        <w:r>
          <w:rPr>
            <w:noProof/>
            <w:webHidden/>
          </w:rPr>
          <w:fldChar w:fldCharType="separate"/>
        </w:r>
        <w:r w:rsidR="00161349">
          <w:rPr>
            <w:noProof/>
            <w:webHidden/>
          </w:rPr>
          <w:t>17</w:t>
        </w:r>
        <w:r>
          <w:rPr>
            <w:noProof/>
            <w:webHidden/>
          </w:rPr>
          <w:fldChar w:fldCharType="end"/>
        </w:r>
      </w:hyperlink>
    </w:p>
    <w:p w14:paraId="75C41124" w14:textId="00E18F39" w:rsidR="009625BD" w:rsidRDefault="009625B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39" w:history="1">
        <w:r w:rsidRPr="002747A5">
          <w:rPr>
            <w:rStyle w:val="Hypertextovodkaz"/>
            <w:noProof/>
          </w:rPr>
          <w:t>6</w:t>
        </w:r>
        <w:r>
          <w:rPr>
            <w:rFonts w:asciiTheme="minorHAnsi" w:eastAsiaTheme="minorEastAsia" w:hAnsiTheme="minorHAnsi" w:cstheme="minorBidi"/>
            <w:noProof/>
            <w:sz w:val="22"/>
            <w:szCs w:val="22"/>
            <w:lang w:eastAsia="cs-CZ" w:bidi="ar-SA"/>
          </w:rPr>
          <w:tab/>
        </w:r>
        <w:r w:rsidRPr="002747A5">
          <w:rPr>
            <w:rStyle w:val="Hypertextovodkaz"/>
            <w:noProof/>
          </w:rPr>
          <w:t>Metodika zpracování</w:t>
        </w:r>
        <w:r>
          <w:rPr>
            <w:noProof/>
            <w:webHidden/>
          </w:rPr>
          <w:tab/>
        </w:r>
        <w:r>
          <w:rPr>
            <w:noProof/>
            <w:webHidden/>
          </w:rPr>
          <w:fldChar w:fldCharType="begin"/>
        </w:r>
        <w:r>
          <w:rPr>
            <w:noProof/>
            <w:webHidden/>
          </w:rPr>
          <w:instrText xml:space="preserve"> PAGEREF _Toc100670139 \h </w:instrText>
        </w:r>
        <w:r>
          <w:rPr>
            <w:noProof/>
            <w:webHidden/>
          </w:rPr>
        </w:r>
        <w:r>
          <w:rPr>
            <w:noProof/>
            <w:webHidden/>
          </w:rPr>
          <w:fldChar w:fldCharType="separate"/>
        </w:r>
        <w:r w:rsidR="00161349">
          <w:rPr>
            <w:noProof/>
            <w:webHidden/>
          </w:rPr>
          <w:t>18</w:t>
        </w:r>
        <w:r>
          <w:rPr>
            <w:noProof/>
            <w:webHidden/>
          </w:rPr>
          <w:fldChar w:fldCharType="end"/>
        </w:r>
      </w:hyperlink>
    </w:p>
    <w:p w14:paraId="7DD281A5" w14:textId="7EE8898F"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40" w:history="1">
        <w:r w:rsidRPr="002747A5">
          <w:rPr>
            <w:rStyle w:val="Hypertextovodkaz"/>
            <w:noProof/>
          </w:rPr>
          <w:t>6.1</w:t>
        </w:r>
        <w:r>
          <w:rPr>
            <w:rFonts w:asciiTheme="minorHAnsi" w:eastAsiaTheme="minorEastAsia" w:hAnsiTheme="minorHAnsi" w:cstheme="minorBidi"/>
            <w:noProof/>
            <w:sz w:val="22"/>
            <w:szCs w:val="22"/>
            <w:lang w:eastAsia="cs-CZ" w:bidi="ar-SA"/>
          </w:rPr>
          <w:tab/>
        </w:r>
        <w:r w:rsidRPr="002747A5">
          <w:rPr>
            <w:rStyle w:val="Hypertextovodkaz"/>
            <w:noProof/>
          </w:rPr>
          <w:t>Hodnocení knihoven</w:t>
        </w:r>
        <w:r>
          <w:rPr>
            <w:noProof/>
            <w:webHidden/>
          </w:rPr>
          <w:tab/>
        </w:r>
        <w:r>
          <w:rPr>
            <w:noProof/>
            <w:webHidden/>
          </w:rPr>
          <w:fldChar w:fldCharType="begin"/>
        </w:r>
        <w:r>
          <w:rPr>
            <w:noProof/>
            <w:webHidden/>
          </w:rPr>
          <w:instrText xml:space="preserve"> PAGEREF _Toc100670140 \h </w:instrText>
        </w:r>
        <w:r>
          <w:rPr>
            <w:noProof/>
            <w:webHidden/>
          </w:rPr>
        </w:r>
        <w:r>
          <w:rPr>
            <w:noProof/>
            <w:webHidden/>
          </w:rPr>
          <w:fldChar w:fldCharType="separate"/>
        </w:r>
        <w:r w:rsidR="00161349">
          <w:rPr>
            <w:noProof/>
            <w:webHidden/>
          </w:rPr>
          <w:t>18</w:t>
        </w:r>
        <w:r>
          <w:rPr>
            <w:noProof/>
            <w:webHidden/>
          </w:rPr>
          <w:fldChar w:fldCharType="end"/>
        </w:r>
      </w:hyperlink>
    </w:p>
    <w:p w14:paraId="0FC4829E" w14:textId="19FAA3DA"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41" w:history="1">
        <w:r w:rsidRPr="002747A5">
          <w:rPr>
            <w:rStyle w:val="Hypertextovodkaz"/>
            <w:noProof/>
          </w:rPr>
          <w:t>6.2</w:t>
        </w:r>
        <w:r>
          <w:rPr>
            <w:rFonts w:asciiTheme="minorHAnsi" w:eastAsiaTheme="minorEastAsia" w:hAnsiTheme="minorHAnsi" w:cstheme="minorBidi"/>
            <w:noProof/>
            <w:sz w:val="22"/>
            <w:szCs w:val="22"/>
            <w:lang w:eastAsia="cs-CZ" w:bidi="ar-SA"/>
          </w:rPr>
          <w:tab/>
        </w:r>
        <w:r w:rsidRPr="002747A5">
          <w:rPr>
            <w:rStyle w:val="Hypertextovodkaz"/>
            <w:noProof/>
          </w:rPr>
          <w:t>Kvantifikace hodnocení</w:t>
        </w:r>
        <w:r>
          <w:rPr>
            <w:noProof/>
            <w:webHidden/>
          </w:rPr>
          <w:tab/>
        </w:r>
        <w:r>
          <w:rPr>
            <w:noProof/>
            <w:webHidden/>
          </w:rPr>
          <w:fldChar w:fldCharType="begin"/>
        </w:r>
        <w:r>
          <w:rPr>
            <w:noProof/>
            <w:webHidden/>
          </w:rPr>
          <w:instrText xml:space="preserve"> PAGEREF _Toc100670141 \h </w:instrText>
        </w:r>
        <w:r>
          <w:rPr>
            <w:noProof/>
            <w:webHidden/>
          </w:rPr>
        </w:r>
        <w:r>
          <w:rPr>
            <w:noProof/>
            <w:webHidden/>
          </w:rPr>
          <w:fldChar w:fldCharType="separate"/>
        </w:r>
        <w:r w:rsidR="00161349">
          <w:rPr>
            <w:noProof/>
            <w:webHidden/>
          </w:rPr>
          <w:t>19</w:t>
        </w:r>
        <w:r>
          <w:rPr>
            <w:noProof/>
            <w:webHidden/>
          </w:rPr>
          <w:fldChar w:fldCharType="end"/>
        </w:r>
      </w:hyperlink>
    </w:p>
    <w:p w14:paraId="00D39BA1" w14:textId="4831A58E" w:rsidR="009625BD" w:rsidRDefault="009625B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42" w:history="1">
        <w:r w:rsidRPr="002747A5">
          <w:rPr>
            <w:rStyle w:val="Hypertextovodkaz"/>
            <w:noProof/>
          </w:rPr>
          <w:t>7</w:t>
        </w:r>
        <w:r>
          <w:rPr>
            <w:rFonts w:asciiTheme="minorHAnsi" w:eastAsiaTheme="minorEastAsia" w:hAnsiTheme="minorHAnsi" w:cstheme="minorBidi"/>
            <w:noProof/>
            <w:sz w:val="22"/>
            <w:szCs w:val="22"/>
            <w:lang w:eastAsia="cs-CZ" w:bidi="ar-SA"/>
          </w:rPr>
          <w:tab/>
        </w:r>
        <w:r w:rsidRPr="002747A5">
          <w:rPr>
            <w:rStyle w:val="Hypertextovodkaz"/>
            <w:noProof/>
          </w:rPr>
          <w:t>Návrh a implementace vizualizačních úloh</w:t>
        </w:r>
        <w:r>
          <w:rPr>
            <w:noProof/>
            <w:webHidden/>
          </w:rPr>
          <w:tab/>
        </w:r>
        <w:r>
          <w:rPr>
            <w:noProof/>
            <w:webHidden/>
          </w:rPr>
          <w:fldChar w:fldCharType="begin"/>
        </w:r>
        <w:r>
          <w:rPr>
            <w:noProof/>
            <w:webHidden/>
          </w:rPr>
          <w:instrText xml:space="preserve"> PAGEREF _Toc100670142 \h </w:instrText>
        </w:r>
        <w:r>
          <w:rPr>
            <w:noProof/>
            <w:webHidden/>
          </w:rPr>
        </w:r>
        <w:r>
          <w:rPr>
            <w:noProof/>
            <w:webHidden/>
          </w:rPr>
          <w:fldChar w:fldCharType="separate"/>
        </w:r>
        <w:r w:rsidR="00161349">
          <w:rPr>
            <w:noProof/>
            <w:webHidden/>
          </w:rPr>
          <w:t>21</w:t>
        </w:r>
        <w:r>
          <w:rPr>
            <w:noProof/>
            <w:webHidden/>
          </w:rPr>
          <w:fldChar w:fldCharType="end"/>
        </w:r>
      </w:hyperlink>
    </w:p>
    <w:p w14:paraId="510613C1" w14:textId="78EF88DC"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43" w:history="1">
        <w:r w:rsidRPr="002747A5">
          <w:rPr>
            <w:rStyle w:val="Hypertextovodkaz"/>
            <w:noProof/>
          </w:rPr>
          <w:t>7.1</w:t>
        </w:r>
        <w:r>
          <w:rPr>
            <w:rFonts w:asciiTheme="minorHAnsi" w:eastAsiaTheme="minorEastAsia" w:hAnsiTheme="minorHAnsi" w:cstheme="minorBidi"/>
            <w:noProof/>
            <w:sz w:val="22"/>
            <w:szCs w:val="22"/>
            <w:lang w:eastAsia="cs-CZ" w:bidi="ar-SA"/>
          </w:rPr>
          <w:tab/>
        </w:r>
        <w:r w:rsidRPr="002747A5">
          <w:rPr>
            <w:rStyle w:val="Hypertextovodkaz"/>
            <w:noProof/>
          </w:rPr>
          <w:t>Způsoby získávání dat pomocí jazyka Python</w:t>
        </w:r>
        <w:r>
          <w:rPr>
            <w:noProof/>
            <w:webHidden/>
          </w:rPr>
          <w:tab/>
        </w:r>
        <w:r>
          <w:rPr>
            <w:noProof/>
            <w:webHidden/>
          </w:rPr>
          <w:fldChar w:fldCharType="begin"/>
        </w:r>
        <w:r>
          <w:rPr>
            <w:noProof/>
            <w:webHidden/>
          </w:rPr>
          <w:instrText xml:space="preserve"> PAGEREF _Toc100670143 \h </w:instrText>
        </w:r>
        <w:r>
          <w:rPr>
            <w:noProof/>
            <w:webHidden/>
          </w:rPr>
        </w:r>
        <w:r>
          <w:rPr>
            <w:noProof/>
            <w:webHidden/>
          </w:rPr>
          <w:fldChar w:fldCharType="separate"/>
        </w:r>
        <w:r w:rsidR="00161349">
          <w:rPr>
            <w:noProof/>
            <w:webHidden/>
          </w:rPr>
          <w:t>21</w:t>
        </w:r>
        <w:r>
          <w:rPr>
            <w:noProof/>
            <w:webHidden/>
          </w:rPr>
          <w:fldChar w:fldCharType="end"/>
        </w:r>
      </w:hyperlink>
    </w:p>
    <w:p w14:paraId="7130A9A7" w14:textId="11171D10" w:rsidR="009625BD" w:rsidRDefault="009625BD">
      <w:pPr>
        <w:pStyle w:val="Obsah3"/>
        <w:rPr>
          <w:rFonts w:asciiTheme="minorHAnsi" w:eastAsiaTheme="minorEastAsia" w:hAnsiTheme="minorHAnsi" w:cstheme="minorBidi"/>
          <w:noProof/>
          <w:sz w:val="22"/>
          <w:szCs w:val="22"/>
          <w:lang w:eastAsia="cs-CZ" w:bidi="ar-SA"/>
        </w:rPr>
      </w:pPr>
      <w:hyperlink w:anchor="_Toc100670144" w:history="1">
        <w:r w:rsidRPr="002747A5">
          <w:rPr>
            <w:rStyle w:val="Hypertextovodkaz"/>
            <w:noProof/>
          </w:rPr>
          <w:t>7.1.1</w:t>
        </w:r>
        <w:r>
          <w:rPr>
            <w:rFonts w:asciiTheme="minorHAnsi" w:eastAsiaTheme="minorEastAsia" w:hAnsiTheme="minorHAnsi" w:cstheme="minorBidi"/>
            <w:noProof/>
            <w:sz w:val="22"/>
            <w:szCs w:val="22"/>
            <w:lang w:eastAsia="cs-CZ" w:bidi="ar-SA"/>
          </w:rPr>
          <w:tab/>
        </w:r>
        <w:r w:rsidRPr="002747A5">
          <w:rPr>
            <w:rStyle w:val="Hypertextovodkaz"/>
            <w:noProof/>
          </w:rPr>
          <w:t>Načtení dat ze souboru</w:t>
        </w:r>
        <w:r>
          <w:rPr>
            <w:noProof/>
            <w:webHidden/>
          </w:rPr>
          <w:tab/>
        </w:r>
        <w:r>
          <w:rPr>
            <w:noProof/>
            <w:webHidden/>
          </w:rPr>
          <w:fldChar w:fldCharType="begin"/>
        </w:r>
        <w:r>
          <w:rPr>
            <w:noProof/>
            <w:webHidden/>
          </w:rPr>
          <w:instrText xml:space="preserve"> PAGEREF _Toc100670144 \h </w:instrText>
        </w:r>
        <w:r>
          <w:rPr>
            <w:noProof/>
            <w:webHidden/>
          </w:rPr>
        </w:r>
        <w:r>
          <w:rPr>
            <w:noProof/>
            <w:webHidden/>
          </w:rPr>
          <w:fldChar w:fldCharType="separate"/>
        </w:r>
        <w:r w:rsidR="00161349">
          <w:rPr>
            <w:noProof/>
            <w:webHidden/>
          </w:rPr>
          <w:t>21</w:t>
        </w:r>
        <w:r>
          <w:rPr>
            <w:noProof/>
            <w:webHidden/>
          </w:rPr>
          <w:fldChar w:fldCharType="end"/>
        </w:r>
      </w:hyperlink>
    </w:p>
    <w:p w14:paraId="72E96F77" w14:textId="4C03E09D" w:rsidR="009625BD" w:rsidRDefault="009625BD">
      <w:pPr>
        <w:pStyle w:val="Obsah3"/>
        <w:rPr>
          <w:rFonts w:asciiTheme="minorHAnsi" w:eastAsiaTheme="minorEastAsia" w:hAnsiTheme="minorHAnsi" w:cstheme="minorBidi"/>
          <w:noProof/>
          <w:sz w:val="22"/>
          <w:szCs w:val="22"/>
          <w:lang w:eastAsia="cs-CZ" w:bidi="ar-SA"/>
        </w:rPr>
      </w:pPr>
      <w:hyperlink w:anchor="_Toc100670145" w:history="1">
        <w:r w:rsidRPr="002747A5">
          <w:rPr>
            <w:rStyle w:val="Hypertextovodkaz"/>
            <w:noProof/>
          </w:rPr>
          <w:t>7.1.2</w:t>
        </w:r>
        <w:r>
          <w:rPr>
            <w:rFonts w:asciiTheme="minorHAnsi" w:eastAsiaTheme="minorEastAsia" w:hAnsiTheme="minorHAnsi" w:cstheme="minorBidi"/>
            <w:noProof/>
            <w:sz w:val="22"/>
            <w:szCs w:val="22"/>
            <w:lang w:eastAsia="cs-CZ" w:bidi="ar-SA"/>
          </w:rPr>
          <w:tab/>
        </w:r>
        <w:r w:rsidRPr="002747A5">
          <w:rPr>
            <w:rStyle w:val="Hypertextovodkaz"/>
            <w:noProof/>
          </w:rPr>
          <w:t>Načtení dat z webové stránky</w:t>
        </w:r>
        <w:r>
          <w:rPr>
            <w:noProof/>
            <w:webHidden/>
          </w:rPr>
          <w:tab/>
        </w:r>
        <w:r>
          <w:rPr>
            <w:noProof/>
            <w:webHidden/>
          </w:rPr>
          <w:fldChar w:fldCharType="begin"/>
        </w:r>
        <w:r>
          <w:rPr>
            <w:noProof/>
            <w:webHidden/>
          </w:rPr>
          <w:instrText xml:space="preserve"> PAGEREF _Toc100670145 \h </w:instrText>
        </w:r>
        <w:r>
          <w:rPr>
            <w:noProof/>
            <w:webHidden/>
          </w:rPr>
        </w:r>
        <w:r>
          <w:rPr>
            <w:noProof/>
            <w:webHidden/>
          </w:rPr>
          <w:fldChar w:fldCharType="separate"/>
        </w:r>
        <w:r w:rsidR="00161349">
          <w:rPr>
            <w:noProof/>
            <w:webHidden/>
          </w:rPr>
          <w:t>23</w:t>
        </w:r>
        <w:r>
          <w:rPr>
            <w:noProof/>
            <w:webHidden/>
          </w:rPr>
          <w:fldChar w:fldCharType="end"/>
        </w:r>
      </w:hyperlink>
    </w:p>
    <w:p w14:paraId="0066158E" w14:textId="0B3AEA17" w:rsidR="009625BD" w:rsidRDefault="009625BD">
      <w:pPr>
        <w:pStyle w:val="Obsah3"/>
        <w:rPr>
          <w:rFonts w:asciiTheme="minorHAnsi" w:eastAsiaTheme="minorEastAsia" w:hAnsiTheme="minorHAnsi" w:cstheme="minorBidi"/>
          <w:noProof/>
          <w:sz w:val="22"/>
          <w:szCs w:val="22"/>
          <w:lang w:eastAsia="cs-CZ" w:bidi="ar-SA"/>
        </w:rPr>
      </w:pPr>
      <w:hyperlink w:anchor="_Toc100670146" w:history="1">
        <w:r w:rsidRPr="002747A5">
          <w:rPr>
            <w:rStyle w:val="Hypertextovodkaz"/>
            <w:noProof/>
          </w:rPr>
          <w:t>7.1.3</w:t>
        </w:r>
        <w:r>
          <w:rPr>
            <w:rFonts w:asciiTheme="minorHAnsi" w:eastAsiaTheme="minorEastAsia" w:hAnsiTheme="minorHAnsi" w:cstheme="minorBidi"/>
            <w:noProof/>
            <w:sz w:val="22"/>
            <w:szCs w:val="22"/>
            <w:lang w:eastAsia="cs-CZ" w:bidi="ar-SA"/>
          </w:rPr>
          <w:tab/>
        </w:r>
        <w:r w:rsidRPr="002747A5">
          <w:rPr>
            <w:rStyle w:val="Hypertextovodkaz"/>
            <w:noProof/>
          </w:rPr>
          <w:t>Načtení dat z databáze</w:t>
        </w:r>
        <w:r>
          <w:rPr>
            <w:noProof/>
            <w:webHidden/>
          </w:rPr>
          <w:tab/>
        </w:r>
        <w:r>
          <w:rPr>
            <w:noProof/>
            <w:webHidden/>
          </w:rPr>
          <w:fldChar w:fldCharType="begin"/>
        </w:r>
        <w:r>
          <w:rPr>
            <w:noProof/>
            <w:webHidden/>
          </w:rPr>
          <w:instrText xml:space="preserve"> PAGEREF _Toc100670146 \h </w:instrText>
        </w:r>
        <w:r>
          <w:rPr>
            <w:noProof/>
            <w:webHidden/>
          </w:rPr>
        </w:r>
        <w:r>
          <w:rPr>
            <w:noProof/>
            <w:webHidden/>
          </w:rPr>
          <w:fldChar w:fldCharType="separate"/>
        </w:r>
        <w:r w:rsidR="00161349">
          <w:rPr>
            <w:noProof/>
            <w:webHidden/>
          </w:rPr>
          <w:t>23</w:t>
        </w:r>
        <w:r>
          <w:rPr>
            <w:noProof/>
            <w:webHidden/>
          </w:rPr>
          <w:fldChar w:fldCharType="end"/>
        </w:r>
      </w:hyperlink>
    </w:p>
    <w:p w14:paraId="67559CA9" w14:textId="3D04771C" w:rsidR="009625BD" w:rsidRDefault="009625BD">
      <w:pPr>
        <w:pStyle w:val="Obsah3"/>
        <w:rPr>
          <w:rFonts w:asciiTheme="minorHAnsi" w:eastAsiaTheme="minorEastAsia" w:hAnsiTheme="minorHAnsi" w:cstheme="minorBidi"/>
          <w:noProof/>
          <w:sz w:val="22"/>
          <w:szCs w:val="22"/>
          <w:lang w:eastAsia="cs-CZ" w:bidi="ar-SA"/>
        </w:rPr>
      </w:pPr>
      <w:hyperlink w:anchor="_Toc100670147" w:history="1">
        <w:r w:rsidRPr="002747A5">
          <w:rPr>
            <w:rStyle w:val="Hypertextovodkaz"/>
            <w:noProof/>
          </w:rPr>
          <w:t>7.1.4</w:t>
        </w:r>
        <w:r>
          <w:rPr>
            <w:rFonts w:asciiTheme="minorHAnsi" w:eastAsiaTheme="minorEastAsia" w:hAnsiTheme="minorHAnsi" w:cstheme="minorBidi"/>
            <w:noProof/>
            <w:sz w:val="22"/>
            <w:szCs w:val="22"/>
            <w:lang w:eastAsia="cs-CZ" w:bidi="ar-SA"/>
          </w:rPr>
          <w:tab/>
        </w:r>
        <w:r w:rsidRPr="002747A5">
          <w:rPr>
            <w:rStyle w:val="Hypertextovodkaz"/>
            <w:noProof/>
          </w:rPr>
          <w:t>Načtení dat pomocí API</w:t>
        </w:r>
        <w:r>
          <w:rPr>
            <w:noProof/>
            <w:webHidden/>
          </w:rPr>
          <w:tab/>
        </w:r>
        <w:r>
          <w:rPr>
            <w:noProof/>
            <w:webHidden/>
          </w:rPr>
          <w:fldChar w:fldCharType="begin"/>
        </w:r>
        <w:r>
          <w:rPr>
            <w:noProof/>
            <w:webHidden/>
          </w:rPr>
          <w:instrText xml:space="preserve"> PAGEREF _Toc100670147 \h </w:instrText>
        </w:r>
        <w:r>
          <w:rPr>
            <w:noProof/>
            <w:webHidden/>
          </w:rPr>
        </w:r>
        <w:r>
          <w:rPr>
            <w:noProof/>
            <w:webHidden/>
          </w:rPr>
          <w:fldChar w:fldCharType="separate"/>
        </w:r>
        <w:r w:rsidR="00161349">
          <w:rPr>
            <w:noProof/>
            <w:webHidden/>
          </w:rPr>
          <w:t>24</w:t>
        </w:r>
        <w:r>
          <w:rPr>
            <w:noProof/>
            <w:webHidden/>
          </w:rPr>
          <w:fldChar w:fldCharType="end"/>
        </w:r>
      </w:hyperlink>
    </w:p>
    <w:p w14:paraId="5A67E273" w14:textId="74EA5531"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48" w:history="1">
        <w:r w:rsidRPr="002747A5">
          <w:rPr>
            <w:rStyle w:val="Hypertextovodkaz"/>
            <w:noProof/>
          </w:rPr>
          <w:t>7.2</w:t>
        </w:r>
        <w:r>
          <w:rPr>
            <w:rFonts w:asciiTheme="minorHAnsi" w:eastAsiaTheme="minorEastAsia" w:hAnsiTheme="minorHAnsi" w:cstheme="minorBidi"/>
            <w:noProof/>
            <w:sz w:val="22"/>
            <w:szCs w:val="22"/>
            <w:lang w:eastAsia="cs-CZ" w:bidi="ar-SA"/>
          </w:rPr>
          <w:tab/>
        </w:r>
        <w:r w:rsidRPr="002747A5">
          <w:rPr>
            <w:rStyle w:val="Hypertextovodkaz"/>
            <w:noProof/>
          </w:rPr>
          <w:t>Ukázkové úlohy</w:t>
        </w:r>
        <w:r>
          <w:rPr>
            <w:noProof/>
            <w:webHidden/>
          </w:rPr>
          <w:tab/>
        </w:r>
        <w:r>
          <w:rPr>
            <w:noProof/>
            <w:webHidden/>
          </w:rPr>
          <w:fldChar w:fldCharType="begin"/>
        </w:r>
        <w:r>
          <w:rPr>
            <w:noProof/>
            <w:webHidden/>
          </w:rPr>
          <w:instrText xml:space="preserve"> PAGEREF _Toc100670148 \h </w:instrText>
        </w:r>
        <w:r>
          <w:rPr>
            <w:noProof/>
            <w:webHidden/>
          </w:rPr>
        </w:r>
        <w:r>
          <w:rPr>
            <w:noProof/>
            <w:webHidden/>
          </w:rPr>
          <w:fldChar w:fldCharType="separate"/>
        </w:r>
        <w:r w:rsidR="00161349">
          <w:rPr>
            <w:noProof/>
            <w:webHidden/>
          </w:rPr>
          <w:t>24</w:t>
        </w:r>
        <w:r>
          <w:rPr>
            <w:noProof/>
            <w:webHidden/>
          </w:rPr>
          <w:fldChar w:fldCharType="end"/>
        </w:r>
      </w:hyperlink>
    </w:p>
    <w:p w14:paraId="5E6742F2" w14:textId="2B5ECE38" w:rsidR="009625BD" w:rsidRDefault="009625BD">
      <w:pPr>
        <w:pStyle w:val="Obsah3"/>
        <w:rPr>
          <w:rFonts w:asciiTheme="minorHAnsi" w:eastAsiaTheme="minorEastAsia" w:hAnsiTheme="minorHAnsi" w:cstheme="minorBidi"/>
          <w:noProof/>
          <w:sz w:val="22"/>
          <w:szCs w:val="22"/>
          <w:lang w:eastAsia="cs-CZ" w:bidi="ar-SA"/>
        </w:rPr>
      </w:pPr>
      <w:hyperlink w:anchor="_Toc100670149" w:history="1">
        <w:r w:rsidRPr="002747A5">
          <w:rPr>
            <w:rStyle w:val="Hypertextovodkaz"/>
            <w:noProof/>
          </w:rPr>
          <w:t>7.2.1</w:t>
        </w:r>
        <w:r>
          <w:rPr>
            <w:rFonts w:asciiTheme="minorHAnsi" w:eastAsiaTheme="minorEastAsia" w:hAnsiTheme="minorHAnsi" w:cstheme="minorBidi"/>
            <w:noProof/>
            <w:sz w:val="22"/>
            <w:szCs w:val="22"/>
            <w:lang w:eastAsia="cs-CZ" w:bidi="ar-SA"/>
          </w:rPr>
          <w:tab/>
        </w:r>
        <w:r w:rsidRPr="002747A5">
          <w:rPr>
            <w:rStyle w:val="Hypertextovodkaz"/>
            <w:noProof/>
          </w:rPr>
          <w:t>Vizualizace dat získaných pomocí REST API knihovnou Matplotlib</w:t>
        </w:r>
        <w:r>
          <w:rPr>
            <w:noProof/>
            <w:webHidden/>
          </w:rPr>
          <w:tab/>
        </w:r>
        <w:r>
          <w:rPr>
            <w:noProof/>
            <w:webHidden/>
          </w:rPr>
          <w:fldChar w:fldCharType="begin"/>
        </w:r>
        <w:r>
          <w:rPr>
            <w:noProof/>
            <w:webHidden/>
          </w:rPr>
          <w:instrText xml:space="preserve"> PAGEREF _Toc100670149 \h </w:instrText>
        </w:r>
        <w:r>
          <w:rPr>
            <w:noProof/>
            <w:webHidden/>
          </w:rPr>
        </w:r>
        <w:r>
          <w:rPr>
            <w:noProof/>
            <w:webHidden/>
          </w:rPr>
          <w:fldChar w:fldCharType="separate"/>
        </w:r>
        <w:r w:rsidR="00161349">
          <w:rPr>
            <w:noProof/>
            <w:webHidden/>
          </w:rPr>
          <w:t>24</w:t>
        </w:r>
        <w:r>
          <w:rPr>
            <w:noProof/>
            <w:webHidden/>
          </w:rPr>
          <w:fldChar w:fldCharType="end"/>
        </w:r>
      </w:hyperlink>
    </w:p>
    <w:p w14:paraId="3A8030B4" w14:textId="549F569A" w:rsidR="009625BD" w:rsidRDefault="009625BD">
      <w:pPr>
        <w:pStyle w:val="Obsah3"/>
        <w:rPr>
          <w:rFonts w:asciiTheme="minorHAnsi" w:eastAsiaTheme="minorEastAsia" w:hAnsiTheme="minorHAnsi" w:cstheme="minorBidi"/>
          <w:noProof/>
          <w:sz w:val="22"/>
          <w:szCs w:val="22"/>
          <w:lang w:eastAsia="cs-CZ" w:bidi="ar-SA"/>
        </w:rPr>
      </w:pPr>
      <w:hyperlink w:anchor="_Toc100670150" w:history="1">
        <w:r w:rsidRPr="002747A5">
          <w:rPr>
            <w:rStyle w:val="Hypertextovodkaz"/>
            <w:noProof/>
          </w:rPr>
          <w:t>7.2.2</w:t>
        </w:r>
        <w:r>
          <w:rPr>
            <w:rFonts w:asciiTheme="minorHAnsi" w:eastAsiaTheme="minorEastAsia" w:hAnsiTheme="minorHAnsi" w:cstheme="minorBidi"/>
            <w:noProof/>
            <w:sz w:val="22"/>
            <w:szCs w:val="22"/>
            <w:lang w:eastAsia="cs-CZ" w:bidi="ar-SA"/>
          </w:rPr>
          <w:tab/>
        </w:r>
        <w:r w:rsidRPr="002747A5">
          <w:rPr>
            <w:rStyle w:val="Hypertextovodkaz"/>
            <w:noProof/>
          </w:rPr>
          <w:t>Vizualizace EXIF metadat knihovnou Matplotlib</w:t>
        </w:r>
        <w:r>
          <w:rPr>
            <w:noProof/>
            <w:webHidden/>
          </w:rPr>
          <w:tab/>
        </w:r>
        <w:r>
          <w:rPr>
            <w:noProof/>
            <w:webHidden/>
          </w:rPr>
          <w:fldChar w:fldCharType="begin"/>
        </w:r>
        <w:r>
          <w:rPr>
            <w:noProof/>
            <w:webHidden/>
          </w:rPr>
          <w:instrText xml:space="preserve"> PAGEREF _Toc100670150 \h </w:instrText>
        </w:r>
        <w:r>
          <w:rPr>
            <w:noProof/>
            <w:webHidden/>
          </w:rPr>
        </w:r>
        <w:r>
          <w:rPr>
            <w:noProof/>
            <w:webHidden/>
          </w:rPr>
          <w:fldChar w:fldCharType="separate"/>
        </w:r>
        <w:r w:rsidR="00161349">
          <w:rPr>
            <w:noProof/>
            <w:webHidden/>
          </w:rPr>
          <w:t>25</w:t>
        </w:r>
        <w:r>
          <w:rPr>
            <w:noProof/>
            <w:webHidden/>
          </w:rPr>
          <w:fldChar w:fldCharType="end"/>
        </w:r>
      </w:hyperlink>
    </w:p>
    <w:p w14:paraId="62D94DB8" w14:textId="0AD34620" w:rsidR="009625BD" w:rsidRDefault="009625BD">
      <w:pPr>
        <w:pStyle w:val="Obsah3"/>
        <w:rPr>
          <w:rFonts w:asciiTheme="minorHAnsi" w:eastAsiaTheme="minorEastAsia" w:hAnsiTheme="minorHAnsi" w:cstheme="minorBidi"/>
          <w:noProof/>
          <w:sz w:val="22"/>
          <w:szCs w:val="22"/>
          <w:lang w:eastAsia="cs-CZ" w:bidi="ar-SA"/>
        </w:rPr>
      </w:pPr>
      <w:hyperlink w:anchor="_Toc100670151" w:history="1">
        <w:r w:rsidRPr="002747A5">
          <w:rPr>
            <w:rStyle w:val="Hypertextovodkaz"/>
            <w:noProof/>
          </w:rPr>
          <w:t>7.2.3</w:t>
        </w:r>
        <w:r>
          <w:rPr>
            <w:rFonts w:asciiTheme="minorHAnsi" w:eastAsiaTheme="minorEastAsia" w:hAnsiTheme="minorHAnsi" w:cstheme="minorBidi"/>
            <w:noProof/>
            <w:sz w:val="22"/>
            <w:szCs w:val="22"/>
            <w:lang w:eastAsia="cs-CZ" w:bidi="ar-SA"/>
          </w:rPr>
          <w:tab/>
        </w:r>
        <w:r w:rsidRPr="002747A5">
          <w:rPr>
            <w:rStyle w:val="Hypertextovodkaz"/>
            <w:noProof/>
          </w:rPr>
          <w:t>Získání textu z webové stránky a jeho vizualizace</w:t>
        </w:r>
        <w:r>
          <w:rPr>
            <w:noProof/>
            <w:webHidden/>
          </w:rPr>
          <w:tab/>
        </w:r>
        <w:r>
          <w:rPr>
            <w:noProof/>
            <w:webHidden/>
          </w:rPr>
          <w:fldChar w:fldCharType="begin"/>
        </w:r>
        <w:r>
          <w:rPr>
            <w:noProof/>
            <w:webHidden/>
          </w:rPr>
          <w:instrText xml:space="preserve"> PAGEREF _Toc100670151 \h </w:instrText>
        </w:r>
        <w:r>
          <w:rPr>
            <w:noProof/>
            <w:webHidden/>
          </w:rPr>
        </w:r>
        <w:r>
          <w:rPr>
            <w:noProof/>
            <w:webHidden/>
          </w:rPr>
          <w:fldChar w:fldCharType="separate"/>
        </w:r>
        <w:r w:rsidR="00161349">
          <w:rPr>
            <w:noProof/>
            <w:webHidden/>
          </w:rPr>
          <w:t>25</w:t>
        </w:r>
        <w:r>
          <w:rPr>
            <w:noProof/>
            <w:webHidden/>
          </w:rPr>
          <w:fldChar w:fldCharType="end"/>
        </w:r>
      </w:hyperlink>
    </w:p>
    <w:p w14:paraId="45876E00" w14:textId="3E0F4D88" w:rsidR="009625BD" w:rsidRDefault="009625BD">
      <w:pPr>
        <w:pStyle w:val="Obsah3"/>
        <w:rPr>
          <w:rFonts w:asciiTheme="minorHAnsi" w:eastAsiaTheme="minorEastAsia" w:hAnsiTheme="minorHAnsi" w:cstheme="minorBidi"/>
          <w:noProof/>
          <w:sz w:val="22"/>
          <w:szCs w:val="22"/>
          <w:lang w:eastAsia="cs-CZ" w:bidi="ar-SA"/>
        </w:rPr>
      </w:pPr>
      <w:hyperlink w:anchor="_Toc100670152" w:history="1">
        <w:r w:rsidRPr="002747A5">
          <w:rPr>
            <w:rStyle w:val="Hypertextovodkaz"/>
            <w:noProof/>
          </w:rPr>
          <w:t>7.2.4</w:t>
        </w:r>
        <w:r>
          <w:rPr>
            <w:rFonts w:asciiTheme="minorHAnsi" w:eastAsiaTheme="minorEastAsia" w:hAnsiTheme="minorHAnsi" w:cstheme="minorBidi"/>
            <w:noProof/>
            <w:sz w:val="22"/>
            <w:szCs w:val="22"/>
            <w:lang w:eastAsia="cs-CZ" w:bidi="ar-SA"/>
          </w:rPr>
          <w:tab/>
        </w:r>
        <w:r w:rsidRPr="002747A5">
          <w:rPr>
            <w:rStyle w:val="Hypertextovodkaz"/>
            <w:noProof/>
          </w:rPr>
          <w:t>Geografická vizualizace pro bodová data</w:t>
        </w:r>
        <w:r>
          <w:rPr>
            <w:noProof/>
            <w:webHidden/>
          </w:rPr>
          <w:tab/>
        </w:r>
        <w:r>
          <w:rPr>
            <w:noProof/>
            <w:webHidden/>
          </w:rPr>
          <w:fldChar w:fldCharType="begin"/>
        </w:r>
        <w:r>
          <w:rPr>
            <w:noProof/>
            <w:webHidden/>
          </w:rPr>
          <w:instrText xml:space="preserve"> PAGEREF _Toc100670152 \h </w:instrText>
        </w:r>
        <w:r>
          <w:rPr>
            <w:noProof/>
            <w:webHidden/>
          </w:rPr>
        </w:r>
        <w:r>
          <w:rPr>
            <w:noProof/>
            <w:webHidden/>
          </w:rPr>
          <w:fldChar w:fldCharType="separate"/>
        </w:r>
        <w:r w:rsidR="00161349">
          <w:rPr>
            <w:noProof/>
            <w:webHidden/>
          </w:rPr>
          <w:t>26</w:t>
        </w:r>
        <w:r>
          <w:rPr>
            <w:noProof/>
            <w:webHidden/>
          </w:rPr>
          <w:fldChar w:fldCharType="end"/>
        </w:r>
      </w:hyperlink>
    </w:p>
    <w:p w14:paraId="7793CDE3" w14:textId="5CDB7129" w:rsidR="009625BD" w:rsidRDefault="009625BD">
      <w:pPr>
        <w:pStyle w:val="Obsah3"/>
        <w:rPr>
          <w:rFonts w:asciiTheme="minorHAnsi" w:eastAsiaTheme="minorEastAsia" w:hAnsiTheme="minorHAnsi" w:cstheme="minorBidi"/>
          <w:noProof/>
          <w:sz w:val="22"/>
          <w:szCs w:val="22"/>
          <w:lang w:eastAsia="cs-CZ" w:bidi="ar-SA"/>
        </w:rPr>
      </w:pPr>
      <w:hyperlink w:anchor="_Toc100670153" w:history="1">
        <w:r w:rsidRPr="002747A5">
          <w:rPr>
            <w:rStyle w:val="Hypertextovodkaz"/>
            <w:noProof/>
          </w:rPr>
          <w:t>7.2.5</w:t>
        </w:r>
        <w:r>
          <w:rPr>
            <w:rFonts w:asciiTheme="minorHAnsi" w:eastAsiaTheme="minorEastAsia" w:hAnsiTheme="minorHAnsi" w:cstheme="minorBidi"/>
            <w:noProof/>
            <w:sz w:val="22"/>
            <w:szCs w:val="22"/>
            <w:lang w:eastAsia="cs-CZ" w:bidi="ar-SA"/>
          </w:rPr>
          <w:tab/>
        </w:r>
        <w:r w:rsidRPr="002747A5">
          <w:rPr>
            <w:rStyle w:val="Hypertextovodkaz"/>
            <w:noProof/>
          </w:rPr>
          <w:t>Vizualizace dat z SQL databáze zákazníků</w:t>
        </w:r>
        <w:r>
          <w:rPr>
            <w:noProof/>
            <w:webHidden/>
          </w:rPr>
          <w:tab/>
        </w:r>
        <w:r>
          <w:rPr>
            <w:noProof/>
            <w:webHidden/>
          </w:rPr>
          <w:fldChar w:fldCharType="begin"/>
        </w:r>
        <w:r>
          <w:rPr>
            <w:noProof/>
            <w:webHidden/>
          </w:rPr>
          <w:instrText xml:space="preserve"> PAGEREF _Toc100670153 \h </w:instrText>
        </w:r>
        <w:r>
          <w:rPr>
            <w:noProof/>
            <w:webHidden/>
          </w:rPr>
        </w:r>
        <w:r>
          <w:rPr>
            <w:noProof/>
            <w:webHidden/>
          </w:rPr>
          <w:fldChar w:fldCharType="separate"/>
        </w:r>
        <w:r w:rsidR="00161349">
          <w:rPr>
            <w:noProof/>
            <w:webHidden/>
          </w:rPr>
          <w:t>27</w:t>
        </w:r>
        <w:r>
          <w:rPr>
            <w:noProof/>
            <w:webHidden/>
          </w:rPr>
          <w:fldChar w:fldCharType="end"/>
        </w:r>
      </w:hyperlink>
    </w:p>
    <w:p w14:paraId="7C4E8023" w14:textId="0110C835" w:rsidR="009625BD" w:rsidRDefault="009625BD">
      <w:pPr>
        <w:pStyle w:val="Obsah3"/>
        <w:rPr>
          <w:rFonts w:asciiTheme="minorHAnsi" w:eastAsiaTheme="minorEastAsia" w:hAnsiTheme="minorHAnsi" w:cstheme="minorBidi"/>
          <w:noProof/>
          <w:sz w:val="22"/>
          <w:szCs w:val="22"/>
          <w:lang w:eastAsia="cs-CZ" w:bidi="ar-SA"/>
        </w:rPr>
      </w:pPr>
      <w:hyperlink w:anchor="_Toc100670154" w:history="1">
        <w:r w:rsidRPr="002747A5">
          <w:rPr>
            <w:rStyle w:val="Hypertextovodkaz"/>
            <w:noProof/>
          </w:rPr>
          <w:t>7.2.6</w:t>
        </w:r>
        <w:r>
          <w:rPr>
            <w:rFonts w:asciiTheme="minorHAnsi" w:eastAsiaTheme="minorEastAsia" w:hAnsiTheme="minorHAnsi" w:cstheme="minorBidi"/>
            <w:noProof/>
            <w:sz w:val="22"/>
            <w:szCs w:val="22"/>
            <w:lang w:eastAsia="cs-CZ" w:bidi="ar-SA"/>
          </w:rPr>
          <w:tab/>
        </w:r>
        <w:r w:rsidRPr="002747A5">
          <w:rPr>
            <w:rStyle w:val="Hypertextovodkaz"/>
            <w:noProof/>
          </w:rPr>
          <w:t>Geografické vizualizace pro státy</w:t>
        </w:r>
        <w:r>
          <w:rPr>
            <w:noProof/>
            <w:webHidden/>
          </w:rPr>
          <w:tab/>
        </w:r>
        <w:r>
          <w:rPr>
            <w:noProof/>
            <w:webHidden/>
          </w:rPr>
          <w:fldChar w:fldCharType="begin"/>
        </w:r>
        <w:r>
          <w:rPr>
            <w:noProof/>
            <w:webHidden/>
          </w:rPr>
          <w:instrText xml:space="preserve"> PAGEREF _Toc100670154 \h </w:instrText>
        </w:r>
        <w:r>
          <w:rPr>
            <w:noProof/>
            <w:webHidden/>
          </w:rPr>
        </w:r>
        <w:r>
          <w:rPr>
            <w:noProof/>
            <w:webHidden/>
          </w:rPr>
          <w:fldChar w:fldCharType="separate"/>
        </w:r>
        <w:r w:rsidR="00161349">
          <w:rPr>
            <w:noProof/>
            <w:webHidden/>
          </w:rPr>
          <w:t>28</w:t>
        </w:r>
        <w:r>
          <w:rPr>
            <w:noProof/>
            <w:webHidden/>
          </w:rPr>
          <w:fldChar w:fldCharType="end"/>
        </w:r>
      </w:hyperlink>
    </w:p>
    <w:p w14:paraId="6A96B686" w14:textId="74C12900" w:rsidR="009625BD" w:rsidRDefault="009625BD">
      <w:pPr>
        <w:pStyle w:val="Obsah3"/>
        <w:rPr>
          <w:rFonts w:asciiTheme="minorHAnsi" w:eastAsiaTheme="minorEastAsia" w:hAnsiTheme="minorHAnsi" w:cstheme="minorBidi"/>
          <w:noProof/>
          <w:sz w:val="22"/>
          <w:szCs w:val="22"/>
          <w:lang w:eastAsia="cs-CZ" w:bidi="ar-SA"/>
        </w:rPr>
      </w:pPr>
      <w:hyperlink w:anchor="_Toc100670155" w:history="1">
        <w:r w:rsidRPr="002747A5">
          <w:rPr>
            <w:rStyle w:val="Hypertextovodkaz"/>
            <w:noProof/>
          </w:rPr>
          <w:t>7.2.7</w:t>
        </w:r>
        <w:r>
          <w:rPr>
            <w:rFonts w:asciiTheme="minorHAnsi" w:eastAsiaTheme="minorEastAsia" w:hAnsiTheme="minorHAnsi" w:cstheme="minorBidi"/>
            <w:noProof/>
            <w:sz w:val="22"/>
            <w:szCs w:val="22"/>
            <w:lang w:eastAsia="cs-CZ" w:bidi="ar-SA"/>
          </w:rPr>
          <w:tab/>
        </w:r>
        <w:r w:rsidRPr="002747A5">
          <w:rPr>
            <w:rStyle w:val="Hypertextovodkaz"/>
            <w:noProof/>
          </w:rPr>
          <w:t>Vizualizace využití hardware v reálném čase</w:t>
        </w:r>
        <w:r>
          <w:rPr>
            <w:noProof/>
            <w:webHidden/>
          </w:rPr>
          <w:tab/>
        </w:r>
        <w:r>
          <w:rPr>
            <w:noProof/>
            <w:webHidden/>
          </w:rPr>
          <w:fldChar w:fldCharType="begin"/>
        </w:r>
        <w:r>
          <w:rPr>
            <w:noProof/>
            <w:webHidden/>
          </w:rPr>
          <w:instrText xml:space="preserve"> PAGEREF _Toc100670155 \h </w:instrText>
        </w:r>
        <w:r>
          <w:rPr>
            <w:noProof/>
            <w:webHidden/>
          </w:rPr>
        </w:r>
        <w:r>
          <w:rPr>
            <w:noProof/>
            <w:webHidden/>
          </w:rPr>
          <w:fldChar w:fldCharType="separate"/>
        </w:r>
        <w:r w:rsidR="00161349">
          <w:rPr>
            <w:noProof/>
            <w:webHidden/>
          </w:rPr>
          <w:t>28</w:t>
        </w:r>
        <w:r>
          <w:rPr>
            <w:noProof/>
            <w:webHidden/>
          </w:rPr>
          <w:fldChar w:fldCharType="end"/>
        </w:r>
      </w:hyperlink>
    </w:p>
    <w:p w14:paraId="32E51D9A" w14:textId="37BF300A" w:rsidR="009625BD" w:rsidRDefault="009625BD">
      <w:pPr>
        <w:pStyle w:val="Obsah3"/>
        <w:rPr>
          <w:rFonts w:asciiTheme="minorHAnsi" w:eastAsiaTheme="minorEastAsia" w:hAnsiTheme="minorHAnsi" w:cstheme="minorBidi"/>
          <w:noProof/>
          <w:sz w:val="22"/>
          <w:szCs w:val="22"/>
          <w:lang w:eastAsia="cs-CZ" w:bidi="ar-SA"/>
        </w:rPr>
      </w:pPr>
      <w:hyperlink w:anchor="_Toc100670156" w:history="1">
        <w:r w:rsidRPr="002747A5">
          <w:rPr>
            <w:rStyle w:val="Hypertextovodkaz"/>
            <w:noProof/>
          </w:rPr>
          <w:t>7.2.8</w:t>
        </w:r>
        <w:r>
          <w:rPr>
            <w:rFonts w:asciiTheme="minorHAnsi" w:eastAsiaTheme="minorEastAsia" w:hAnsiTheme="minorHAnsi" w:cstheme="minorBidi"/>
            <w:noProof/>
            <w:sz w:val="22"/>
            <w:szCs w:val="22"/>
            <w:lang w:eastAsia="cs-CZ" w:bidi="ar-SA"/>
          </w:rPr>
          <w:tab/>
        </w:r>
        <w:r w:rsidRPr="002747A5">
          <w:rPr>
            <w:rStyle w:val="Hypertextovodkaz"/>
            <w:noProof/>
          </w:rPr>
          <w:t>Vizualizace zvuku ve formátu wave</w:t>
        </w:r>
        <w:r>
          <w:rPr>
            <w:noProof/>
            <w:webHidden/>
          </w:rPr>
          <w:tab/>
        </w:r>
        <w:r>
          <w:rPr>
            <w:noProof/>
            <w:webHidden/>
          </w:rPr>
          <w:fldChar w:fldCharType="begin"/>
        </w:r>
        <w:r>
          <w:rPr>
            <w:noProof/>
            <w:webHidden/>
          </w:rPr>
          <w:instrText xml:space="preserve"> PAGEREF _Toc100670156 \h </w:instrText>
        </w:r>
        <w:r>
          <w:rPr>
            <w:noProof/>
            <w:webHidden/>
          </w:rPr>
        </w:r>
        <w:r>
          <w:rPr>
            <w:noProof/>
            <w:webHidden/>
          </w:rPr>
          <w:fldChar w:fldCharType="separate"/>
        </w:r>
        <w:r w:rsidR="00161349">
          <w:rPr>
            <w:noProof/>
            <w:webHidden/>
          </w:rPr>
          <w:t>29</w:t>
        </w:r>
        <w:r>
          <w:rPr>
            <w:noProof/>
            <w:webHidden/>
          </w:rPr>
          <w:fldChar w:fldCharType="end"/>
        </w:r>
      </w:hyperlink>
    </w:p>
    <w:p w14:paraId="1AAD7E81" w14:textId="4A9F6992" w:rsidR="009625BD" w:rsidRDefault="009625BD">
      <w:pPr>
        <w:pStyle w:val="Obsah3"/>
        <w:rPr>
          <w:rFonts w:asciiTheme="minorHAnsi" w:eastAsiaTheme="minorEastAsia" w:hAnsiTheme="minorHAnsi" w:cstheme="minorBidi"/>
          <w:noProof/>
          <w:sz w:val="22"/>
          <w:szCs w:val="22"/>
          <w:lang w:eastAsia="cs-CZ" w:bidi="ar-SA"/>
        </w:rPr>
      </w:pPr>
      <w:hyperlink w:anchor="_Toc100670157" w:history="1">
        <w:r w:rsidRPr="002747A5">
          <w:rPr>
            <w:rStyle w:val="Hypertextovodkaz"/>
            <w:noProof/>
          </w:rPr>
          <w:t>7.2.9</w:t>
        </w:r>
        <w:r>
          <w:rPr>
            <w:rFonts w:asciiTheme="minorHAnsi" w:eastAsiaTheme="minorEastAsia" w:hAnsiTheme="minorHAnsi" w:cstheme="minorBidi"/>
            <w:noProof/>
            <w:sz w:val="22"/>
            <w:szCs w:val="22"/>
            <w:lang w:eastAsia="cs-CZ" w:bidi="ar-SA"/>
          </w:rPr>
          <w:tab/>
        </w:r>
        <w:r w:rsidRPr="002747A5">
          <w:rPr>
            <w:rStyle w:val="Hypertextovodkaz"/>
            <w:noProof/>
          </w:rPr>
          <w:t>Vizualizace struktury složek na pevném disku</w:t>
        </w:r>
        <w:r>
          <w:rPr>
            <w:noProof/>
            <w:webHidden/>
          </w:rPr>
          <w:tab/>
        </w:r>
        <w:r>
          <w:rPr>
            <w:noProof/>
            <w:webHidden/>
          </w:rPr>
          <w:fldChar w:fldCharType="begin"/>
        </w:r>
        <w:r>
          <w:rPr>
            <w:noProof/>
            <w:webHidden/>
          </w:rPr>
          <w:instrText xml:space="preserve"> PAGEREF _Toc100670157 \h </w:instrText>
        </w:r>
        <w:r>
          <w:rPr>
            <w:noProof/>
            <w:webHidden/>
          </w:rPr>
        </w:r>
        <w:r>
          <w:rPr>
            <w:noProof/>
            <w:webHidden/>
          </w:rPr>
          <w:fldChar w:fldCharType="separate"/>
        </w:r>
        <w:r w:rsidR="00161349">
          <w:rPr>
            <w:noProof/>
            <w:webHidden/>
          </w:rPr>
          <w:t>29</w:t>
        </w:r>
        <w:r>
          <w:rPr>
            <w:noProof/>
            <w:webHidden/>
          </w:rPr>
          <w:fldChar w:fldCharType="end"/>
        </w:r>
      </w:hyperlink>
    </w:p>
    <w:p w14:paraId="0CDAE160" w14:textId="3D6FA867" w:rsidR="009625BD" w:rsidRDefault="009625BD">
      <w:pPr>
        <w:pStyle w:val="Obsah3"/>
        <w:rPr>
          <w:rFonts w:asciiTheme="minorHAnsi" w:eastAsiaTheme="minorEastAsia" w:hAnsiTheme="minorHAnsi" w:cstheme="minorBidi"/>
          <w:noProof/>
          <w:sz w:val="22"/>
          <w:szCs w:val="22"/>
          <w:lang w:eastAsia="cs-CZ" w:bidi="ar-SA"/>
        </w:rPr>
      </w:pPr>
      <w:hyperlink w:anchor="_Toc100670158" w:history="1">
        <w:r w:rsidRPr="002747A5">
          <w:rPr>
            <w:rStyle w:val="Hypertextovodkaz"/>
            <w:noProof/>
          </w:rPr>
          <w:t>7.2.10</w:t>
        </w:r>
        <w:r>
          <w:rPr>
            <w:rFonts w:asciiTheme="minorHAnsi" w:eastAsiaTheme="minorEastAsia" w:hAnsiTheme="minorHAnsi" w:cstheme="minorBidi"/>
            <w:noProof/>
            <w:sz w:val="22"/>
            <w:szCs w:val="22"/>
            <w:lang w:eastAsia="cs-CZ" w:bidi="ar-SA"/>
          </w:rPr>
          <w:tab/>
        </w:r>
        <w:r w:rsidRPr="002747A5">
          <w:rPr>
            <w:rStyle w:val="Hypertextovodkaz"/>
            <w:noProof/>
          </w:rPr>
          <w:t>Interaktivní vizualizace matematické funkce</w:t>
        </w:r>
        <w:r>
          <w:rPr>
            <w:noProof/>
            <w:webHidden/>
          </w:rPr>
          <w:tab/>
        </w:r>
        <w:r>
          <w:rPr>
            <w:noProof/>
            <w:webHidden/>
          </w:rPr>
          <w:fldChar w:fldCharType="begin"/>
        </w:r>
        <w:r>
          <w:rPr>
            <w:noProof/>
            <w:webHidden/>
          </w:rPr>
          <w:instrText xml:space="preserve"> PAGEREF _Toc100670158 \h </w:instrText>
        </w:r>
        <w:r>
          <w:rPr>
            <w:noProof/>
            <w:webHidden/>
          </w:rPr>
        </w:r>
        <w:r>
          <w:rPr>
            <w:noProof/>
            <w:webHidden/>
          </w:rPr>
          <w:fldChar w:fldCharType="separate"/>
        </w:r>
        <w:r w:rsidR="00161349">
          <w:rPr>
            <w:noProof/>
            <w:webHidden/>
          </w:rPr>
          <w:t>30</w:t>
        </w:r>
        <w:r>
          <w:rPr>
            <w:noProof/>
            <w:webHidden/>
          </w:rPr>
          <w:fldChar w:fldCharType="end"/>
        </w:r>
      </w:hyperlink>
    </w:p>
    <w:p w14:paraId="4404D06E" w14:textId="28EF1948" w:rsidR="009625BD" w:rsidRDefault="009625BD">
      <w:pPr>
        <w:pStyle w:val="Obsah3"/>
        <w:rPr>
          <w:rFonts w:asciiTheme="minorHAnsi" w:eastAsiaTheme="minorEastAsia" w:hAnsiTheme="minorHAnsi" w:cstheme="minorBidi"/>
          <w:noProof/>
          <w:sz w:val="22"/>
          <w:szCs w:val="22"/>
          <w:lang w:eastAsia="cs-CZ" w:bidi="ar-SA"/>
        </w:rPr>
      </w:pPr>
      <w:hyperlink w:anchor="_Toc100670159" w:history="1">
        <w:r w:rsidRPr="002747A5">
          <w:rPr>
            <w:rStyle w:val="Hypertextovodkaz"/>
            <w:noProof/>
          </w:rPr>
          <w:t>7.2.11</w:t>
        </w:r>
        <w:r>
          <w:rPr>
            <w:rFonts w:asciiTheme="minorHAnsi" w:eastAsiaTheme="minorEastAsia" w:hAnsiTheme="minorHAnsi" w:cstheme="minorBidi"/>
            <w:noProof/>
            <w:sz w:val="22"/>
            <w:szCs w:val="22"/>
            <w:lang w:eastAsia="cs-CZ" w:bidi="ar-SA"/>
          </w:rPr>
          <w:tab/>
        </w:r>
        <w:r w:rsidRPr="002747A5">
          <w:rPr>
            <w:rStyle w:val="Hypertextovodkaz"/>
            <w:noProof/>
          </w:rPr>
          <w:t>Vizualizace dat získaných z aplikace pro sledování aktivity</w:t>
        </w:r>
        <w:r>
          <w:rPr>
            <w:noProof/>
            <w:webHidden/>
          </w:rPr>
          <w:tab/>
        </w:r>
        <w:r>
          <w:rPr>
            <w:noProof/>
            <w:webHidden/>
          </w:rPr>
          <w:fldChar w:fldCharType="begin"/>
        </w:r>
        <w:r>
          <w:rPr>
            <w:noProof/>
            <w:webHidden/>
          </w:rPr>
          <w:instrText xml:space="preserve"> PAGEREF _Toc100670159 \h </w:instrText>
        </w:r>
        <w:r>
          <w:rPr>
            <w:noProof/>
            <w:webHidden/>
          </w:rPr>
        </w:r>
        <w:r>
          <w:rPr>
            <w:noProof/>
            <w:webHidden/>
          </w:rPr>
          <w:fldChar w:fldCharType="separate"/>
        </w:r>
        <w:r w:rsidR="00161349">
          <w:rPr>
            <w:noProof/>
            <w:webHidden/>
          </w:rPr>
          <w:t>30</w:t>
        </w:r>
        <w:r>
          <w:rPr>
            <w:noProof/>
            <w:webHidden/>
          </w:rPr>
          <w:fldChar w:fldCharType="end"/>
        </w:r>
      </w:hyperlink>
    </w:p>
    <w:p w14:paraId="07BCDA6A" w14:textId="43F46E47" w:rsidR="009625BD" w:rsidRDefault="009625BD">
      <w:pPr>
        <w:pStyle w:val="Obsah3"/>
        <w:rPr>
          <w:rFonts w:asciiTheme="minorHAnsi" w:eastAsiaTheme="minorEastAsia" w:hAnsiTheme="minorHAnsi" w:cstheme="minorBidi"/>
          <w:noProof/>
          <w:sz w:val="22"/>
          <w:szCs w:val="22"/>
          <w:lang w:eastAsia="cs-CZ" w:bidi="ar-SA"/>
        </w:rPr>
      </w:pPr>
      <w:hyperlink w:anchor="_Toc100670160" w:history="1">
        <w:r w:rsidRPr="002747A5">
          <w:rPr>
            <w:rStyle w:val="Hypertextovodkaz"/>
            <w:noProof/>
          </w:rPr>
          <w:t>7.2.12</w:t>
        </w:r>
        <w:r>
          <w:rPr>
            <w:rFonts w:asciiTheme="minorHAnsi" w:eastAsiaTheme="minorEastAsia" w:hAnsiTheme="minorHAnsi" w:cstheme="minorBidi"/>
            <w:noProof/>
            <w:sz w:val="22"/>
            <w:szCs w:val="22"/>
            <w:lang w:eastAsia="cs-CZ" w:bidi="ar-SA"/>
          </w:rPr>
          <w:tab/>
        </w:r>
        <w:r w:rsidRPr="002747A5">
          <w:rPr>
            <w:rStyle w:val="Hypertextovodkaz"/>
            <w:noProof/>
          </w:rPr>
          <w:t>Vizualizace stavu českých řek pomocí Jupyter Notebook</w:t>
        </w:r>
        <w:r>
          <w:rPr>
            <w:noProof/>
            <w:webHidden/>
          </w:rPr>
          <w:tab/>
        </w:r>
        <w:r>
          <w:rPr>
            <w:noProof/>
            <w:webHidden/>
          </w:rPr>
          <w:fldChar w:fldCharType="begin"/>
        </w:r>
        <w:r>
          <w:rPr>
            <w:noProof/>
            <w:webHidden/>
          </w:rPr>
          <w:instrText xml:space="preserve"> PAGEREF _Toc100670160 \h </w:instrText>
        </w:r>
        <w:r>
          <w:rPr>
            <w:noProof/>
            <w:webHidden/>
          </w:rPr>
        </w:r>
        <w:r>
          <w:rPr>
            <w:noProof/>
            <w:webHidden/>
          </w:rPr>
          <w:fldChar w:fldCharType="separate"/>
        </w:r>
        <w:r w:rsidR="00161349">
          <w:rPr>
            <w:noProof/>
            <w:webHidden/>
          </w:rPr>
          <w:t>31</w:t>
        </w:r>
        <w:r>
          <w:rPr>
            <w:noProof/>
            <w:webHidden/>
          </w:rPr>
          <w:fldChar w:fldCharType="end"/>
        </w:r>
      </w:hyperlink>
    </w:p>
    <w:p w14:paraId="7313CECD" w14:textId="4F05FA6C" w:rsidR="009625BD" w:rsidRDefault="009625BD">
      <w:pPr>
        <w:pStyle w:val="Obsah3"/>
        <w:rPr>
          <w:rFonts w:asciiTheme="minorHAnsi" w:eastAsiaTheme="minorEastAsia" w:hAnsiTheme="minorHAnsi" w:cstheme="minorBidi"/>
          <w:noProof/>
          <w:sz w:val="22"/>
          <w:szCs w:val="22"/>
          <w:lang w:eastAsia="cs-CZ" w:bidi="ar-SA"/>
        </w:rPr>
      </w:pPr>
      <w:hyperlink w:anchor="_Toc100670161" w:history="1">
        <w:r w:rsidRPr="002747A5">
          <w:rPr>
            <w:rStyle w:val="Hypertextovodkaz"/>
            <w:noProof/>
          </w:rPr>
          <w:t>7.2.13</w:t>
        </w:r>
        <w:r>
          <w:rPr>
            <w:rFonts w:asciiTheme="minorHAnsi" w:eastAsiaTheme="minorEastAsia" w:hAnsiTheme="minorHAnsi" w:cstheme="minorBidi"/>
            <w:noProof/>
            <w:sz w:val="22"/>
            <w:szCs w:val="22"/>
            <w:lang w:eastAsia="cs-CZ" w:bidi="ar-SA"/>
          </w:rPr>
          <w:tab/>
        </w:r>
        <w:r w:rsidRPr="002747A5">
          <w:rPr>
            <w:rStyle w:val="Hypertextovodkaz"/>
            <w:noProof/>
          </w:rPr>
          <w:t>Vizualizace dat pomocí zvuku</w:t>
        </w:r>
        <w:r>
          <w:rPr>
            <w:noProof/>
            <w:webHidden/>
          </w:rPr>
          <w:tab/>
        </w:r>
        <w:r>
          <w:rPr>
            <w:noProof/>
            <w:webHidden/>
          </w:rPr>
          <w:fldChar w:fldCharType="begin"/>
        </w:r>
        <w:r>
          <w:rPr>
            <w:noProof/>
            <w:webHidden/>
          </w:rPr>
          <w:instrText xml:space="preserve"> PAGEREF _Toc100670161 \h </w:instrText>
        </w:r>
        <w:r>
          <w:rPr>
            <w:noProof/>
            <w:webHidden/>
          </w:rPr>
        </w:r>
        <w:r>
          <w:rPr>
            <w:noProof/>
            <w:webHidden/>
          </w:rPr>
          <w:fldChar w:fldCharType="separate"/>
        </w:r>
        <w:r w:rsidR="00161349">
          <w:rPr>
            <w:noProof/>
            <w:webHidden/>
          </w:rPr>
          <w:t>31</w:t>
        </w:r>
        <w:r>
          <w:rPr>
            <w:noProof/>
            <w:webHidden/>
          </w:rPr>
          <w:fldChar w:fldCharType="end"/>
        </w:r>
      </w:hyperlink>
    </w:p>
    <w:p w14:paraId="59F17473" w14:textId="411DE397"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62" w:history="1">
        <w:r w:rsidRPr="002747A5">
          <w:rPr>
            <w:rStyle w:val="Hypertextovodkaz"/>
            <w:noProof/>
          </w:rPr>
          <w:t>7.3</w:t>
        </w:r>
        <w:r>
          <w:rPr>
            <w:rFonts w:asciiTheme="minorHAnsi" w:eastAsiaTheme="minorEastAsia" w:hAnsiTheme="minorHAnsi" w:cstheme="minorBidi"/>
            <w:noProof/>
            <w:sz w:val="22"/>
            <w:szCs w:val="22"/>
            <w:lang w:eastAsia="cs-CZ" w:bidi="ar-SA"/>
          </w:rPr>
          <w:tab/>
        </w:r>
        <w:r w:rsidRPr="002747A5">
          <w:rPr>
            <w:rStyle w:val="Hypertextovodkaz"/>
            <w:noProof/>
          </w:rPr>
          <w:t>Porovnání vizualizačních knihoven</w:t>
        </w:r>
        <w:r>
          <w:rPr>
            <w:noProof/>
            <w:webHidden/>
          </w:rPr>
          <w:tab/>
        </w:r>
        <w:r>
          <w:rPr>
            <w:noProof/>
            <w:webHidden/>
          </w:rPr>
          <w:fldChar w:fldCharType="begin"/>
        </w:r>
        <w:r>
          <w:rPr>
            <w:noProof/>
            <w:webHidden/>
          </w:rPr>
          <w:instrText xml:space="preserve"> PAGEREF _Toc100670162 \h </w:instrText>
        </w:r>
        <w:r>
          <w:rPr>
            <w:noProof/>
            <w:webHidden/>
          </w:rPr>
        </w:r>
        <w:r>
          <w:rPr>
            <w:noProof/>
            <w:webHidden/>
          </w:rPr>
          <w:fldChar w:fldCharType="separate"/>
        </w:r>
        <w:r w:rsidR="00161349">
          <w:rPr>
            <w:noProof/>
            <w:webHidden/>
          </w:rPr>
          <w:t>32</w:t>
        </w:r>
        <w:r>
          <w:rPr>
            <w:noProof/>
            <w:webHidden/>
          </w:rPr>
          <w:fldChar w:fldCharType="end"/>
        </w:r>
      </w:hyperlink>
    </w:p>
    <w:p w14:paraId="1F0D41DC" w14:textId="47A29D71" w:rsidR="009625BD" w:rsidRDefault="009625BD">
      <w:pPr>
        <w:pStyle w:val="Obsah3"/>
        <w:rPr>
          <w:rFonts w:asciiTheme="minorHAnsi" w:eastAsiaTheme="minorEastAsia" w:hAnsiTheme="minorHAnsi" w:cstheme="minorBidi"/>
          <w:noProof/>
          <w:sz w:val="22"/>
          <w:szCs w:val="22"/>
          <w:lang w:eastAsia="cs-CZ" w:bidi="ar-SA"/>
        </w:rPr>
      </w:pPr>
      <w:hyperlink w:anchor="_Toc100670163" w:history="1">
        <w:r w:rsidRPr="002747A5">
          <w:rPr>
            <w:rStyle w:val="Hypertextovodkaz"/>
            <w:noProof/>
          </w:rPr>
          <w:t>7.3.1</w:t>
        </w:r>
        <w:r>
          <w:rPr>
            <w:rFonts w:asciiTheme="minorHAnsi" w:eastAsiaTheme="minorEastAsia" w:hAnsiTheme="minorHAnsi" w:cstheme="minorBidi"/>
            <w:noProof/>
            <w:sz w:val="22"/>
            <w:szCs w:val="22"/>
            <w:lang w:eastAsia="cs-CZ" w:bidi="ar-SA"/>
          </w:rPr>
          <w:tab/>
        </w:r>
        <w:r w:rsidRPr="002747A5">
          <w:rPr>
            <w:rStyle w:val="Hypertextovodkaz"/>
            <w:noProof/>
          </w:rPr>
          <w:t>Matplotlib</w:t>
        </w:r>
        <w:r>
          <w:rPr>
            <w:noProof/>
            <w:webHidden/>
          </w:rPr>
          <w:tab/>
        </w:r>
        <w:r>
          <w:rPr>
            <w:noProof/>
            <w:webHidden/>
          </w:rPr>
          <w:fldChar w:fldCharType="begin"/>
        </w:r>
        <w:r>
          <w:rPr>
            <w:noProof/>
            <w:webHidden/>
          </w:rPr>
          <w:instrText xml:space="preserve"> PAGEREF _Toc100670163 \h </w:instrText>
        </w:r>
        <w:r>
          <w:rPr>
            <w:noProof/>
            <w:webHidden/>
          </w:rPr>
        </w:r>
        <w:r>
          <w:rPr>
            <w:noProof/>
            <w:webHidden/>
          </w:rPr>
          <w:fldChar w:fldCharType="separate"/>
        </w:r>
        <w:r w:rsidR="00161349">
          <w:rPr>
            <w:noProof/>
            <w:webHidden/>
          </w:rPr>
          <w:t>32</w:t>
        </w:r>
        <w:r>
          <w:rPr>
            <w:noProof/>
            <w:webHidden/>
          </w:rPr>
          <w:fldChar w:fldCharType="end"/>
        </w:r>
      </w:hyperlink>
    </w:p>
    <w:p w14:paraId="5AA465D8" w14:textId="506F27B0" w:rsidR="009625BD" w:rsidRDefault="009625BD">
      <w:pPr>
        <w:pStyle w:val="Obsah3"/>
        <w:rPr>
          <w:rFonts w:asciiTheme="minorHAnsi" w:eastAsiaTheme="minorEastAsia" w:hAnsiTheme="minorHAnsi" w:cstheme="minorBidi"/>
          <w:noProof/>
          <w:sz w:val="22"/>
          <w:szCs w:val="22"/>
          <w:lang w:eastAsia="cs-CZ" w:bidi="ar-SA"/>
        </w:rPr>
      </w:pPr>
      <w:hyperlink w:anchor="_Toc100670164" w:history="1">
        <w:r w:rsidRPr="002747A5">
          <w:rPr>
            <w:rStyle w:val="Hypertextovodkaz"/>
            <w:noProof/>
          </w:rPr>
          <w:t>7.3.2</w:t>
        </w:r>
        <w:r>
          <w:rPr>
            <w:rFonts w:asciiTheme="minorHAnsi" w:eastAsiaTheme="minorEastAsia" w:hAnsiTheme="minorHAnsi" w:cstheme="minorBidi"/>
            <w:noProof/>
            <w:sz w:val="22"/>
            <w:szCs w:val="22"/>
            <w:lang w:eastAsia="cs-CZ" w:bidi="ar-SA"/>
          </w:rPr>
          <w:tab/>
        </w:r>
        <w:r w:rsidRPr="002747A5">
          <w:rPr>
            <w:rStyle w:val="Hypertextovodkaz"/>
            <w:noProof/>
          </w:rPr>
          <w:t>Seaborn</w:t>
        </w:r>
        <w:r>
          <w:rPr>
            <w:noProof/>
            <w:webHidden/>
          </w:rPr>
          <w:tab/>
        </w:r>
        <w:r>
          <w:rPr>
            <w:noProof/>
            <w:webHidden/>
          </w:rPr>
          <w:fldChar w:fldCharType="begin"/>
        </w:r>
        <w:r>
          <w:rPr>
            <w:noProof/>
            <w:webHidden/>
          </w:rPr>
          <w:instrText xml:space="preserve"> PAGEREF _Toc100670164 \h </w:instrText>
        </w:r>
        <w:r>
          <w:rPr>
            <w:noProof/>
            <w:webHidden/>
          </w:rPr>
        </w:r>
        <w:r>
          <w:rPr>
            <w:noProof/>
            <w:webHidden/>
          </w:rPr>
          <w:fldChar w:fldCharType="separate"/>
        </w:r>
        <w:r w:rsidR="00161349">
          <w:rPr>
            <w:noProof/>
            <w:webHidden/>
          </w:rPr>
          <w:t>37</w:t>
        </w:r>
        <w:r>
          <w:rPr>
            <w:noProof/>
            <w:webHidden/>
          </w:rPr>
          <w:fldChar w:fldCharType="end"/>
        </w:r>
      </w:hyperlink>
    </w:p>
    <w:p w14:paraId="6FE3EFE6" w14:textId="1DB9D7E5" w:rsidR="009625BD" w:rsidRDefault="009625BD">
      <w:pPr>
        <w:pStyle w:val="Obsah3"/>
        <w:rPr>
          <w:rFonts w:asciiTheme="minorHAnsi" w:eastAsiaTheme="minorEastAsia" w:hAnsiTheme="minorHAnsi" w:cstheme="minorBidi"/>
          <w:noProof/>
          <w:sz w:val="22"/>
          <w:szCs w:val="22"/>
          <w:lang w:eastAsia="cs-CZ" w:bidi="ar-SA"/>
        </w:rPr>
      </w:pPr>
      <w:hyperlink w:anchor="_Toc100670165" w:history="1">
        <w:r w:rsidRPr="002747A5">
          <w:rPr>
            <w:rStyle w:val="Hypertextovodkaz"/>
            <w:noProof/>
          </w:rPr>
          <w:t>7.3.3</w:t>
        </w:r>
        <w:r>
          <w:rPr>
            <w:rFonts w:asciiTheme="minorHAnsi" w:eastAsiaTheme="minorEastAsia" w:hAnsiTheme="minorHAnsi" w:cstheme="minorBidi"/>
            <w:noProof/>
            <w:sz w:val="22"/>
            <w:szCs w:val="22"/>
            <w:lang w:eastAsia="cs-CZ" w:bidi="ar-SA"/>
          </w:rPr>
          <w:tab/>
        </w:r>
        <w:r w:rsidRPr="002747A5">
          <w:rPr>
            <w:rStyle w:val="Hypertextovodkaz"/>
            <w:noProof/>
          </w:rPr>
          <w:t>Bokeh</w:t>
        </w:r>
        <w:r>
          <w:rPr>
            <w:noProof/>
            <w:webHidden/>
          </w:rPr>
          <w:tab/>
        </w:r>
        <w:r>
          <w:rPr>
            <w:noProof/>
            <w:webHidden/>
          </w:rPr>
          <w:fldChar w:fldCharType="begin"/>
        </w:r>
        <w:r>
          <w:rPr>
            <w:noProof/>
            <w:webHidden/>
          </w:rPr>
          <w:instrText xml:space="preserve"> PAGEREF _Toc100670165 \h </w:instrText>
        </w:r>
        <w:r>
          <w:rPr>
            <w:noProof/>
            <w:webHidden/>
          </w:rPr>
        </w:r>
        <w:r>
          <w:rPr>
            <w:noProof/>
            <w:webHidden/>
          </w:rPr>
          <w:fldChar w:fldCharType="separate"/>
        </w:r>
        <w:r w:rsidR="00161349">
          <w:rPr>
            <w:noProof/>
            <w:webHidden/>
          </w:rPr>
          <w:t>40</w:t>
        </w:r>
        <w:r>
          <w:rPr>
            <w:noProof/>
            <w:webHidden/>
          </w:rPr>
          <w:fldChar w:fldCharType="end"/>
        </w:r>
      </w:hyperlink>
    </w:p>
    <w:p w14:paraId="167741FE" w14:textId="6B775DC5" w:rsidR="009625BD" w:rsidRDefault="009625BD">
      <w:pPr>
        <w:pStyle w:val="Obsah3"/>
        <w:rPr>
          <w:rFonts w:asciiTheme="minorHAnsi" w:eastAsiaTheme="minorEastAsia" w:hAnsiTheme="minorHAnsi" w:cstheme="minorBidi"/>
          <w:noProof/>
          <w:sz w:val="22"/>
          <w:szCs w:val="22"/>
          <w:lang w:eastAsia="cs-CZ" w:bidi="ar-SA"/>
        </w:rPr>
      </w:pPr>
      <w:hyperlink w:anchor="_Toc100670166" w:history="1">
        <w:r w:rsidRPr="002747A5">
          <w:rPr>
            <w:rStyle w:val="Hypertextovodkaz"/>
            <w:noProof/>
          </w:rPr>
          <w:t>7.3.4</w:t>
        </w:r>
        <w:r>
          <w:rPr>
            <w:rFonts w:asciiTheme="minorHAnsi" w:eastAsiaTheme="minorEastAsia" w:hAnsiTheme="minorHAnsi" w:cstheme="minorBidi"/>
            <w:noProof/>
            <w:sz w:val="22"/>
            <w:szCs w:val="22"/>
            <w:lang w:eastAsia="cs-CZ" w:bidi="ar-SA"/>
          </w:rPr>
          <w:tab/>
        </w:r>
        <w:r w:rsidRPr="002747A5">
          <w:rPr>
            <w:rStyle w:val="Hypertextovodkaz"/>
            <w:noProof/>
          </w:rPr>
          <w:t>Plotly</w:t>
        </w:r>
        <w:r>
          <w:rPr>
            <w:noProof/>
            <w:webHidden/>
          </w:rPr>
          <w:tab/>
        </w:r>
        <w:r>
          <w:rPr>
            <w:noProof/>
            <w:webHidden/>
          </w:rPr>
          <w:fldChar w:fldCharType="begin"/>
        </w:r>
        <w:r>
          <w:rPr>
            <w:noProof/>
            <w:webHidden/>
          </w:rPr>
          <w:instrText xml:space="preserve"> PAGEREF _Toc100670166 \h </w:instrText>
        </w:r>
        <w:r>
          <w:rPr>
            <w:noProof/>
            <w:webHidden/>
          </w:rPr>
        </w:r>
        <w:r>
          <w:rPr>
            <w:noProof/>
            <w:webHidden/>
          </w:rPr>
          <w:fldChar w:fldCharType="separate"/>
        </w:r>
        <w:r w:rsidR="00161349">
          <w:rPr>
            <w:noProof/>
            <w:webHidden/>
          </w:rPr>
          <w:t>44</w:t>
        </w:r>
        <w:r>
          <w:rPr>
            <w:noProof/>
            <w:webHidden/>
          </w:rPr>
          <w:fldChar w:fldCharType="end"/>
        </w:r>
      </w:hyperlink>
    </w:p>
    <w:p w14:paraId="782B756D" w14:textId="2BF8361C" w:rsidR="009625BD" w:rsidRDefault="009625BD">
      <w:pPr>
        <w:pStyle w:val="Obsah3"/>
        <w:rPr>
          <w:rFonts w:asciiTheme="minorHAnsi" w:eastAsiaTheme="minorEastAsia" w:hAnsiTheme="minorHAnsi" w:cstheme="minorBidi"/>
          <w:noProof/>
          <w:sz w:val="22"/>
          <w:szCs w:val="22"/>
          <w:lang w:eastAsia="cs-CZ" w:bidi="ar-SA"/>
        </w:rPr>
      </w:pPr>
      <w:hyperlink w:anchor="_Toc100670167" w:history="1">
        <w:r w:rsidRPr="002747A5">
          <w:rPr>
            <w:rStyle w:val="Hypertextovodkaz"/>
            <w:noProof/>
          </w:rPr>
          <w:t>7.3.5</w:t>
        </w:r>
        <w:r>
          <w:rPr>
            <w:rFonts w:asciiTheme="minorHAnsi" w:eastAsiaTheme="minorEastAsia" w:hAnsiTheme="minorHAnsi" w:cstheme="minorBidi"/>
            <w:noProof/>
            <w:sz w:val="22"/>
            <w:szCs w:val="22"/>
            <w:lang w:eastAsia="cs-CZ" w:bidi="ar-SA"/>
          </w:rPr>
          <w:tab/>
        </w:r>
        <w:r w:rsidRPr="002747A5">
          <w:rPr>
            <w:rStyle w:val="Hypertextovodkaz"/>
            <w:noProof/>
          </w:rPr>
          <w:t>Holoviews</w:t>
        </w:r>
        <w:r>
          <w:rPr>
            <w:noProof/>
            <w:webHidden/>
          </w:rPr>
          <w:tab/>
        </w:r>
        <w:r>
          <w:rPr>
            <w:noProof/>
            <w:webHidden/>
          </w:rPr>
          <w:fldChar w:fldCharType="begin"/>
        </w:r>
        <w:r>
          <w:rPr>
            <w:noProof/>
            <w:webHidden/>
          </w:rPr>
          <w:instrText xml:space="preserve"> PAGEREF _Toc100670167 \h </w:instrText>
        </w:r>
        <w:r>
          <w:rPr>
            <w:noProof/>
            <w:webHidden/>
          </w:rPr>
        </w:r>
        <w:r>
          <w:rPr>
            <w:noProof/>
            <w:webHidden/>
          </w:rPr>
          <w:fldChar w:fldCharType="separate"/>
        </w:r>
        <w:r w:rsidR="00161349">
          <w:rPr>
            <w:noProof/>
            <w:webHidden/>
          </w:rPr>
          <w:t>48</w:t>
        </w:r>
        <w:r>
          <w:rPr>
            <w:noProof/>
            <w:webHidden/>
          </w:rPr>
          <w:fldChar w:fldCharType="end"/>
        </w:r>
      </w:hyperlink>
    </w:p>
    <w:p w14:paraId="3644D3BB" w14:textId="04C1C98E" w:rsidR="009625BD" w:rsidRDefault="009625BD">
      <w:pPr>
        <w:pStyle w:val="Obsah3"/>
        <w:rPr>
          <w:rFonts w:asciiTheme="minorHAnsi" w:eastAsiaTheme="minorEastAsia" w:hAnsiTheme="minorHAnsi" w:cstheme="minorBidi"/>
          <w:noProof/>
          <w:sz w:val="22"/>
          <w:szCs w:val="22"/>
          <w:lang w:eastAsia="cs-CZ" w:bidi="ar-SA"/>
        </w:rPr>
      </w:pPr>
      <w:hyperlink w:anchor="_Toc100670168" w:history="1">
        <w:r w:rsidRPr="002747A5">
          <w:rPr>
            <w:rStyle w:val="Hypertextovodkaz"/>
            <w:noProof/>
          </w:rPr>
          <w:t>7.3.6</w:t>
        </w:r>
        <w:r>
          <w:rPr>
            <w:rFonts w:asciiTheme="minorHAnsi" w:eastAsiaTheme="minorEastAsia" w:hAnsiTheme="minorHAnsi" w:cstheme="minorBidi"/>
            <w:noProof/>
            <w:sz w:val="22"/>
            <w:szCs w:val="22"/>
            <w:lang w:eastAsia="cs-CZ" w:bidi="ar-SA"/>
          </w:rPr>
          <w:tab/>
        </w:r>
        <w:r w:rsidRPr="002747A5">
          <w:rPr>
            <w:rStyle w:val="Hypertextovodkaz"/>
            <w:noProof/>
          </w:rPr>
          <w:t>Pygal</w:t>
        </w:r>
        <w:r>
          <w:rPr>
            <w:noProof/>
            <w:webHidden/>
          </w:rPr>
          <w:tab/>
        </w:r>
        <w:r>
          <w:rPr>
            <w:noProof/>
            <w:webHidden/>
          </w:rPr>
          <w:fldChar w:fldCharType="begin"/>
        </w:r>
        <w:r>
          <w:rPr>
            <w:noProof/>
            <w:webHidden/>
          </w:rPr>
          <w:instrText xml:space="preserve"> PAGEREF _Toc100670168 \h </w:instrText>
        </w:r>
        <w:r>
          <w:rPr>
            <w:noProof/>
            <w:webHidden/>
          </w:rPr>
        </w:r>
        <w:r>
          <w:rPr>
            <w:noProof/>
            <w:webHidden/>
          </w:rPr>
          <w:fldChar w:fldCharType="separate"/>
        </w:r>
        <w:r w:rsidR="00161349">
          <w:rPr>
            <w:noProof/>
            <w:webHidden/>
          </w:rPr>
          <w:t>52</w:t>
        </w:r>
        <w:r>
          <w:rPr>
            <w:noProof/>
            <w:webHidden/>
          </w:rPr>
          <w:fldChar w:fldCharType="end"/>
        </w:r>
      </w:hyperlink>
    </w:p>
    <w:p w14:paraId="097B6D9A" w14:textId="458E7EFC" w:rsidR="009625BD" w:rsidRDefault="009625B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69" w:history="1">
        <w:r w:rsidRPr="002747A5">
          <w:rPr>
            <w:rStyle w:val="Hypertextovodkaz"/>
            <w:noProof/>
          </w:rPr>
          <w:t>8</w:t>
        </w:r>
        <w:r>
          <w:rPr>
            <w:rFonts w:asciiTheme="minorHAnsi" w:eastAsiaTheme="minorEastAsia" w:hAnsiTheme="minorHAnsi" w:cstheme="minorBidi"/>
            <w:noProof/>
            <w:sz w:val="22"/>
            <w:szCs w:val="22"/>
            <w:lang w:eastAsia="cs-CZ" w:bidi="ar-SA"/>
          </w:rPr>
          <w:tab/>
        </w:r>
        <w:r w:rsidRPr="002747A5">
          <w:rPr>
            <w:rStyle w:val="Hypertextovodkaz"/>
            <w:noProof/>
          </w:rPr>
          <w:t>Shrnutí výsledků</w:t>
        </w:r>
        <w:r>
          <w:rPr>
            <w:noProof/>
            <w:webHidden/>
          </w:rPr>
          <w:tab/>
        </w:r>
        <w:r>
          <w:rPr>
            <w:noProof/>
            <w:webHidden/>
          </w:rPr>
          <w:fldChar w:fldCharType="begin"/>
        </w:r>
        <w:r>
          <w:rPr>
            <w:noProof/>
            <w:webHidden/>
          </w:rPr>
          <w:instrText xml:space="preserve"> PAGEREF _Toc100670169 \h </w:instrText>
        </w:r>
        <w:r>
          <w:rPr>
            <w:noProof/>
            <w:webHidden/>
          </w:rPr>
        </w:r>
        <w:r>
          <w:rPr>
            <w:noProof/>
            <w:webHidden/>
          </w:rPr>
          <w:fldChar w:fldCharType="separate"/>
        </w:r>
        <w:r w:rsidR="00161349">
          <w:rPr>
            <w:noProof/>
            <w:webHidden/>
          </w:rPr>
          <w:t>55</w:t>
        </w:r>
        <w:r>
          <w:rPr>
            <w:noProof/>
            <w:webHidden/>
          </w:rPr>
          <w:fldChar w:fldCharType="end"/>
        </w:r>
      </w:hyperlink>
    </w:p>
    <w:p w14:paraId="5F28570E" w14:textId="52F59027"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70" w:history="1">
        <w:r w:rsidRPr="002747A5">
          <w:rPr>
            <w:rStyle w:val="Hypertextovodkaz"/>
            <w:noProof/>
          </w:rPr>
          <w:t>8.1</w:t>
        </w:r>
        <w:r>
          <w:rPr>
            <w:rFonts w:asciiTheme="minorHAnsi" w:eastAsiaTheme="minorEastAsia" w:hAnsiTheme="minorHAnsi" w:cstheme="minorBidi"/>
            <w:noProof/>
            <w:sz w:val="22"/>
            <w:szCs w:val="22"/>
            <w:lang w:eastAsia="cs-CZ" w:bidi="ar-SA"/>
          </w:rPr>
          <w:tab/>
        </w:r>
        <w:r w:rsidRPr="002747A5">
          <w:rPr>
            <w:rStyle w:val="Hypertextovodkaz"/>
            <w:noProof/>
          </w:rPr>
          <w:t>Celkové shrnutí knihoven</w:t>
        </w:r>
        <w:r>
          <w:rPr>
            <w:noProof/>
            <w:webHidden/>
          </w:rPr>
          <w:tab/>
        </w:r>
        <w:r>
          <w:rPr>
            <w:noProof/>
            <w:webHidden/>
          </w:rPr>
          <w:fldChar w:fldCharType="begin"/>
        </w:r>
        <w:r>
          <w:rPr>
            <w:noProof/>
            <w:webHidden/>
          </w:rPr>
          <w:instrText xml:space="preserve"> PAGEREF _Toc100670170 \h </w:instrText>
        </w:r>
        <w:r>
          <w:rPr>
            <w:noProof/>
            <w:webHidden/>
          </w:rPr>
        </w:r>
        <w:r>
          <w:rPr>
            <w:noProof/>
            <w:webHidden/>
          </w:rPr>
          <w:fldChar w:fldCharType="separate"/>
        </w:r>
        <w:r w:rsidR="00161349">
          <w:rPr>
            <w:noProof/>
            <w:webHidden/>
          </w:rPr>
          <w:t>55</w:t>
        </w:r>
        <w:r>
          <w:rPr>
            <w:noProof/>
            <w:webHidden/>
          </w:rPr>
          <w:fldChar w:fldCharType="end"/>
        </w:r>
      </w:hyperlink>
    </w:p>
    <w:p w14:paraId="29A09113" w14:textId="15229B3F" w:rsidR="009625BD" w:rsidRDefault="009625B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71" w:history="1">
        <w:r w:rsidRPr="002747A5">
          <w:rPr>
            <w:rStyle w:val="Hypertextovodkaz"/>
            <w:noProof/>
          </w:rPr>
          <w:t>8.2</w:t>
        </w:r>
        <w:r>
          <w:rPr>
            <w:rFonts w:asciiTheme="minorHAnsi" w:eastAsiaTheme="minorEastAsia" w:hAnsiTheme="minorHAnsi" w:cstheme="minorBidi"/>
            <w:noProof/>
            <w:sz w:val="22"/>
            <w:szCs w:val="22"/>
            <w:lang w:eastAsia="cs-CZ" w:bidi="ar-SA"/>
          </w:rPr>
          <w:tab/>
        </w:r>
        <w:r w:rsidRPr="002747A5">
          <w:rPr>
            <w:rStyle w:val="Hypertextovodkaz"/>
            <w:noProof/>
          </w:rPr>
          <w:t>Shrnutí kvantifikovaného hodnocení</w:t>
        </w:r>
        <w:r>
          <w:rPr>
            <w:noProof/>
            <w:webHidden/>
          </w:rPr>
          <w:tab/>
        </w:r>
        <w:r>
          <w:rPr>
            <w:noProof/>
            <w:webHidden/>
          </w:rPr>
          <w:fldChar w:fldCharType="begin"/>
        </w:r>
        <w:r>
          <w:rPr>
            <w:noProof/>
            <w:webHidden/>
          </w:rPr>
          <w:instrText xml:space="preserve"> PAGEREF _Toc100670171 \h </w:instrText>
        </w:r>
        <w:r>
          <w:rPr>
            <w:noProof/>
            <w:webHidden/>
          </w:rPr>
        </w:r>
        <w:r>
          <w:rPr>
            <w:noProof/>
            <w:webHidden/>
          </w:rPr>
          <w:fldChar w:fldCharType="separate"/>
        </w:r>
        <w:r w:rsidR="00161349">
          <w:rPr>
            <w:noProof/>
            <w:webHidden/>
          </w:rPr>
          <w:t>56</w:t>
        </w:r>
        <w:r>
          <w:rPr>
            <w:noProof/>
            <w:webHidden/>
          </w:rPr>
          <w:fldChar w:fldCharType="end"/>
        </w:r>
      </w:hyperlink>
    </w:p>
    <w:p w14:paraId="0FEA4957" w14:textId="071DF12F" w:rsidR="009625BD" w:rsidRDefault="009625B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72" w:history="1">
        <w:r w:rsidRPr="002747A5">
          <w:rPr>
            <w:rStyle w:val="Hypertextovodkaz"/>
            <w:noProof/>
          </w:rPr>
          <w:t>9</w:t>
        </w:r>
        <w:r>
          <w:rPr>
            <w:rFonts w:asciiTheme="minorHAnsi" w:eastAsiaTheme="minorEastAsia" w:hAnsiTheme="minorHAnsi" w:cstheme="minorBidi"/>
            <w:noProof/>
            <w:sz w:val="22"/>
            <w:szCs w:val="22"/>
            <w:lang w:eastAsia="cs-CZ" w:bidi="ar-SA"/>
          </w:rPr>
          <w:tab/>
        </w:r>
        <w:r w:rsidRPr="002747A5">
          <w:rPr>
            <w:rStyle w:val="Hypertextovodkaz"/>
            <w:noProof/>
          </w:rPr>
          <w:t>Závěry a doporučení</w:t>
        </w:r>
        <w:r>
          <w:rPr>
            <w:noProof/>
            <w:webHidden/>
          </w:rPr>
          <w:tab/>
        </w:r>
        <w:r>
          <w:rPr>
            <w:noProof/>
            <w:webHidden/>
          </w:rPr>
          <w:fldChar w:fldCharType="begin"/>
        </w:r>
        <w:r>
          <w:rPr>
            <w:noProof/>
            <w:webHidden/>
          </w:rPr>
          <w:instrText xml:space="preserve"> PAGEREF _Toc100670172 \h </w:instrText>
        </w:r>
        <w:r>
          <w:rPr>
            <w:noProof/>
            <w:webHidden/>
          </w:rPr>
        </w:r>
        <w:r>
          <w:rPr>
            <w:noProof/>
            <w:webHidden/>
          </w:rPr>
          <w:fldChar w:fldCharType="separate"/>
        </w:r>
        <w:r w:rsidR="00161349">
          <w:rPr>
            <w:noProof/>
            <w:webHidden/>
          </w:rPr>
          <w:t>57</w:t>
        </w:r>
        <w:r>
          <w:rPr>
            <w:noProof/>
            <w:webHidden/>
          </w:rPr>
          <w:fldChar w:fldCharType="end"/>
        </w:r>
      </w:hyperlink>
    </w:p>
    <w:p w14:paraId="2A0C545E" w14:textId="5DF748A8" w:rsidR="009625BD" w:rsidRDefault="009625BD">
      <w:pPr>
        <w:pStyle w:val="Obsah1"/>
        <w:tabs>
          <w:tab w:val="left" w:pos="660"/>
          <w:tab w:val="right" w:leader="dot" w:pos="8637"/>
        </w:tabs>
        <w:rPr>
          <w:rFonts w:asciiTheme="minorHAnsi" w:eastAsiaTheme="minorEastAsia" w:hAnsiTheme="minorHAnsi" w:cstheme="minorBidi"/>
          <w:noProof/>
          <w:sz w:val="22"/>
          <w:szCs w:val="22"/>
          <w:lang w:eastAsia="cs-CZ" w:bidi="ar-SA"/>
        </w:rPr>
      </w:pPr>
      <w:hyperlink w:anchor="_Toc100670173" w:history="1">
        <w:r w:rsidRPr="002747A5">
          <w:rPr>
            <w:rStyle w:val="Hypertextovodkaz"/>
            <w:noProof/>
          </w:rPr>
          <w:t>10</w:t>
        </w:r>
        <w:r>
          <w:rPr>
            <w:rFonts w:asciiTheme="minorHAnsi" w:eastAsiaTheme="minorEastAsia" w:hAnsiTheme="minorHAnsi" w:cstheme="minorBidi"/>
            <w:noProof/>
            <w:sz w:val="22"/>
            <w:szCs w:val="22"/>
            <w:lang w:eastAsia="cs-CZ" w:bidi="ar-SA"/>
          </w:rPr>
          <w:tab/>
        </w:r>
        <w:r w:rsidRPr="002747A5">
          <w:rPr>
            <w:rStyle w:val="Hypertextovodkaz"/>
            <w:noProof/>
          </w:rPr>
          <w:t>Seznam použité literatury</w:t>
        </w:r>
        <w:r>
          <w:rPr>
            <w:noProof/>
            <w:webHidden/>
          </w:rPr>
          <w:tab/>
        </w:r>
        <w:r>
          <w:rPr>
            <w:noProof/>
            <w:webHidden/>
          </w:rPr>
          <w:fldChar w:fldCharType="begin"/>
        </w:r>
        <w:r>
          <w:rPr>
            <w:noProof/>
            <w:webHidden/>
          </w:rPr>
          <w:instrText xml:space="preserve"> PAGEREF _Toc100670173 \h </w:instrText>
        </w:r>
        <w:r>
          <w:rPr>
            <w:noProof/>
            <w:webHidden/>
          </w:rPr>
        </w:r>
        <w:r>
          <w:rPr>
            <w:noProof/>
            <w:webHidden/>
          </w:rPr>
          <w:fldChar w:fldCharType="separate"/>
        </w:r>
        <w:r w:rsidR="00161349">
          <w:rPr>
            <w:noProof/>
            <w:webHidden/>
          </w:rPr>
          <w:t>59</w:t>
        </w:r>
        <w:r>
          <w:rPr>
            <w:noProof/>
            <w:webHidden/>
          </w:rPr>
          <w:fldChar w:fldCharType="end"/>
        </w:r>
      </w:hyperlink>
    </w:p>
    <w:p w14:paraId="360D51BF" w14:textId="2B96B9AB" w:rsidR="009625BD" w:rsidRDefault="009625BD">
      <w:pPr>
        <w:pStyle w:val="Obsah1"/>
        <w:tabs>
          <w:tab w:val="left" w:pos="660"/>
          <w:tab w:val="right" w:leader="dot" w:pos="8637"/>
        </w:tabs>
        <w:rPr>
          <w:rFonts w:asciiTheme="minorHAnsi" w:eastAsiaTheme="minorEastAsia" w:hAnsiTheme="minorHAnsi" w:cstheme="minorBidi"/>
          <w:noProof/>
          <w:sz w:val="22"/>
          <w:szCs w:val="22"/>
          <w:lang w:eastAsia="cs-CZ" w:bidi="ar-SA"/>
        </w:rPr>
      </w:pPr>
      <w:hyperlink w:anchor="_Toc100670174" w:history="1">
        <w:r w:rsidRPr="002747A5">
          <w:rPr>
            <w:rStyle w:val="Hypertextovodkaz"/>
            <w:noProof/>
          </w:rPr>
          <w:t>11</w:t>
        </w:r>
        <w:r>
          <w:rPr>
            <w:rFonts w:asciiTheme="minorHAnsi" w:eastAsiaTheme="minorEastAsia" w:hAnsiTheme="minorHAnsi" w:cstheme="minorBidi"/>
            <w:noProof/>
            <w:sz w:val="22"/>
            <w:szCs w:val="22"/>
            <w:lang w:eastAsia="cs-CZ" w:bidi="ar-SA"/>
          </w:rPr>
          <w:tab/>
        </w:r>
        <w:r w:rsidRPr="002747A5">
          <w:rPr>
            <w:rStyle w:val="Hypertextovodkaz"/>
            <w:noProof/>
          </w:rPr>
          <w:t>Přílohy</w:t>
        </w:r>
        <w:r>
          <w:rPr>
            <w:noProof/>
            <w:webHidden/>
          </w:rPr>
          <w:tab/>
        </w:r>
        <w:r>
          <w:rPr>
            <w:noProof/>
            <w:webHidden/>
          </w:rPr>
          <w:fldChar w:fldCharType="begin"/>
        </w:r>
        <w:r>
          <w:rPr>
            <w:noProof/>
            <w:webHidden/>
          </w:rPr>
          <w:instrText xml:space="preserve"> PAGEREF _Toc100670174 \h </w:instrText>
        </w:r>
        <w:r>
          <w:rPr>
            <w:noProof/>
            <w:webHidden/>
          </w:rPr>
        </w:r>
        <w:r>
          <w:rPr>
            <w:noProof/>
            <w:webHidden/>
          </w:rPr>
          <w:fldChar w:fldCharType="separate"/>
        </w:r>
        <w:r w:rsidR="00161349">
          <w:rPr>
            <w:noProof/>
            <w:webHidden/>
          </w:rPr>
          <w:t>62</w:t>
        </w:r>
        <w:r>
          <w:rPr>
            <w:noProof/>
            <w:webHidden/>
          </w:rPr>
          <w:fldChar w:fldCharType="end"/>
        </w:r>
      </w:hyperlink>
    </w:p>
    <w:p w14:paraId="638AD5E8" w14:textId="3805DDAF"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657F7F70" w14:textId="33D77302" w:rsidR="009625BD" w:rsidRDefault="00E45882">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100670175" w:history="1">
        <w:r w:rsidR="009625BD" w:rsidRPr="00F133B1">
          <w:rPr>
            <w:rStyle w:val="Hypertextovodkaz"/>
            <w:noProof/>
          </w:rPr>
          <w:t>Obr. 1 Pro lidské vnímání uniformní sekvenční palety knihovny Matplotlib</w:t>
        </w:r>
        <w:r w:rsidR="009625BD">
          <w:rPr>
            <w:noProof/>
            <w:webHidden/>
          </w:rPr>
          <w:tab/>
        </w:r>
        <w:r w:rsidR="009625BD">
          <w:rPr>
            <w:noProof/>
            <w:webHidden/>
          </w:rPr>
          <w:fldChar w:fldCharType="begin"/>
        </w:r>
        <w:r w:rsidR="009625BD">
          <w:rPr>
            <w:noProof/>
            <w:webHidden/>
          </w:rPr>
          <w:instrText xml:space="preserve"> PAGEREF _Toc100670175 \h </w:instrText>
        </w:r>
        <w:r w:rsidR="009625BD">
          <w:rPr>
            <w:noProof/>
            <w:webHidden/>
          </w:rPr>
        </w:r>
        <w:r w:rsidR="009625BD">
          <w:rPr>
            <w:noProof/>
            <w:webHidden/>
          </w:rPr>
          <w:fldChar w:fldCharType="separate"/>
        </w:r>
        <w:r w:rsidR="00161349">
          <w:rPr>
            <w:noProof/>
            <w:webHidden/>
          </w:rPr>
          <w:t>4</w:t>
        </w:r>
        <w:r w:rsidR="009625BD">
          <w:rPr>
            <w:noProof/>
            <w:webHidden/>
          </w:rPr>
          <w:fldChar w:fldCharType="end"/>
        </w:r>
      </w:hyperlink>
    </w:p>
    <w:p w14:paraId="6748D137" w14:textId="71420081"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76" w:history="1">
        <w:r w:rsidRPr="00F133B1">
          <w:rPr>
            <w:rStyle w:val="Hypertextovodkaz"/>
            <w:noProof/>
          </w:rPr>
          <w:t>Obr. 2 Skupiny barev dle asociovaných pocitů</w:t>
        </w:r>
        <w:r>
          <w:rPr>
            <w:noProof/>
            <w:webHidden/>
          </w:rPr>
          <w:tab/>
        </w:r>
        <w:r>
          <w:rPr>
            <w:noProof/>
            <w:webHidden/>
          </w:rPr>
          <w:fldChar w:fldCharType="begin"/>
        </w:r>
        <w:r>
          <w:rPr>
            <w:noProof/>
            <w:webHidden/>
          </w:rPr>
          <w:instrText xml:space="preserve"> PAGEREF _Toc100670176 \h </w:instrText>
        </w:r>
        <w:r>
          <w:rPr>
            <w:noProof/>
            <w:webHidden/>
          </w:rPr>
        </w:r>
        <w:r>
          <w:rPr>
            <w:noProof/>
            <w:webHidden/>
          </w:rPr>
          <w:fldChar w:fldCharType="separate"/>
        </w:r>
        <w:r w:rsidR="00161349">
          <w:rPr>
            <w:noProof/>
            <w:webHidden/>
          </w:rPr>
          <w:t>5</w:t>
        </w:r>
        <w:r>
          <w:rPr>
            <w:noProof/>
            <w:webHidden/>
          </w:rPr>
          <w:fldChar w:fldCharType="end"/>
        </w:r>
      </w:hyperlink>
    </w:p>
    <w:p w14:paraId="6F8F098A" w14:textId="66A35CED"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77" w:history="1">
        <w:r w:rsidRPr="00F133B1">
          <w:rPr>
            <w:rStyle w:val="Hypertextovodkaz"/>
            <w:noProof/>
          </w:rPr>
          <w:t>Obr. 3 Porovnání barevných palet</w:t>
        </w:r>
        <w:r>
          <w:rPr>
            <w:noProof/>
            <w:webHidden/>
          </w:rPr>
          <w:tab/>
        </w:r>
        <w:r>
          <w:rPr>
            <w:noProof/>
            <w:webHidden/>
          </w:rPr>
          <w:fldChar w:fldCharType="begin"/>
        </w:r>
        <w:r>
          <w:rPr>
            <w:noProof/>
            <w:webHidden/>
          </w:rPr>
          <w:instrText xml:space="preserve"> PAGEREF _Toc100670177 \h </w:instrText>
        </w:r>
        <w:r>
          <w:rPr>
            <w:noProof/>
            <w:webHidden/>
          </w:rPr>
        </w:r>
        <w:r>
          <w:rPr>
            <w:noProof/>
            <w:webHidden/>
          </w:rPr>
          <w:fldChar w:fldCharType="separate"/>
        </w:r>
        <w:r w:rsidR="00161349">
          <w:rPr>
            <w:noProof/>
            <w:webHidden/>
          </w:rPr>
          <w:t>6</w:t>
        </w:r>
        <w:r>
          <w:rPr>
            <w:noProof/>
            <w:webHidden/>
          </w:rPr>
          <w:fldChar w:fldCharType="end"/>
        </w:r>
      </w:hyperlink>
    </w:p>
    <w:p w14:paraId="5D6DD5D0" w14:textId="7F46E7C7"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78" w:history="1">
        <w:r w:rsidRPr="00F133B1">
          <w:rPr>
            <w:rStyle w:val="Hypertextovodkaz"/>
            <w:noProof/>
          </w:rPr>
          <w:t>Obr. 4 Obecný graf</w:t>
        </w:r>
        <w:r>
          <w:rPr>
            <w:noProof/>
            <w:webHidden/>
          </w:rPr>
          <w:tab/>
        </w:r>
        <w:r>
          <w:rPr>
            <w:noProof/>
            <w:webHidden/>
          </w:rPr>
          <w:fldChar w:fldCharType="begin"/>
        </w:r>
        <w:r>
          <w:rPr>
            <w:noProof/>
            <w:webHidden/>
          </w:rPr>
          <w:instrText xml:space="preserve"> PAGEREF _Toc100670178 \h </w:instrText>
        </w:r>
        <w:r>
          <w:rPr>
            <w:noProof/>
            <w:webHidden/>
          </w:rPr>
        </w:r>
        <w:r>
          <w:rPr>
            <w:noProof/>
            <w:webHidden/>
          </w:rPr>
          <w:fldChar w:fldCharType="separate"/>
        </w:r>
        <w:r w:rsidR="00161349">
          <w:rPr>
            <w:noProof/>
            <w:webHidden/>
          </w:rPr>
          <w:t>7</w:t>
        </w:r>
        <w:r>
          <w:rPr>
            <w:noProof/>
            <w:webHidden/>
          </w:rPr>
          <w:fldChar w:fldCharType="end"/>
        </w:r>
      </w:hyperlink>
    </w:p>
    <w:p w14:paraId="59B06EF1" w14:textId="74B766D1"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79" w:history="1">
        <w:r w:rsidRPr="00F133B1">
          <w:rPr>
            <w:rStyle w:val="Hypertextovodkaz"/>
            <w:noProof/>
          </w:rPr>
          <w:t>Obr. 5 Ukázka grafů vyjadřujících změnu v čase</w:t>
        </w:r>
        <w:r>
          <w:rPr>
            <w:noProof/>
            <w:webHidden/>
          </w:rPr>
          <w:tab/>
        </w:r>
        <w:r>
          <w:rPr>
            <w:noProof/>
            <w:webHidden/>
          </w:rPr>
          <w:fldChar w:fldCharType="begin"/>
        </w:r>
        <w:r>
          <w:rPr>
            <w:noProof/>
            <w:webHidden/>
          </w:rPr>
          <w:instrText xml:space="preserve"> PAGEREF _Toc100670179 \h </w:instrText>
        </w:r>
        <w:r>
          <w:rPr>
            <w:noProof/>
            <w:webHidden/>
          </w:rPr>
        </w:r>
        <w:r>
          <w:rPr>
            <w:noProof/>
            <w:webHidden/>
          </w:rPr>
          <w:fldChar w:fldCharType="separate"/>
        </w:r>
        <w:r w:rsidR="00161349">
          <w:rPr>
            <w:noProof/>
            <w:webHidden/>
          </w:rPr>
          <w:t>8</w:t>
        </w:r>
        <w:r>
          <w:rPr>
            <w:noProof/>
            <w:webHidden/>
          </w:rPr>
          <w:fldChar w:fldCharType="end"/>
        </w:r>
      </w:hyperlink>
    </w:p>
    <w:p w14:paraId="609D0058" w14:textId="2EB970F2"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0" w:history="1">
        <w:r w:rsidRPr="00F133B1">
          <w:rPr>
            <w:rStyle w:val="Hypertextovodkaz"/>
            <w:noProof/>
          </w:rPr>
          <w:t>Obr. 6 Ukázka využití sloupcového a krabicového grafu pro vyjádření změny v čase</w:t>
        </w:r>
        <w:r>
          <w:rPr>
            <w:noProof/>
            <w:webHidden/>
          </w:rPr>
          <w:tab/>
        </w:r>
        <w:r>
          <w:rPr>
            <w:noProof/>
            <w:webHidden/>
          </w:rPr>
          <w:fldChar w:fldCharType="begin"/>
        </w:r>
        <w:r>
          <w:rPr>
            <w:noProof/>
            <w:webHidden/>
          </w:rPr>
          <w:instrText xml:space="preserve"> PAGEREF _Toc100670180 \h </w:instrText>
        </w:r>
        <w:r>
          <w:rPr>
            <w:noProof/>
            <w:webHidden/>
          </w:rPr>
        </w:r>
        <w:r>
          <w:rPr>
            <w:noProof/>
            <w:webHidden/>
          </w:rPr>
          <w:fldChar w:fldCharType="separate"/>
        </w:r>
        <w:r w:rsidR="00161349">
          <w:rPr>
            <w:noProof/>
            <w:webHidden/>
          </w:rPr>
          <w:t>9</w:t>
        </w:r>
        <w:r>
          <w:rPr>
            <w:noProof/>
            <w:webHidden/>
          </w:rPr>
          <w:fldChar w:fldCharType="end"/>
        </w:r>
      </w:hyperlink>
    </w:p>
    <w:p w14:paraId="02232649" w14:textId="6CAF6142"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1" w:history="1">
        <w:r w:rsidRPr="00F133B1">
          <w:rPr>
            <w:rStyle w:val="Hypertextovodkaz"/>
            <w:noProof/>
          </w:rPr>
          <w:t>Obr. 7 Ukázka využití stromové mapy pro zobrazení souborového systému</w:t>
        </w:r>
        <w:r>
          <w:rPr>
            <w:noProof/>
            <w:webHidden/>
          </w:rPr>
          <w:tab/>
        </w:r>
        <w:r>
          <w:rPr>
            <w:noProof/>
            <w:webHidden/>
          </w:rPr>
          <w:fldChar w:fldCharType="begin"/>
        </w:r>
        <w:r>
          <w:rPr>
            <w:noProof/>
            <w:webHidden/>
          </w:rPr>
          <w:instrText xml:space="preserve"> PAGEREF _Toc100670181 \h </w:instrText>
        </w:r>
        <w:r>
          <w:rPr>
            <w:noProof/>
            <w:webHidden/>
          </w:rPr>
        </w:r>
        <w:r>
          <w:rPr>
            <w:noProof/>
            <w:webHidden/>
          </w:rPr>
          <w:fldChar w:fldCharType="separate"/>
        </w:r>
        <w:r w:rsidR="00161349">
          <w:rPr>
            <w:noProof/>
            <w:webHidden/>
          </w:rPr>
          <w:t>10</w:t>
        </w:r>
        <w:r>
          <w:rPr>
            <w:noProof/>
            <w:webHidden/>
          </w:rPr>
          <w:fldChar w:fldCharType="end"/>
        </w:r>
      </w:hyperlink>
    </w:p>
    <w:p w14:paraId="19806ABB" w14:textId="05C3A7F3"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2" w:history="1">
        <w:r w:rsidRPr="00F133B1">
          <w:rPr>
            <w:rStyle w:val="Hypertextovodkaz"/>
            <w:noProof/>
          </w:rPr>
          <w:t>Obr. 8 Histogram jako sloupcový graf s kategoriemi intervalů (červený) a s proměnlivou šířkou sloupce (modrý)</w:t>
        </w:r>
        <w:r>
          <w:rPr>
            <w:noProof/>
            <w:webHidden/>
          </w:rPr>
          <w:tab/>
        </w:r>
        <w:r>
          <w:rPr>
            <w:noProof/>
            <w:webHidden/>
          </w:rPr>
          <w:fldChar w:fldCharType="begin"/>
        </w:r>
        <w:r>
          <w:rPr>
            <w:noProof/>
            <w:webHidden/>
          </w:rPr>
          <w:instrText xml:space="preserve"> PAGEREF _Toc100670182 \h </w:instrText>
        </w:r>
        <w:r>
          <w:rPr>
            <w:noProof/>
            <w:webHidden/>
          </w:rPr>
        </w:r>
        <w:r>
          <w:rPr>
            <w:noProof/>
            <w:webHidden/>
          </w:rPr>
          <w:fldChar w:fldCharType="separate"/>
        </w:r>
        <w:r w:rsidR="00161349">
          <w:rPr>
            <w:noProof/>
            <w:webHidden/>
          </w:rPr>
          <w:t>11</w:t>
        </w:r>
        <w:r>
          <w:rPr>
            <w:noProof/>
            <w:webHidden/>
          </w:rPr>
          <w:fldChar w:fldCharType="end"/>
        </w:r>
      </w:hyperlink>
    </w:p>
    <w:p w14:paraId="6E8B41DA" w14:textId="589D0142"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3" w:history="1">
        <w:r w:rsidRPr="00F133B1">
          <w:rPr>
            <w:rStyle w:val="Hypertextovodkaz"/>
            <w:noProof/>
          </w:rPr>
          <w:t>Obr. 9 Krabicový graf doplněný o popis součástí</w:t>
        </w:r>
        <w:r>
          <w:rPr>
            <w:noProof/>
            <w:webHidden/>
          </w:rPr>
          <w:tab/>
        </w:r>
        <w:r>
          <w:rPr>
            <w:noProof/>
            <w:webHidden/>
          </w:rPr>
          <w:fldChar w:fldCharType="begin"/>
        </w:r>
        <w:r>
          <w:rPr>
            <w:noProof/>
            <w:webHidden/>
          </w:rPr>
          <w:instrText xml:space="preserve"> PAGEREF _Toc100670183 \h </w:instrText>
        </w:r>
        <w:r>
          <w:rPr>
            <w:noProof/>
            <w:webHidden/>
          </w:rPr>
        </w:r>
        <w:r>
          <w:rPr>
            <w:noProof/>
            <w:webHidden/>
          </w:rPr>
          <w:fldChar w:fldCharType="separate"/>
        </w:r>
        <w:r w:rsidR="00161349">
          <w:rPr>
            <w:noProof/>
            <w:webHidden/>
          </w:rPr>
          <w:t>11</w:t>
        </w:r>
        <w:r>
          <w:rPr>
            <w:noProof/>
            <w:webHidden/>
          </w:rPr>
          <w:fldChar w:fldCharType="end"/>
        </w:r>
      </w:hyperlink>
    </w:p>
    <w:p w14:paraId="6F6A48B2" w14:textId="0FCFE678"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4" w:history="1">
        <w:r w:rsidRPr="00F133B1">
          <w:rPr>
            <w:rStyle w:val="Hypertextovodkaz"/>
            <w:noProof/>
          </w:rPr>
          <w:t>Obr. 10 Houslový graf s nesymetrickým rozdělením podle skupin</w:t>
        </w:r>
        <w:r>
          <w:rPr>
            <w:noProof/>
            <w:webHidden/>
          </w:rPr>
          <w:tab/>
        </w:r>
        <w:r>
          <w:rPr>
            <w:noProof/>
            <w:webHidden/>
          </w:rPr>
          <w:fldChar w:fldCharType="begin"/>
        </w:r>
        <w:r>
          <w:rPr>
            <w:noProof/>
            <w:webHidden/>
          </w:rPr>
          <w:instrText xml:space="preserve"> PAGEREF _Toc100670184 \h </w:instrText>
        </w:r>
        <w:r>
          <w:rPr>
            <w:noProof/>
            <w:webHidden/>
          </w:rPr>
        </w:r>
        <w:r>
          <w:rPr>
            <w:noProof/>
            <w:webHidden/>
          </w:rPr>
          <w:fldChar w:fldCharType="separate"/>
        </w:r>
        <w:r w:rsidR="00161349">
          <w:rPr>
            <w:noProof/>
            <w:webHidden/>
          </w:rPr>
          <w:t>12</w:t>
        </w:r>
        <w:r>
          <w:rPr>
            <w:noProof/>
            <w:webHidden/>
          </w:rPr>
          <w:fldChar w:fldCharType="end"/>
        </w:r>
      </w:hyperlink>
    </w:p>
    <w:p w14:paraId="5B73C248" w14:textId="06A2B169"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5" w:history="1">
        <w:r w:rsidRPr="00F133B1">
          <w:rPr>
            <w:rStyle w:val="Hypertextovodkaz"/>
            <w:noProof/>
          </w:rPr>
          <w:t>Obr. 11 Výsledná vizualizace byla využita jako náhled pro záznam zasedání zastupitelstva města</w:t>
        </w:r>
        <w:r>
          <w:rPr>
            <w:noProof/>
            <w:webHidden/>
          </w:rPr>
          <w:tab/>
        </w:r>
        <w:r>
          <w:rPr>
            <w:noProof/>
            <w:webHidden/>
          </w:rPr>
          <w:fldChar w:fldCharType="begin"/>
        </w:r>
        <w:r>
          <w:rPr>
            <w:noProof/>
            <w:webHidden/>
          </w:rPr>
          <w:instrText xml:space="preserve"> PAGEREF _Toc100670185 \h </w:instrText>
        </w:r>
        <w:r>
          <w:rPr>
            <w:noProof/>
            <w:webHidden/>
          </w:rPr>
        </w:r>
        <w:r>
          <w:rPr>
            <w:noProof/>
            <w:webHidden/>
          </w:rPr>
          <w:fldChar w:fldCharType="separate"/>
        </w:r>
        <w:r w:rsidR="00161349">
          <w:rPr>
            <w:noProof/>
            <w:webHidden/>
          </w:rPr>
          <w:t>26</w:t>
        </w:r>
        <w:r>
          <w:rPr>
            <w:noProof/>
            <w:webHidden/>
          </w:rPr>
          <w:fldChar w:fldCharType="end"/>
        </w:r>
      </w:hyperlink>
    </w:p>
    <w:p w14:paraId="02F13A79" w14:textId="0DBED88D"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6" w:history="1">
        <w:r w:rsidRPr="00F133B1">
          <w:rPr>
            <w:rStyle w:val="Hypertextovodkaz"/>
            <w:noProof/>
          </w:rPr>
          <w:t>Obr. 12 Možnosti rozlišení hodnot v knihovně Matplotlib</w:t>
        </w:r>
        <w:r>
          <w:rPr>
            <w:noProof/>
            <w:webHidden/>
          </w:rPr>
          <w:tab/>
        </w:r>
        <w:r>
          <w:rPr>
            <w:noProof/>
            <w:webHidden/>
          </w:rPr>
          <w:fldChar w:fldCharType="begin"/>
        </w:r>
        <w:r>
          <w:rPr>
            <w:noProof/>
            <w:webHidden/>
          </w:rPr>
          <w:instrText xml:space="preserve"> PAGEREF _Toc100670186 \h </w:instrText>
        </w:r>
        <w:r>
          <w:rPr>
            <w:noProof/>
            <w:webHidden/>
          </w:rPr>
        </w:r>
        <w:r>
          <w:rPr>
            <w:noProof/>
            <w:webHidden/>
          </w:rPr>
          <w:fldChar w:fldCharType="separate"/>
        </w:r>
        <w:r w:rsidR="00161349">
          <w:rPr>
            <w:noProof/>
            <w:webHidden/>
          </w:rPr>
          <w:t>34</w:t>
        </w:r>
        <w:r>
          <w:rPr>
            <w:noProof/>
            <w:webHidden/>
          </w:rPr>
          <w:fldChar w:fldCharType="end"/>
        </w:r>
      </w:hyperlink>
    </w:p>
    <w:p w14:paraId="7B5CE029" w14:textId="53A0E78D"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7" w:history="1">
        <w:r w:rsidRPr="00F133B1">
          <w:rPr>
            <w:rStyle w:val="Hypertextovodkaz"/>
            <w:noProof/>
          </w:rPr>
          <w:t>Obr. 13 Výchozí vzhled grafů knihovny Matplotlib</w:t>
        </w:r>
        <w:r>
          <w:rPr>
            <w:noProof/>
            <w:webHidden/>
          </w:rPr>
          <w:tab/>
        </w:r>
        <w:r>
          <w:rPr>
            <w:noProof/>
            <w:webHidden/>
          </w:rPr>
          <w:fldChar w:fldCharType="begin"/>
        </w:r>
        <w:r>
          <w:rPr>
            <w:noProof/>
            <w:webHidden/>
          </w:rPr>
          <w:instrText xml:space="preserve"> PAGEREF _Toc100670187 \h </w:instrText>
        </w:r>
        <w:r>
          <w:rPr>
            <w:noProof/>
            <w:webHidden/>
          </w:rPr>
        </w:r>
        <w:r>
          <w:rPr>
            <w:noProof/>
            <w:webHidden/>
          </w:rPr>
          <w:fldChar w:fldCharType="separate"/>
        </w:r>
        <w:r w:rsidR="00161349">
          <w:rPr>
            <w:noProof/>
            <w:webHidden/>
          </w:rPr>
          <w:t>35</w:t>
        </w:r>
        <w:r>
          <w:rPr>
            <w:noProof/>
            <w:webHidden/>
          </w:rPr>
          <w:fldChar w:fldCharType="end"/>
        </w:r>
      </w:hyperlink>
    </w:p>
    <w:p w14:paraId="35108B8B" w14:textId="5277D838"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8" w:history="1">
        <w:r w:rsidRPr="00F133B1">
          <w:rPr>
            <w:rStyle w:val="Hypertextovodkaz"/>
            <w:noProof/>
          </w:rPr>
          <w:t>Obr. 14 Vizualizace pomocí FacetGrid knihovny Seaborn. Firmy jsou děleny do řádků dle burzy a sloupců dle kategorie</w:t>
        </w:r>
        <w:r>
          <w:rPr>
            <w:noProof/>
            <w:webHidden/>
          </w:rPr>
          <w:tab/>
        </w:r>
        <w:r>
          <w:rPr>
            <w:noProof/>
            <w:webHidden/>
          </w:rPr>
          <w:fldChar w:fldCharType="begin"/>
        </w:r>
        <w:r>
          <w:rPr>
            <w:noProof/>
            <w:webHidden/>
          </w:rPr>
          <w:instrText xml:space="preserve"> PAGEREF _Toc100670188 \h </w:instrText>
        </w:r>
        <w:r>
          <w:rPr>
            <w:noProof/>
            <w:webHidden/>
          </w:rPr>
        </w:r>
        <w:r>
          <w:rPr>
            <w:noProof/>
            <w:webHidden/>
          </w:rPr>
          <w:fldChar w:fldCharType="separate"/>
        </w:r>
        <w:r w:rsidR="00161349">
          <w:rPr>
            <w:noProof/>
            <w:webHidden/>
          </w:rPr>
          <w:t>38</w:t>
        </w:r>
        <w:r>
          <w:rPr>
            <w:noProof/>
            <w:webHidden/>
          </w:rPr>
          <w:fldChar w:fldCharType="end"/>
        </w:r>
      </w:hyperlink>
    </w:p>
    <w:p w14:paraId="56C62DA2" w14:textId="7DCEE0E1"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89" w:history="1">
        <w:r w:rsidRPr="00F133B1">
          <w:rPr>
            <w:rStyle w:val="Hypertextovodkaz"/>
            <w:noProof/>
          </w:rPr>
          <w:t>Obr. 15 Pomocí knihovny Bokeh lze vytvářet velmi složité interaktivní vizualizace</w:t>
        </w:r>
        <w:r>
          <w:rPr>
            <w:noProof/>
            <w:webHidden/>
          </w:rPr>
          <w:tab/>
        </w:r>
        <w:r>
          <w:rPr>
            <w:noProof/>
            <w:webHidden/>
          </w:rPr>
          <w:fldChar w:fldCharType="begin"/>
        </w:r>
        <w:r>
          <w:rPr>
            <w:noProof/>
            <w:webHidden/>
          </w:rPr>
          <w:instrText xml:space="preserve"> PAGEREF _Toc100670189 \h </w:instrText>
        </w:r>
        <w:r>
          <w:rPr>
            <w:noProof/>
            <w:webHidden/>
          </w:rPr>
        </w:r>
        <w:r>
          <w:rPr>
            <w:noProof/>
            <w:webHidden/>
          </w:rPr>
          <w:fldChar w:fldCharType="separate"/>
        </w:r>
        <w:r w:rsidR="00161349">
          <w:rPr>
            <w:noProof/>
            <w:webHidden/>
          </w:rPr>
          <w:t>41</w:t>
        </w:r>
        <w:r>
          <w:rPr>
            <w:noProof/>
            <w:webHidden/>
          </w:rPr>
          <w:fldChar w:fldCharType="end"/>
        </w:r>
      </w:hyperlink>
    </w:p>
    <w:p w14:paraId="0BD18D66" w14:textId="0A472B26"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0" w:history="1">
        <w:r w:rsidRPr="00F133B1">
          <w:rPr>
            <w:rStyle w:val="Hypertextovodkaz"/>
            <w:noProof/>
          </w:rPr>
          <w:t>Obr. 16 Výchozí nastavení knihovny Bokeh může být nepřehledné</w:t>
        </w:r>
        <w:r>
          <w:rPr>
            <w:noProof/>
            <w:webHidden/>
          </w:rPr>
          <w:tab/>
        </w:r>
        <w:r>
          <w:rPr>
            <w:noProof/>
            <w:webHidden/>
          </w:rPr>
          <w:fldChar w:fldCharType="begin"/>
        </w:r>
        <w:r>
          <w:rPr>
            <w:noProof/>
            <w:webHidden/>
          </w:rPr>
          <w:instrText xml:space="preserve"> PAGEREF _Toc100670190 \h </w:instrText>
        </w:r>
        <w:r>
          <w:rPr>
            <w:noProof/>
            <w:webHidden/>
          </w:rPr>
        </w:r>
        <w:r>
          <w:rPr>
            <w:noProof/>
            <w:webHidden/>
          </w:rPr>
          <w:fldChar w:fldCharType="separate"/>
        </w:r>
        <w:r w:rsidR="00161349">
          <w:rPr>
            <w:noProof/>
            <w:webHidden/>
          </w:rPr>
          <w:t>42</w:t>
        </w:r>
        <w:r>
          <w:rPr>
            <w:noProof/>
            <w:webHidden/>
          </w:rPr>
          <w:fldChar w:fldCharType="end"/>
        </w:r>
      </w:hyperlink>
    </w:p>
    <w:p w14:paraId="012A4AF7" w14:textId="6001D1B2"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1" w:history="1">
        <w:r w:rsidRPr="00F133B1">
          <w:rPr>
            <w:rStyle w:val="Hypertextovodkaz"/>
            <w:noProof/>
          </w:rPr>
          <w:t>Obr. 17 Plotly nabízí i vizualizace na zjednodušené mapě</w:t>
        </w:r>
        <w:r>
          <w:rPr>
            <w:noProof/>
            <w:webHidden/>
          </w:rPr>
          <w:tab/>
        </w:r>
        <w:r>
          <w:rPr>
            <w:noProof/>
            <w:webHidden/>
          </w:rPr>
          <w:fldChar w:fldCharType="begin"/>
        </w:r>
        <w:r>
          <w:rPr>
            <w:noProof/>
            <w:webHidden/>
          </w:rPr>
          <w:instrText xml:space="preserve"> PAGEREF _Toc100670191 \h </w:instrText>
        </w:r>
        <w:r>
          <w:rPr>
            <w:noProof/>
            <w:webHidden/>
          </w:rPr>
        </w:r>
        <w:r>
          <w:rPr>
            <w:noProof/>
            <w:webHidden/>
          </w:rPr>
          <w:fldChar w:fldCharType="separate"/>
        </w:r>
        <w:r w:rsidR="00161349">
          <w:rPr>
            <w:noProof/>
            <w:webHidden/>
          </w:rPr>
          <w:t>45</w:t>
        </w:r>
        <w:r>
          <w:rPr>
            <w:noProof/>
            <w:webHidden/>
          </w:rPr>
          <w:fldChar w:fldCharType="end"/>
        </w:r>
      </w:hyperlink>
    </w:p>
    <w:p w14:paraId="4E8A8F17" w14:textId="7DDD903F"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2" w:history="1">
        <w:r w:rsidRPr="00F133B1">
          <w:rPr>
            <w:rStyle w:val="Hypertextovodkaz"/>
            <w:noProof/>
          </w:rPr>
          <w:t>Obr. 18 Výchozí nastavení Holoviews při využití Bokeh pro renderování</w:t>
        </w:r>
        <w:r>
          <w:rPr>
            <w:noProof/>
            <w:webHidden/>
          </w:rPr>
          <w:tab/>
        </w:r>
        <w:r>
          <w:rPr>
            <w:noProof/>
            <w:webHidden/>
          </w:rPr>
          <w:fldChar w:fldCharType="begin"/>
        </w:r>
        <w:r>
          <w:rPr>
            <w:noProof/>
            <w:webHidden/>
          </w:rPr>
          <w:instrText xml:space="preserve"> PAGEREF _Toc100670192 \h </w:instrText>
        </w:r>
        <w:r>
          <w:rPr>
            <w:noProof/>
            <w:webHidden/>
          </w:rPr>
        </w:r>
        <w:r>
          <w:rPr>
            <w:noProof/>
            <w:webHidden/>
          </w:rPr>
          <w:fldChar w:fldCharType="separate"/>
        </w:r>
        <w:r w:rsidR="00161349">
          <w:rPr>
            <w:noProof/>
            <w:webHidden/>
          </w:rPr>
          <w:t>50</w:t>
        </w:r>
        <w:r>
          <w:rPr>
            <w:noProof/>
            <w:webHidden/>
          </w:rPr>
          <w:fldChar w:fldCharType="end"/>
        </w:r>
      </w:hyperlink>
    </w:p>
    <w:p w14:paraId="34A04963" w14:textId="1EAAB0DD"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3" w:history="1">
        <w:r w:rsidRPr="00F133B1">
          <w:rPr>
            <w:rStyle w:val="Hypertextovodkaz"/>
            <w:noProof/>
          </w:rPr>
          <w:t>Obr. 19 Celkový výsledek byl také vizualizován pomocí knihovny Plotly</w:t>
        </w:r>
        <w:r>
          <w:rPr>
            <w:noProof/>
            <w:webHidden/>
          </w:rPr>
          <w:tab/>
        </w:r>
        <w:r>
          <w:rPr>
            <w:noProof/>
            <w:webHidden/>
          </w:rPr>
          <w:fldChar w:fldCharType="begin"/>
        </w:r>
        <w:r>
          <w:rPr>
            <w:noProof/>
            <w:webHidden/>
          </w:rPr>
          <w:instrText xml:space="preserve"> PAGEREF _Toc100670193 \h </w:instrText>
        </w:r>
        <w:r>
          <w:rPr>
            <w:noProof/>
            <w:webHidden/>
          </w:rPr>
        </w:r>
        <w:r>
          <w:rPr>
            <w:noProof/>
            <w:webHidden/>
          </w:rPr>
          <w:fldChar w:fldCharType="separate"/>
        </w:r>
        <w:r w:rsidR="00161349">
          <w:rPr>
            <w:noProof/>
            <w:webHidden/>
          </w:rPr>
          <w:t>56</w:t>
        </w:r>
        <w:r>
          <w:rPr>
            <w:noProof/>
            <w:webHidden/>
          </w:rPr>
          <w:fldChar w:fldCharType="end"/>
        </w:r>
      </w:hyperlink>
    </w:p>
    <w:p w14:paraId="2F5AF764" w14:textId="042C2CB7" w:rsidR="00B118BC" w:rsidRDefault="00E45882" w:rsidP="002102CF">
      <w:pPr>
        <w:tabs>
          <w:tab w:val="right" w:leader="dot" w:pos="8647"/>
        </w:tabs>
        <w:ind w:left="-284"/>
      </w:pPr>
      <w:r>
        <w:fldChar w:fldCharType="end"/>
      </w:r>
    </w:p>
    <w:p w14:paraId="32DC1515" w14:textId="77777777" w:rsidR="00B118BC" w:rsidRDefault="00B118BC">
      <w:pPr>
        <w:spacing w:line="240" w:lineRule="auto"/>
        <w:jc w:val="left"/>
      </w:pPr>
      <w:r>
        <w:br w:type="page"/>
      </w:r>
    </w:p>
    <w:p w14:paraId="2548985D" w14:textId="77777777" w:rsidR="00E45882" w:rsidRPr="00E45882" w:rsidRDefault="00E45882" w:rsidP="00E45882"/>
    <w:p w14:paraId="4FD18F5E" w14:textId="77777777" w:rsidR="00223D03" w:rsidRDefault="00223D03" w:rsidP="007246C1">
      <w:pPr>
        <w:pStyle w:val="NadpisX"/>
      </w:pPr>
      <w:r>
        <w:t>Seznam tabulek</w:t>
      </w:r>
    </w:p>
    <w:p w14:paraId="73C936E1" w14:textId="33022265" w:rsidR="009625BD" w:rsidRDefault="00E03E48">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100670194" w:history="1">
        <w:r w:rsidR="009625BD" w:rsidRPr="00482149">
          <w:rPr>
            <w:rStyle w:val="Hypertextovodkaz"/>
            <w:noProof/>
          </w:rPr>
          <w:t>Tabulka 1 Ukázková tabulka hodnocení</w:t>
        </w:r>
        <w:r w:rsidR="009625BD">
          <w:rPr>
            <w:noProof/>
            <w:webHidden/>
          </w:rPr>
          <w:tab/>
        </w:r>
        <w:r w:rsidR="009625BD">
          <w:rPr>
            <w:noProof/>
            <w:webHidden/>
          </w:rPr>
          <w:fldChar w:fldCharType="begin"/>
        </w:r>
        <w:r w:rsidR="009625BD">
          <w:rPr>
            <w:noProof/>
            <w:webHidden/>
          </w:rPr>
          <w:instrText xml:space="preserve"> PAGEREF _Toc100670194 \h </w:instrText>
        </w:r>
        <w:r w:rsidR="009625BD">
          <w:rPr>
            <w:noProof/>
            <w:webHidden/>
          </w:rPr>
        </w:r>
        <w:r w:rsidR="009625BD">
          <w:rPr>
            <w:noProof/>
            <w:webHidden/>
          </w:rPr>
          <w:fldChar w:fldCharType="separate"/>
        </w:r>
        <w:r w:rsidR="00161349">
          <w:rPr>
            <w:noProof/>
            <w:webHidden/>
          </w:rPr>
          <w:t>18</w:t>
        </w:r>
        <w:r w:rsidR="009625BD">
          <w:rPr>
            <w:noProof/>
            <w:webHidden/>
          </w:rPr>
          <w:fldChar w:fldCharType="end"/>
        </w:r>
      </w:hyperlink>
    </w:p>
    <w:p w14:paraId="094B43E3" w14:textId="1A63469B"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5" w:history="1">
        <w:r w:rsidRPr="00482149">
          <w:rPr>
            <w:rStyle w:val="Hypertextovodkaz"/>
            <w:noProof/>
          </w:rPr>
          <w:t>Tabulka 2 Ukázková tabulka kvantifikovaného hodnocení</w:t>
        </w:r>
        <w:r>
          <w:rPr>
            <w:noProof/>
            <w:webHidden/>
          </w:rPr>
          <w:tab/>
        </w:r>
        <w:r>
          <w:rPr>
            <w:noProof/>
            <w:webHidden/>
          </w:rPr>
          <w:fldChar w:fldCharType="begin"/>
        </w:r>
        <w:r>
          <w:rPr>
            <w:noProof/>
            <w:webHidden/>
          </w:rPr>
          <w:instrText xml:space="preserve"> PAGEREF _Toc100670195 \h </w:instrText>
        </w:r>
        <w:r>
          <w:rPr>
            <w:noProof/>
            <w:webHidden/>
          </w:rPr>
        </w:r>
        <w:r>
          <w:rPr>
            <w:noProof/>
            <w:webHidden/>
          </w:rPr>
          <w:fldChar w:fldCharType="separate"/>
        </w:r>
        <w:r w:rsidR="00161349">
          <w:rPr>
            <w:noProof/>
            <w:webHidden/>
          </w:rPr>
          <w:t>19</w:t>
        </w:r>
        <w:r>
          <w:rPr>
            <w:noProof/>
            <w:webHidden/>
          </w:rPr>
          <w:fldChar w:fldCharType="end"/>
        </w:r>
      </w:hyperlink>
    </w:p>
    <w:p w14:paraId="27780F8B" w14:textId="0AAF6C8E"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6" w:history="1">
        <w:r w:rsidRPr="00482149">
          <w:rPr>
            <w:rStyle w:val="Hypertextovodkaz"/>
            <w:noProof/>
          </w:rPr>
          <w:t>Tabulka 3 Hodnocení knihovny Matplotlib</w:t>
        </w:r>
        <w:r>
          <w:rPr>
            <w:noProof/>
            <w:webHidden/>
          </w:rPr>
          <w:tab/>
        </w:r>
        <w:r>
          <w:rPr>
            <w:noProof/>
            <w:webHidden/>
          </w:rPr>
          <w:fldChar w:fldCharType="begin"/>
        </w:r>
        <w:r>
          <w:rPr>
            <w:noProof/>
            <w:webHidden/>
          </w:rPr>
          <w:instrText xml:space="preserve"> PAGEREF _Toc100670196 \h </w:instrText>
        </w:r>
        <w:r>
          <w:rPr>
            <w:noProof/>
            <w:webHidden/>
          </w:rPr>
        </w:r>
        <w:r>
          <w:rPr>
            <w:noProof/>
            <w:webHidden/>
          </w:rPr>
          <w:fldChar w:fldCharType="separate"/>
        </w:r>
        <w:r w:rsidR="00161349">
          <w:rPr>
            <w:noProof/>
            <w:webHidden/>
          </w:rPr>
          <w:t>36</w:t>
        </w:r>
        <w:r>
          <w:rPr>
            <w:noProof/>
            <w:webHidden/>
          </w:rPr>
          <w:fldChar w:fldCharType="end"/>
        </w:r>
      </w:hyperlink>
    </w:p>
    <w:p w14:paraId="43F90430" w14:textId="7CAB2C46"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7" w:history="1">
        <w:r w:rsidRPr="00482149">
          <w:rPr>
            <w:rStyle w:val="Hypertextovodkaz"/>
            <w:noProof/>
          </w:rPr>
          <w:t>Tabulka 4 Kvantifikované hodnocení knihovny Matplotlib</w:t>
        </w:r>
        <w:r>
          <w:rPr>
            <w:noProof/>
            <w:webHidden/>
          </w:rPr>
          <w:tab/>
        </w:r>
        <w:r>
          <w:rPr>
            <w:noProof/>
            <w:webHidden/>
          </w:rPr>
          <w:fldChar w:fldCharType="begin"/>
        </w:r>
        <w:r>
          <w:rPr>
            <w:noProof/>
            <w:webHidden/>
          </w:rPr>
          <w:instrText xml:space="preserve"> PAGEREF _Toc100670197 \h </w:instrText>
        </w:r>
        <w:r>
          <w:rPr>
            <w:noProof/>
            <w:webHidden/>
          </w:rPr>
        </w:r>
        <w:r>
          <w:rPr>
            <w:noProof/>
            <w:webHidden/>
          </w:rPr>
          <w:fldChar w:fldCharType="separate"/>
        </w:r>
        <w:r w:rsidR="00161349">
          <w:rPr>
            <w:noProof/>
            <w:webHidden/>
          </w:rPr>
          <w:t>36</w:t>
        </w:r>
        <w:r>
          <w:rPr>
            <w:noProof/>
            <w:webHidden/>
          </w:rPr>
          <w:fldChar w:fldCharType="end"/>
        </w:r>
      </w:hyperlink>
    </w:p>
    <w:p w14:paraId="43228439" w14:textId="0425D8B9"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8" w:history="1">
        <w:r w:rsidRPr="00482149">
          <w:rPr>
            <w:rStyle w:val="Hypertextovodkaz"/>
            <w:noProof/>
          </w:rPr>
          <w:t>Tabulka 5 Hodnocení knihovny Seaborn</w:t>
        </w:r>
        <w:r>
          <w:rPr>
            <w:noProof/>
            <w:webHidden/>
          </w:rPr>
          <w:tab/>
        </w:r>
        <w:r>
          <w:rPr>
            <w:noProof/>
            <w:webHidden/>
          </w:rPr>
          <w:fldChar w:fldCharType="begin"/>
        </w:r>
        <w:r>
          <w:rPr>
            <w:noProof/>
            <w:webHidden/>
          </w:rPr>
          <w:instrText xml:space="preserve"> PAGEREF _Toc100670198 \h </w:instrText>
        </w:r>
        <w:r>
          <w:rPr>
            <w:noProof/>
            <w:webHidden/>
          </w:rPr>
        </w:r>
        <w:r>
          <w:rPr>
            <w:noProof/>
            <w:webHidden/>
          </w:rPr>
          <w:fldChar w:fldCharType="separate"/>
        </w:r>
        <w:r w:rsidR="00161349">
          <w:rPr>
            <w:noProof/>
            <w:webHidden/>
          </w:rPr>
          <w:t>39</w:t>
        </w:r>
        <w:r>
          <w:rPr>
            <w:noProof/>
            <w:webHidden/>
          </w:rPr>
          <w:fldChar w:fldCharType="end"/>
        </w:r>
      </w:hyperlink>
    </w:p>
    <w:p w14:paraId="1E374FEF" w14:textId="5565A437"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9" w:history="1">
        <w:r w:rsidRPr="00482149">
          <w:rPr>
            <w:rStyle w:val="Hypertextovodkaz"/>
            <w:noProof/>
          </w:rPr>
          <w:t>Tabulka 6 Kvantifikované hodnocení knihovny Seaborn</w:t>
        </w:r>
        <w:r>
          <w:rPr>
            <w:noProof/>
            <w:webHidden/>
          </w:rPr>
          <w:tab/>
        </w:r>
        <w:r>
          <w:rPr>
            <w:noProof/>
            <w:webHidden/>
          </w:rPr>
          <w:fldChar w:fldCharType="begin"/>
        </w:r>
        <w:r>
          <w:rPr>
            <w:noProof/>
            <w:webHidden/>
          </w:rPr>
          <w:instrText xml:space="preserve"> PAGEREF _Toc100670199 \h </w:instrText>
        </w:r>
        <w:r>
          <w:rPr>
            <w:noProof/>
            <w:webHidden/>
          </w:rPr>
        </w:r>
        <w:r>
          <w:rPr>
            <w:noProof/>
            <w:webHidden/>
          </w:rPr>
          <w:fldChar w:fldCharType="separate"/>
        </w:r>
        <w:r w:rsidR="00161349">
          <w:rPr>
            <w:noProof/>
            <w:webHidden/>
          </w:rPr>
          <w:t>39</w:t>
        </w:r>
        <w:r>
          <w:rPr>
            <w:noProof/>
            <w:webHidden/>
          </w:rPr>
          <w:fldChar w:fldCharType="end"/>
        </w:r>
      </w:hyperlink>
    </w:p>
    <w:p w14:paraId="4B023367" w14:textId="0937E566"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0" w:history="1">
        <w:r w:rsidRPr="00482149">
          <w:rPr>
            <w:rStyle w:val="Hypertextovodkaz"/>
            <w:noProof/>
          </w:rPr>
          <w:t>Tabulka 7 Hodnocení knihovny Bokeh</w:t>
        </w:r>
        <w:r>
          <w:rPr>
            <w:noProof/>
            <w:webHidden/>
          </w:rPr>
          <w:tab/>
        </w:r>
        <w:r>
          <w:rPr>
            <w:noProof/>
            <w:webHidden/>
          </w:rPr>
          <w:fldChar w:fldCharType="begin"/>
        </w:r>
        <w:r>
          <w:rPr>
            <w:noProof/>
            <w:webHidden/>
          </w:rPr>
          <w:instrText xml:space="preserve"> PAGEREF _Toc100670200 \h </w:instrText>
        </w:r>
        <w:r>
          <w:rPr>
            <w:noProof/>
            <w:webHidden/>
          </w:rPr>
        </w:r>
        <w:r>
          <w:rPr>
            <w:noProof/>
            <w:webHidden/>
          </w:rPr>
          <w:fldChar w:fldCharType="separate"/>
        </w:r>
        <w:r w:rsidR="00161349">
          <w:rPr>
            <w:noProof/>
            <w:webHidden/>
          </w:rPr>
          <w:t>43</w:t>
        </w:r>
        <w:r>
          <w:rPr>
            <w:noProof/>
            <w:webHidden/>
          </w:rPr>
          <w:fldChar w:fldCharType="end"/>
        </w:r>
      </w:hyperlink>
    </w:p>
    <w:p w14:paraId="2E7ADD5F" w14:textId="7A39CE76"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1" w:history="1">
        <w:r w:rsidRPr="00482149">
          <w:rPr>
            <w:rStyle w:val="Hypertextovodkaz"/>
            <w:noProof/>
          </w:rPr>
          <w:t>Tabulka 8 Kvantifikované hodnocení knihovny Bokeh</w:t>
        </w:r>
        <w:r>
          <w:rPr>
            <w:noProof/>
            <w:webHidden/>
          </w:rPr>
          <w:tab/>
        </w:r>
        <w:r>
          <w:rPr>
            <w:noProof/>
            <w:webHidden/>
          </w:rPr>
          <w:fldChar w:fldCharType="begin"/>
        </w:r>
        <w:r>
          <w:rPr>
            <w:noProof/>
            <w:webHidden/>
          </w:rPr>
          <w:instrText xml:space="preserve"> PAGEREF _Toc100670201 \h </w:instrText>
        </w:r>
        <w:r>
          <w:rPr>
            <w:noProof/>
            <w:webHidden/>
          </w:rPr>
        </w:r>
        <w:r>
          <w:rPr>
            <w:noProof/>
            <w:webHidden/>
          </w:rPr>
          <w:fldChar w:fldCharType="separate"/>
        </w:r>
        <w:r w:rsidR="00161349">
          <w:rPr>
            <w:noProof/>
            <w:webHidden/>
          </w:rPr>
          <w:t>43</w:t>
        </w:r>
        <w:r>
          <w:rPr>
            <w:noProof/>
            <w:webHidden/>
          </w:rPr>
          <w:fldChar w:fldCharType="end"/>
        </w:r>
      </w:hyperlink>
    </w:p>
    <w:p w14:paraId="3A8B4F04" w14:textId="56241DD7"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2" w:history="1">
        <w:r w:rsidRPr="00482149">
          <w:rPr>
            <w:rStyle w:val="Hypertextovodkaz"/>
            <w:noProof/>
          </w:rPr>
          <w:t>Tabulka 9 Hodnocení knihovny Plotly</w:t>
        </w:r>
        <w:r>
          <w:rPr>
            <w:noProof/>
            <w:webHidden/>
          </w:rPr>
          <w:tab/>
        </w:r>
        <w:r>
          <w:rPr>
            <w:noProof/>
            <w:webHidden/>
          </w:rPr>
          <w:fldChar w:fldCharType="begin"/>
        </w:r>
        <w:r>
          <w:rPr>
            <w:noProof/>
            <w:webHidden/>
          </w:rPr>
          <w:instrText xml:space="preserve"> PAGEREF _Toc100670202 \h </w:instrText>
        </w:r>
        <w:r>
          <w:rPr>
            <w:noProof/>
            <w:webHidden/>
          </w:rPr>
        </w:r>
        <w:r>
          <w:rPr>
            <w:noProof/>
            <w:webHidden/>
          </w:rPr>
          <w:fldChar w:fldCharType="separate"/>
        </w:r>
        <w:r w:rsidR="00161349">
          <w:rPr>
            <w:noProof/>
            <w:webHidden/>
          </w:rPr>
          <w:t>47</w:t>
        </w:r>
        <w:r>
          <w:rPr>
            <w:noProof/>
            <w:webHidden/>
          </w:rPr>
          <w:fldChar w:fldCharType="end"/>
        </w:r>
      </w:hyperlink>
    </w:p>
    <w:p w14:paraId="0D632D90" w14:textId="19B4A945"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3" w:history="1">
        <w:r w:rsidRPr="00482149">
          <w:rPr>
            <w:rStyle w:val="Hypertextovodkaz"/>
            <w:noProof/>
          </w:rPr>
          <w:t>Tabulka 10 Kvantifikované hodnocení knihovny Plotly</w:t>
        </w:r>
        <w:r>
          <w:rPr>
            <w:noProof/>
            <w:webHidden/>
          </w:rPr>
          <w:tab/>
        </w:r>
        <w:r>
          <w:rPr>
            <w:noProof/>
            <w:webHidden/>
          </w:rPr>
          <w:fldChar w:fldCharType="begin"/>
        </w:r>
        <w:r>
          <w:rPr>
            <w:noProof/>
            <w:webHidden/>
          </w:rPr>
          <w:instrText xml:space="preserve"> PAGEREF _Toc100670203 \h </w:instrText>
        </w:r>
        <w:r>
          <w:rPr>
            <w:noProof/>
            <w:webHidden/>
          </w:rPr>
        </w:r>
        <w:r>
          <w:rPr>
            <w:noProof/>
            <w:webHidden/>
          </w:rPr>
          <w:fldChar w:fldCharType="separate"/>
        </w:r>
        <w:r w:rsidR="00161349">
          <w:rPr>
            <w:noProof/>
            <w:webHidden/>
          </w:rPr>
          <w:t>47</w:t>
        </w:r>
        <w:r>
          <w:rPr>
            <w:noProof/>
            <w:webHidden/>
          </w:rPr>
          <w:fldChar w:fldCharType="end"/>
        </w:r>
      </w:hyperlink>
    </w:p>
    <w:p w14:paraId="30D7B060" w14:textId="06D03FB2"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4" w:history="1">
        <w:r w:rsidRPr="00482149">
          <w:rPr>
            <w:rStyle w:val="Hypertextovodkaz"/>
            <w:noProof/>
          </w:rPr>
          <w:t>Tabulka 11 Hodnocení knihovny Holoviews</w:t>
        </w:r>
        <w:r>
          <w:rPr>
            <w:noProof/>
            <w:webHidden/>
          </w:rPr>
          <w:tab/>
        </w:r>
        <w:r>
          <w:rPr>
            <w:noProof/>
            <w:webHidden/>
          </w:rPr>
          <w:fldChar w:fldCharType="begin"/>
        </w:r>
        <w:r>
          <w:rPr>
            <w:noProof/>
            <w:webHidden/>
          </w:rPr>
          <w:instrText xml:space="preserve"> PAGEREF _Toc100670204 \h </w:instrText>
        </w:r>
        <w:r>
          <w:rPr>
            <w:noProof/>
            <w:webHidden/>
          </w:rPr>
        </w:r>
        <w:r>
          <w:rPr>
            <w:noProof/>
            <w:webHidden/>
          </w:rPr>
          <w:fldChar w:fldCharType="separate"/>
        </w:r>
        <w:r w:rsidR="00161349">
          <w:rPr>
            <w:noProof/>
            <w:webHidden/>
          </w:rPr>
          <w:t>51</w:t>
        </w:r>
        <w:r>
          <w:rPr>
            <w:noProof/>
            <w:webHidden/>
          </w:rPr>
          <w:fldChar w:fldCharType="end"/>
        </w:r>
      </w:hyperlink>
    </w:p>
    <w:p w14:paraId="5D961C27" w14:textId="68A4B942"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5" w:history="1">
        <w:r w:rsidRPr="00482149">
          <w:rPr>
            <w:rStyle w:val="Hypertextovodkaz"/>
            <w:noProof/>
          </w:rPr>
          <w:t>Tabulka 12 Kvantifikované hodnocení knihovny Holoviews</w:t>
        </w:r>
        <w:r>
          <w:rPr>
            <w:noProof/>
            <w:webHidden/>
          </w:rPr>
          <w:tab/>
        </w:r>
        <w:r>
          <w:rPr>
            <w:noProof/>
            <w:webHidden/>
          </w:rPr>
          <w:fldChar w:fldCharType="begin"/>
        </w:r>
        <w:r>
          <w:rPr>
            <w:noProof/>
            <w:webHidden/>
          </w:rPr>
          <w:instrText xml:space="preserve"> PAGEREF _Toc100670205 \h </w:instrText>
        </w:r>
        <w:r>
          <w:rPr>
            <w:noProof/>
            <w:webHidden/>
          </w:rPr>
        </w:r>
        <w:r>
          <w:rPr>
            <w:noProof/>
            <w:webHidden/>
          </w:rPr>
          <w:fldChar w:fldCharType="separate"/>
        </w:r>
        <w:r w:rsidR="00161349">
          <w:rPr>
            <w:noProof/>
            <w:webHidden/>
          </w:rPr>
          <w:t>51</w:t>
        </w:r>
        <w:r>
          <w:rPr>
            <w:noProof/>
            <w:webHidden/>
          </w:rPr>
          <w:fldChar w:fldCharType="end"/>
        </w:r>
      </w:hyperlink>
    </w:p>
    <w:p w14:paraId="62C2F6BB" w14:textId="2291A921"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6" w:history="1">
        <w:r w:rsidRPr="00482149">
          <w:rPr>
            <w:rStyle w:val="Hypertextovodkaz"/>
            <w:noProof/>
          </w:rPr>
          <w:t>Tabulka 13 Hodnocení knihovny Pygal</w:t>
        </w:r>
        <w:r>
          <w:rPr>
            <w:noProof/>
            <w:webHidden/>
          </w:rPr>
          <w:tab/>
        </w:r>
        <w:r>
          <w:rPr>
            <w:noProof/>
            <w:webHidden/>
          </w:rPr>
          <w:fldChar w:fldCharType="begin"/>
        </w:r>
        <w:r>
          <w:rPr>
            <w:noProof/>
            <w:webHidden/>
          </w:rPr>
          <w:instrText xml:space="preserve"> PAGEREF _Toc100670206 \h </w:instrText>
        </w:r>
        <w:r>
          <w:rPr>
            <w:noProof/>
            <w:webHidden/>
          </w:rPr>
        </w:r>
        <w:r>
          <w:rPr>
            <w:noProof/>
            <w:webHidden/>
          </w:rPr>
          <w:fldChar w:fldCharType="separate"/>
        </w:r>
        <w:r w:rsidR="00161349">
          <w:rPr>
            <w:noProof/>
            <w:webHidden/>
          </w:rPr>
          <w:t>54</w:t>
        </w:r>
        <w:r>
          <w:rPr>
            <w:noProof/>
            <w:webHidden/>
          </w:rPr>
          <w:fldChar w:fldCharType="end"/>
        </w:r>
      </w:hyperlink>
    </w:p>
    <w:p w14:paraId="6C8059B8" w14:textId="58279ADC"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7" w:history="1">
        <w:r w:rsidRPr="00482149">
          <w:rPr>
            <w:rStyle w:val="Hypertextovodkaz"/>
            <w:noProof/>
          </w:rPr>
          <w:t>Tabulka 14 Kvantifikované hodnocení knihovny Pygal</w:t>
        </w:r>
        <w:r>
          <w:rPr>
            <w:noProof/>
            <w:webHidden/>
          </w:rPr>
          <w:tab/>
        </w:r>
        <w:r>
          <w:rPr>
            <w:noProof/>
            <w:webHidden/>
          </w:rPr>
          <w:fldChar w:fldCharType="begin"/>
        </w:r>
        <w:r>
          <w:rPr>
            <w:noProof/>
            <w:webHidden/>
          </w:rPr>
          <w:instrText xml:space="preserve"> PAGEREF _Toc100670207 \h </w:instrText>
        </w:r>
        <w:r>
          <w:rPr>
            <w:noProof/>
            <w:webHidden/>
          </w:rPr>
        </w:r>
        <w:r>
          <w:rPr>
            <w:noProof/>
            <w:webHidden/>
          </w:rPr>
          <w:fldChar w:fldCharType="separate"/>
        </w:r>
        <w:r w:rsidR="00161349">
          <w:rPr>
            <w:noProof/>
            <w:webHidden/>
          </w:rPr>
          <w:t>54</w:t>
        </w:r>
        <w:r>
          <w:rPr>
            <w:noProof/>
            <w:webHidden/>
          </w:rPr>
          <w:fldChar w:fldCharType="end"/>
        </w:r>
      </w:hyperlink>
    </w:p>
    <w:p w14:paraId="12FED65E" w14:textId="25E8F01C" w:rsidR="009625BD" w:rsidRDefault="009625BD">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8" w:history="1">
        <w:r w:rsidRPr="00482149">
          <w:rPr>
            <w:rStyle w:val="Hypertextovodkaz"/>
            <w:noProof/>
          </w:rPr>
          <w:t>Tabulka 15 Celkové výsledky hodnocení knihoven</w:t>
        </w:r>
        <w:r>
          <w:rPr>
            <w:noProof/>
            <w:webHidden/>
          </w:rPr>
          <w:tab/>
        </w:r>
        <w:r>
          <w:rPr>
            <w:noProof/>
            <w:webHidden/>
          </w:rPr>
          <w:fldChar w:fldCharType="begin"/>
        </w:r>
        <w:r>
          <w:rPr>
            <w:noProof/>
            <w:webHidden/>
          </w:rPr>
          <w:instrText xml:space="preserve"> PAGEREF _Toc100670208 \h </w:instrText>
        </w:r>
        <w:r>
          <w:rPr>
            <w:noProof/>
            <w:webHidden/>
          </w:rPr>
        </w:r>
        <w:r>
          <w:rPr>
            <w:noProof/>
            <w:webHidden/>
          </w:rPr>
          <w:fldChar w:fldCharType="separate"/>
        </w:r>
        <w:r w:rsidR="00161349">
          <w:rPr>
            <w:noProof/>
            <w:webHidden/>
          </w:rPr>
          <w:t>56</w:t>
        </w:r>
        <w:r>
          <w:rPr>
            <w:noProof/>
            <w:webHidden/>
          </w:rPr>
          <w:fldChar w:fldCharType="end"/>
        </w:r>
      </w:hyperlink>
    </w:p>
    <w:p w14:paraId="09075943" w14:textId="557284A0"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2102CF">
          <w:headerReference w:type="default" r:id="rId9"/>
          <w:footerReference w:type="default" r:id="rId10"/>
          <w:pgSz w:w="11906" w:h="16838"/>
          <w:pgMar w:top="1701" w:right="1558" w:bottom="1701" w:left="1701" w:header="709" w:footer="709" w:gutter="0"/>
          <w:cols w:space="708"/>
          <w:docGrid w:linePitch="360"/>
        </w:sectPr>
      </w:pPr>
    </w:p>
    <w:p w14:paraId="6F3B8ED1" w14:textId="77777777" w:rsidR="004366F7" w:rsidRDefault="0016335D" w:rsidP="0016335D">
      <w:pPr>
        <w:pStyle w:val="Nadpis1"/>
      </w:pPr>
      <w:bookmarkStart w:id="2" w:name="_Toc100670113"/>
      <w:r>
        <w:lastRenderedPageBreak/>
        <w:t>Úvod</w:t>
      </w:r>
      <w:bookmarkEnd w:id="0"/>
      <w:bookmarkEnd w:id="1"/>
      <w:bookmarkEnd w:id="2"/>
    </w:p>
    <w:p w14:paraId="33F1333F" w14:textId="61CD2DD2" w:rsidR="001D5501" w:rsidRDefault="001E4BA3" w:rsidP="00C401D0">
      <w:pPr>
        <w:spacing w:after="120"/>
      </w:pPr>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 xml:space="preserve">Jedním z důležitých aspektů jakéhokoliv výzkumu je zpracování a vizualizace dat, jak z důvodu prezentace výsledků, tak hledání nových poznatků.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04550DEF" w:rsidR="007A4209" w:rsidRDefault="00B46DB5" w:rsidP="00C401D0">
      <w:pPr>
        <w:spacing w:after="120"/>
      </w:pPr>
      <w:r>
        <w:t>Tato bakalářská práce si klade za cíl seznámit čtenáře se základními principy datové vizualizace a s knihovnami jazyka Python, které je možné k tomuto účelu využít. Práce se dále zabývá příklady získávání dat a jejich zpracováním v podobě ukázek a</w:t>
      </w:r>
      <w:r w:rsidR="002F5158">
        <w:t> </w:t>
      </w:r>
      <w:r>
        <w:t xml:space="preserve">praktických úloh, které mohou najít uplatnění ve výuce předmětů </w:t>
      </w:r>
      <w:r w:rsidR="00A11D18">
        <w:t xml:space="preserve">oboru Datové vědy. </w:t>
      </w:r>
    </w:p>
    <w:p w14:paraId="7023C0DE" w14:textId="69AC3234"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7F100D">
        <w:t> </w:t>
      </w:r>
      <w:r w:rsidR="006C1CBB">
        <w:t>odděleném</w:t>
      </w:r>
      <w:r w:rsidR="007F100D">
        <w:t xml:space="preserve"> objektivnějším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A6F6405" w14:textId="7B8CD8CF" w:rsidR="004B556C" w:rsidRDefault="00FE0293" w:rsidP="00F05D2F">
      <w:pPr>
        <w:pStyle w:val="Nadpis1"/>
      </w:pPr>
      <w:bookmarkStart w:id="3" w:name="_Toc100670114"/>
      <w:r>
        <w:lastRenderedPageBreak/>
        <w:t>Vizualizace</w:t>
      </w:r>
      <w:bookmarkEnd w:id="3"/>
    </w:p>
    <w:p w14:paraId="6EB67C3B" w14:textId="7759FB16" w:rsidR="008F6349" w:rsidRDefault="00FE0293" w:rsidP="00E91F30">
      <w:pPr>
        <w:pStyle w:val="Nadpis2"/>
      </w:pPr>
      <w:bookmarkStart w:id="4" w:name="_Toc100670115"/>
      <w:r>
        <w:t>Vizualizace obecně</w:t>
      </w:r>
      <w:bookmarkEnd w:id="4"/>
    </w:p>
    <w:p w14:paraId="52025F8C" w14:textId="59FFA62C" w:rsidR="009950BA" w:rsidRDefault="00472507" w:rsidP="00164BF6">
      <w:pPr>
        <w:spacing w:after="120"/>
      </w:pPr>
      <w:r>
        <w:t xml:space="preserve">Pojem </w:t>
      </w:r>
      <w:r w:rsidR="009950BA">
        <w:t xml:space="preserve">„vizualizace dat/informací“ </w:t>
      </w:r>
      <w:r>
        <w:t xml:space="preserve">není úplně jednoznačně definován a </w:t>
      </w:r>
      <w:r w:rsidR="001F2695">
        <w:t>různé</w:t>
      </w:r>
      <w:r>
        <w:t xml:space="preserve"> </w:t>
      </w:r>
      <w:r w:rsidR="001F2695">
        <w:t>zdroje</w:t>
      </w:r>
      <w:r>
        <w:t xml:space="preserve"> nabízí velmi odlišn</w:t>
      </w:r>
      <w:r w:rsidR="007332C3">
        <w:t>á vysvětlení</w:t>
      </w:r>
      <w:r>
        <w:t>.</w:t>
      </w:r>
      <w:r w:rsidR="00164BF6">
        <w:t xml:space="preserve"> </w:t>
      </w:r>
      <w:r w:rsidR="007A5A1E">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rsidR="007A5A1E">
        <w:t xml:space="preserve"> popisuje, že</w:t>
      </w:r>
      <w:r w:rsidR="009950BA">
        <w:t xml:space="preserve"> </w:t>
      </w:r>
      <w:r w:rsidR="007A5A1E">
        <w:t>„</w:t>
      </w:r>
      <w:r w:rsidR="007A5A1E" w:rsidRPr="007A5A1E">
        <w:rPr>
          <w:i/>
          <w:iCs/>
        </w:rPr>
        <w:t>Vizualizace informací využívá počítačové grafiky a interakce</w:t>
      </w:r>
      <w:r w:rsidR="007A5A1E">
        <w:rPr>
          <w:i/>
          <w:iCs/>
        </w:rPr>
        <w:t>, aby napomohla lidem v řešení problémů</w:t>
      </w:r>
      <w:r w:rsidR="007A5A1E">
        <w:t>“</w:t>
      </w:r>
      <w:r w:rsidR="00532E54">
        <w:t xml:space="preserve"> [1]</w:t>
      </w:r>
      <w:r w:rsidR="007A5A1E">
        <w:t xml:space="preserve">. </w:t>
      </w:r>
      <w:r w:rsidR="00E7664B">
        <w:t>Vizualizace však nemusí nutně sloužit pouze k tomuto účelu, může najít uplatnění například ve</w:t>
      </w:r>
      <w:r w:rsidR="003F2EF3">
        <w:t xml:space="preserve"> školní</w:t>
      </w:r>
      <w:r w:rsidR="00E7664B">
        <w:t xml:space="preserve"> výuce</w:t>
      </w:r>
      <w:r w:rsidR="003F2EF3">
        <w:t>.</w:t>
      </w:r>
      <w:r w:rsidR="00E7664B">
        <w:t xml:space="preserv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w:t>
      </w:r>
      <w:r w:rsidR="003F2EF3">
        <w:rPr>
          <w:i/>
          <w:iCs/>
        </w:rPr>
        <w:t> </w:t>
      </w:r>
      <w:r w:rsidR="007763CE">
        <w:rPr>
          <w:i/>
          <w:iCs/>
        </w:rPr>
        <w:t>interaktivity</w:t>
      </w:r>
      <w:r w:rsidR="00E05326">
        <w:rPr>
          <w:i/>
          <w:iCs/>
        </w:rPr>
        <w:t xml:space="preserve"> </w:t>
      </w:r>
      <w:r w:rsidR="00E05326" w:rsidRPr="00E05326">
        <w:rPr>
          <w:i/>
          <w:iCs/>
        </w:rPr>
        <w:t>[…] inf</w:t>
      </w:r>
      <w:r w:rsidR="00E05326">
        <w:rPr>
          <w:i/>
          <w:iCs/>
        </w:rPr>
        <w:t>ormační vizualizace tedy plní didaktické funkce nezbytné pro</w:t>
      </w:r>
      <w:r w:rsidR="00EB6576">
        <w:rPr>
          <w:i/>
          <w:iCs/>
        </w:rPr>
        <w:t> </w:t>
      </w:r>
      <w:r w:rsidR="00E05326">
        <w:rPr>
          <w:i/>
          <w:iCs/>
        </w:rPr>
        <w:t>výuku matematiky.</w:t>
      </w:r>
      <w:r w:rsidR="00E7664B">
        <w:t>“</w:t>
      </w:r>
      <w:r w:rsidR="007A3BD2">
        <w:t xml:space="preserve"> [2]</w:t>
      </w:r>
      <w:r w:rsidR="00E05326">
        <w:t xml:space="preserve"> </w:t>
      </w:r>
    </w:p>
    <w:p w14:paraId="3AC648AC" w14:textId="6440DEED" w:rsidR="002142B5" w:rsidRDefault="002142B5" w:rsidP="00164BF6">
      <w:pPr>
        <w:spacing w:after="120"/>
      </w:pPr>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305B1E">
        <w:t xml:space="preserve"> </w:t>
      </w:r>
      <w:r w:rsidR="00B07914">
        <w:t>popisuje, že „</w:t>
      </w:r>
      <w:r w:rsidR="00B07914">
        <w:rPr>
          <w:i/>
          <w:iCs/>
        </w:rPr>
        <w:t>Datový umělec se nesnaží pouze informovat, ale hlavně vyvolat emoce</w:t>
      </w:r>
      <w:r w:rsidR="00B07914">
        <w:t>“.</w:t>
      </w:r>
      <w:r w:rsidR="00E0493A">
        <w:t xml:space="preserve"> [4]</w:t>
      </w:r>
    </w:p>
    <w:p w14:paraId="7F8B0710" w14:textId="351B42E6" w:rsidR="002D4124" w:rsidRDefault="002D4124" w:rsidP="009950BA">
      <w:r>
        <w:t>Většina zdrojů se však shoduje na dvou základních konceptech „redukce“ a</w:t>
      </w:r>
      <w:r w:rsidR="003F2EF3">
        <w:t> </w:t>
      </w:r>
      <w:r>
        <w:t xml:space="preserve">„prostoru“,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w:t>
      </w:r>
      <w:r w:rsidR="003F2EF3">
        <w:rPr>
          <w:i/>
          <w:iCs/>
        </w:rPr>
        <w:t> </w:t>
      </w:r>
      <w:r w:rsidR="004C6186">
        <w:rPr>
          <w:i/>
          <w:iCs/>
        </w:rPr>
        <w:t xml:space="preserve">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046AA087"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w:t>
      </w:r>
      <w:r w:rsidR="004E1FB9">
        <w:rPr>
          <w:i/>
          <w:iCs/>
        </w:rPr>
        <w:t> </w:t>
      </w:r>
      <w:r w:rsidR="008E33BB">
        <w:rPr>
          <w:i/>
          <w:iCs/>
        </w:rPr>
        <w:t xml:space="preserve">reprezentaci klíčových rozdílů v datech </w:t>
      </w:r>
      <w:r w:rsidR="0091556D">
        <w:rPr>
          <w:i/>
          <w:iCs/>
        </w:rPr>
        <w:t xml:space="preserve">a zobrazení nejdůležitějších vzorců </w:t>
      </w:r>
      <w:r w:rsidR="0091556D">
        <w:rPr>
          <w:i/>
          <w:iCs/>
        </w:rPr>
        <w:lastRenderedPageBreak/>
        <w:t>a</w:t>
      </w:r>
      <w:r w:rsidR="004E1FB9">
        <w:rPr>
          <w:i/>
          <w:iCs/>
        </w:rPr>
        <w:t>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E91F30">
      <w:pPr>
        <w:pStyle w:val="Nadpis2"/>
      </w:pPr>
      <w:bookmarkStart w:id="5" w:name="_Toc100670116"/>
      <w:r>
        <w:t>Principy datové vizualizace</w:t>
      </w:r>
      <w:bookmarkEnd w:id="5"/>
    </w:p>
    <w:p w14:paraId="05E71A01" w14:textId="6703EFDA" w:rsidR="00AF3F57" w:rsidRDefault="008262E2" w:rsidP="00164BF6">
      <w:pPr>
        <w:spacing w:after="120"/>
      </w:pPr>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w:t>
      </w:r>
      <w:r w:rsidR="004E1FB9">
        <w:t> </w:t>
      </w:r>
      <w:r w:rsidR="00AF3F57">
        <w:t>vytváření vizualizací uplatnitelné následující principy:</w:t>
      </w:r>
    </w:p>
    <w:p w14:paraId="43E3A1E1" w14:textId="659A7CB2" w:rsidR="00AF3F57" w:rsidRDefault="00AF3F57" w:rsidP="008A4A53">
      <w:r w:rsidRPr="00137F6E">
        <w:rPr>
          <w:b/>
          <w:bCs/>
        </w:rPr>
        <w:t>Princip blízkosti</w:t>
      </w:r>
      <w:r>
        <w:t xml:space="preserve"> – Objekty nacházející se blízko u sebe</w:t>
      </w:r>
      <w:r w:rsidR="00800BC1">
        <w:t>,</w:t>
      </w:r>
      <w:r>
        <w:t xml:space="preserv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164BF6">
      <w:pPr>
        <w:spacing w:after="120"/>
      </w:pPr>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E91F30">
      <w:pPr>
        <w:pStyle w:val="Nadpis2"/>
      </w:pPr>
      <w:bookmarkStart w:id="6" w:name="_Toc100670117"/>
      <w:r>
        <w:t>Barvy v datové vizualizaci</w:t>
      </w:r>
      <w:bookmarkEnd w:id="6"/>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1AE3C020" w:rsidR="00AE1D78" w:rsidRDefault="00B85F8D" w:rsidP="008A4A53">
      <w:r>
        <w:lastRenderedPageBreak/>
        <w:t>Barevné palety lze rozdělit do třech základních skupin. Každá z těchto skupin je</w:t>
      </w:r>
      <w:r w:rsidR="004E1FB9">
        <w:t> </w:t>
      </w:r>
      <w:r>
        <w:t>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w:t>
      </w:r>
      <w:r w:rsidR="00812F6A">
        <w:t xml:space="preserve">, popsaném v předcházející kapitole, </w:t>
      </w:r>
      <w:r w:rsidR="00D262D9">
        <w:t>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w:t>
      </w:r>
      <w:r w:rsidR="00C77A44">
        <w:t>vnímaný rozdíl</w:t>
      </w:r>
      <w:r w:rsidR="00C71B11">
        <w:t xml:space="preserve"> mezi stejně vzdálenými hodnotami byl stejný ve všech částech palety a předešlo se tak ztrátě informací, nebo naopak nalezení zdánlivých anomálií v částech s vyšším vnímaným </w:t>
      </w:r>
      <w:r w:rsidR="00345A82">
        <w:t>rozdílem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13E6727F" w:rsidR="00F62599" w:rsidRDefault="00F62599" w:rsidP="00F62599">
      <w:pPr>
        <w:pStyle w:val="Titulek"/>
        <w:jc w:val="left"/>
      </w:pPr>
      <w:bookmarkStart w:id="7" w:name="_Toc100670175"/>
      <w:r>
        <w:t xml:space="preserve">Obr. </w:t>
      </w:r>
      <w:r w:rsidR="00EA2CA3">
        <w:fldChar w:fldCharType="begin"/>
      </w:r>
      <w:r w:rsidR="00EA2CA3">
        <w:instrText xml:space="preserve"> SEQ Obr. \* ARABIC </w:instrText>
      </w:r>
      <w:r w:rsidR="00EA2CA3">
        <w:fldChar w:fldCharType="separate"/>
      </w:r>
      <w:r w:rsidR="00161349">
        <w:rPr>
          <w:noProof/>
        </w:rPr>
        <w:t>1</w:t>
      </w:r>
      <w:r w:rsidR="00EA2CA3">
        <w:rPr>
          <w:noProof/>
        </w:rPr>
        <w:fldChar w:fldCharType="end"/>
      </w:r>
      <w:r>
        <w:t xml:space="preserve"> Pro lidské vnímání uniformní sekvenční palety knihovny </w:t>
      </w:r>
      <w:proofErr w:type="spellStart"/>
      <w:r>
        <w:t>Matplotlib</w:t>
      </w:r>
      <w:bookmarkEnd w:id="7"/>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2DEDCCD9" w:rsidR="00CA01BA" w:rsidRDefault="00F65821" w:rsidP="00164BF6">
      <w:pPr>
        <w:spacing w:after="120"/>
      </w:pPr>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w:t>
      </w:r>
      <w:r w:rsidR="004E1FB9">
        <w:t> </w:t>
      </w:r>
      <w:r w:rsidR="00887DAA">
        <w:t>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068E50B3" w:rsidR="00382500" w:rsidRDefault="00382500" w:rsidP="00164BF6">
      <w:pPr>
        <w:spacing w:after="120"/>
      </w:pPr>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w:t>
      </w:r>
      <w:r w:rsidR="004E1FB9">
        <w:t> </w:t>
      </w:r>
      <w:r w:rsidR="00124CAE">
        <w:t>různých kategorií. [19]</w:t>
      </w:r>
    </w:p>
    <w:p w14:paraId="7236D2AE" w14:textId="79817D3C" w:rsidR="00887DAA" w:rsidRDefault="006F0CFA" w:rsidP="008A4A53">
      <w:r>
        <w:t>Při výběru palety je také nutné myslet na to, jak budou barvy na čtenáře působit. Dle</w:t>
      </w:r>
      <w:r w:rsidR="00A63751">
        <w:t> </w:t>
      </w:r>
      <w:r>
        <w:t>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w:t>
      </w:r>
      <w:r>
        <w:lastRenderedPageBreak/>
        <w:t xml:space="preserve">barevné palety do skupin podle pocitu, který vyvolávají. </w:t>
      </w:r>
      <w:r w:rsidR="000F1ADA">
        <w:t>Konkrétně uklidňující palety se skládají převážně ze světlých, chladných barev s nízkou sytostí (například různé odstíny modré a zelené). Naopak vzrušující se vyznačují vysokou sytostí a</w:t>
      </w:r>
      <w:r w:rsidR="00BD4BCE">
        <w:t> </w:t>
      </w:r>
      <w:r w:rsidR="000F1ADA">
        <w:t xml:space="preserve">využívají hlavně teplých barev, jako je červená, žlutá, nebo oranžová. </w:t>
      </w:r>
      <w:r w:rsidR="00BD4BCE">
        <w:t>Asi</w:t>
      </w:r>
      <w:r w:rsidR="00A63751">
        <w:t> </w:t>
      </w:r>
      <w:r w:rsidR="00BD4BCE">
        <w:t xml:space="preserve">nejdůležitějším aspektem je, jestli daná vizualizace celkově působí positivním, nebo negativním dojmem. </w:t>
      </w:r>
      <w:r w:rsidR="00794DD7">
        <w:t xml:space="preserve">Jako positivní jsou </w:t>
      </w:r>
      <w:r w:rsidR="00A63751">
        <w:t xml:space="preserve">obvykle </w:t>
      </w:r>
      <w:r w:rsidR="00794DD7">
        <w:t xml:space="preserve">vnímány syté barvy, často obsahující odstíny modré, zelené, ale i žluté či oranžové, naopak negativně jsou vnímány tmavé barvy, </w:t>
      </w:r>
      <w:r w:rsidR="009D06C1">
        <w:t>především</w:t>
      </w:r>
      <w:r w:rsidR="00794DD7">
        <w:t xml:space="preserve">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2EA2BA08" w:rsidR="00F50CBA" w:rsidRPr="00F50CBA" w:rsidRDefault="00F50CBA" w:rsidP="00F50CBA">
      <w:pPr>
        <w:pStyle w:val="Titulek"/>
        <w:jc w:val="left"/>
      </w:pPr>
      <w:bookmarkStart w:id="8" w:name="_Toc100670176"/>
      <w:r>
        <w:t xml:space="preserve">Obr. </w:t>
      </w:r>
      <w:r w:rsidR="00EA2CA3">
        <w:fldChar w:fldCharType="begin"/>
      </w:r>
      <w:r w:rsidR="00EA2CA3">
        <w:instrText xml:space="preserve"> SEQ Obr. \* ARABIC </w:instrText>
      </w:r>
      <w:r w:rsidR="00EA2CA3">
        <w:fldChar w:fldCharType="separate"/>
      </w:r>
      <w:r w:rsidR="00161349">
        <w:rPr>
          <w:noProof/>
        </w:rPr>
        <w:t>2</w:t>
      </w:r>
      <w:r w:rsidR="00EA2CA3">
        <w:rPr>
          <w:noProof/>
        </w:rPr>
        <w:fldChar w:fldCharType="end"/>
      </w:r>
      <w:r>
        <w:t xml:space="preserve"> Skupiny barev dle asociovaných pocitů</w:t>
      </w:r>
      <w:bookmarkEnd w:id="8"/>
    </w:p>
    <w:p w14:paraId="268CD545" w14:textId="11671048" w:rsidR="00DE3E08" w:rsidRDefault="00DE3E08" w:rsidP="00A15121">
      <w:pPr>
        <w:spacing w:line="240" w:lineRule="auto"/>
      </w:pPr>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w:t>
      </w:r>
      <w:r w:rsidRPr="00952047">
        <w:t>in</w:t>
      </w:r>
      <w:r w:rsidR="00952047">
        <w:t> </w:t>
      </w:r>
      <w:proofErr w:type="spellStart"/>
      <w:r w:rsidRPr="00952047">
        <w:t>Visualization</w:t>
      </w:r>
      <w:proofErr w:type="spellEnd"/>
      <w:r w:rsidRPr="008A4A53">
        <w:t xml:space="preserve"> </w:t>
      </w:r>
    </w:p>
    <w:p w14:paraId="4BA1F84D" w14:textId="77777777" w:rsidR="00CF7D2A" w:rsidRDefault="00CF7D2A" w:rsidP="00E91F30">
      <w:pPr>
        <w:pStyle w:val="Nadpis2"/>
      </w:pPr>
      <w:bookmarkStart w:id="9" w:name="_Toc100670118"/>
      <w:r>
        <w:t>Nevhodná volba barevné palety</w:t>
      </w:r>
      <w:bookmarkEnd w:id="9"/>
    </w:p>
    <w:p w14:paraId="1FBF8182" w14:textId="3D2CA489" w:rsidR="00CF7D2A" w:rsidRDefault="00CF7D2A" w:rsidP="00CF7D2A">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Je tedy zároveň velmi snadné vybrat barevnou paletu, která bude pro daný typ vizualizace nevhodná, bude zakrývat důležité informace, nebo působit rušivým dojmem. Asi nejčastěji používanou barevnou paletou nevhodnou pro vizualizaci většiny dat je duhová paleta. </w:t>
      </w:r>
      <w:r>
        <w:lastRenderedPageBreak/>
        <w:t>Tato</w:t>
      </w:r>
      <w:r w:rsidR="002A5F22">
        <w:t> </w:t>
      </w:r>
      <w:r>
        <w:t>paleta s sebou nese hned několik problémů: Pořadí barev je sice všeobecně známé, ale nelze intuitivně rozlišit vyšší a nižší hodnoty. Druhým problémem je</w:t>
      </w:r>
      <w:r w:rsidR="004E1FB9">
        <w:t> </w:t>
      </w:r>
      <w:r>
        <w:t>vnímání rozdílu mezi barvami, například odstíny světle modré působí dojmem „rychlejší“ změny než odstíny zelené. Posledním důležitým problémem, který není zdaleka omezený na duhovou paletu, je složité vnímání takových palet pro čtenáře se zhoršeným barvocitem. [26] Navzdory těmto chybám jsou duhové barevné palety často součástí vizualizačních programů a knihoven</w:t>
      </w:r>
      <w:r w:rsidR="00C86C6D">
        <w:t>, někdy dokonce jako výchozí</w:t>
      </w:r>
      <w:r>
        <w:t>.</w:t>
      </w:r>
    </w:p>
    <w:p w14:paraId="10D82269" w14:textId="77777777" w:rsidR="00CF7D2A" w:rsidRDefault="00CF7D2A" w:rsidP="00CF7D2A">
      <w:r>
        <w:rPr>
          <w:noProof/>
        </w:rPr>
        <w:drawing>
          <wp:inline distT="0" distB="0" distL="0" distR="0" wp14:anchorId="0C879B5E" wp14:editId="4178A7BB">
            <wp:extent cx="4337913" cy="5227106"/>
            <wp:effectExtent l="0" t="0" r="5715" b="0"/>
            <wp:docPr id="12" name="Obrázek 12" descr="Obsah obrázku text,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monitor&#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t="3633"/>
                    <a:stretch/>
                  </pic:blipFill>
                  <pic:spPr bwMode="auto">
                    <a:xfrm>
                      <a:off x="0" y="0"/>
                      <a:ext cx="4352913" cy="5245180"/>
                    </a:xfrm>
                    <a:prstGeom prst="rect">
                      <a:avLst/>
                    </a:prstGeom>
                    <a:noFill/>
                    <a:ln>
                      <a:noFill/>
                    </a:ln>
                    <a:extLst>
                      <a:ext uri="{53640926-AAD7-44D8-BBD7-CCE9431645EC}">
                        <a14:shadowObscured xmlns:a14="http://schemas.microsoft.com/office/drawing/2010/main"/>
                      </a:ext>
                    </a:extLst>
                  </pic:spPr>
                </pic:pic>
              </a:graphicData>
            </a:graphic>
          </wp:inline>
        </w:drawing>
      </w:r>
    </w:p>
    <w:p w14:paraId="4EACC2E0" w14:textId="2832648C" w:rsidR="00CF7D2A" w:rsidRPr="00F50CBA" w:rsidRDefault="00CF7D2A" w:rsidP="00CF7D2A">
      <w:pPr>
        <w:pStyle w:val="Titulek"/>
        <w:jc w:val="left"/>
      </w:pPr>
      <w:bookmarkStart w:id="10" w:name="_Toc100670177"/>
      <w:r>
        <w:t xml:space="preserve">Obr. </w:t>
      </w:r>
      <w:r w:rsidR="00EA2CA3">
        <w:fldChar w:fldCharType="begin"/>
      </w:r>
      <w:r w:rsidR="00EA2CA3">
        <w:instrText xml:space="preserve"> SEQ Obr. \* ARABIC </w:instrText>
      </w:r>
      <w:r w:rsidR="00EA2CA3">
        <w:fldChar w:fldCharType="separate"/>
      </w:r>
      <w:r w:rsidR="00161349">
        <w:rPr>
          <w:noProof/>
        </w:rPr>
        <w:t>3</w:t>
      </w:r>
      <w:r w:rsidR="00EA2CA3">
        <w:rPr>
          <w:noProof/>
        </w:rPr>
        <w:fldChar w:fldCharType="end"/>
      </w:r>
      <w:r>
        <w:t xml:space="preserve"> Porovnání barevných palet</w:t>
      </w:r>
      <w:bookmarkEnd w:id="10"/>
    </w:p>
    <w:p w14:paraId="54BCF612" w14:textId="1EA9C8EA" w:rsidR="00CF7D2A" w:rsidRDefault="00CF7D2A" w:rsidP="00CF7D2A">
      <w:r>
        <w:t xml:space="preserve">Zdroj: vlastní zpracování – Knihovna </w:t>
      </w:r>
      <w:proofErr w:type="spellStart"/>
      <w:r>
        <w:t>Matplotlib</w:t>
      </w:r>
      <w:proofErr w:type="spellEnd"/>
    </w:p>
    <w:p w14:paraId="09F910D1" w14:textId="43B9F41F" w:rsidR="00CF7D2A" w:rsidRPr="008A4A53" w:rsidRDefault="00CF7D2A" w:rsidP="000733B4">
      <w:r>
        <w:t xml:space="preserve">Grafy na obrázku X jsou vytvořeny na základě stejných dat (10000 hodnot normálního rozdělení pro osu X a </w:t>
      </w:r>
      <w:r w:rsidR="007E17CD">
        <w:t xml:space="preserve">Y rovno </w:t>
      </w:r>
      <w:r>
        <w:t xml:space="preserve">x + náhodná hodnota normálního rozdělení), ale využívají různé barevné palety. Horní graf využívá duhovou paletu </w:t>
      </w:r>
      <w:r>
        <w:lastRenderedPageBreak/>
        <w:t>„</w:t>
      </w:r>
      <w:proofErr w:type="spellStart"/>
      <w:r w:rsidRPr="00A66BD5">
        <w:t>gist_rainbow</w:t>
      </w:r>
      <w:proofErr w:type="spellEnd"/>
      <w:r>
        <w:t>“, zatímco dolní využívá pro lidské vnímání uniformní paletu „</w:t>
      </w:r>
      <w:r w:rsidRPr="00A66BD5">
        <w:t>inferno</w:t>
      </w:r>
      <w:r>
        <w:t xml:space="preserve">“, obě dostupné v knihovně </w:t>
      </w:r>
      <w:proofErr w:type="spellStart"/>
      <w:r>
        <w:t>Matplotlib</w:t>
      </w:r>
      <w:proofErr w:type="spellEnd"/>
      <w:r>
        <w:t xml:space="preserve">. Červená barva pro nulové hodnoty horního grafu působí velmi rušivým dojmem. Odstíny modré a zelené ve středu grafu </w:t>
      </w:r>
      <w:proofErr w:type="gramStart"/>
      <w:r>
        <w:t>vytváří</w:t>
      </w:r>
      <w:proofErr w:type="gramEnd"/>
      <w:r>
        <w:t xml:space="preserve"> zdání skupin s rozdílnými vlastnostmi na základě principu podobnosti</w:t>
      </w:r>
      <w:r w:rsidR="001F23ED">
        <w:t>,</w:t>
      </w:r>
      <w:r>
        <w:t xml:space="preserve"> ačkoliv dle</w:t>
      </w:r>
      <w:r w:rsidR="004E1FB9">
        <w:t> </w:t>
      </w:r>
      <w:r>
        <w:t xml:space="preserve">dolního grafu je patrné, že zde dochází k plynulému zvyšování četnosti hodnot, bez výrazného zlomu, jak by horní graf </w:t>
      </w:r>
      <w:r w:rsidR="00983571">
        <w:t>mohl naznačovat</w:t>
      </w:r>
      <w:r>
        <w:t xml:space="preserve">. </w:t>
      </w:r>
    </w:p>
    <w:p w14:paraId="5A44DF6D" w14:textId="0A05E19C" w:rsidR="008F6349" w:rsidRDefault="00170D39" w:rsidP="00E91F30">
      <w:pPr>
        <w:pStyle w:val="Nadpis2"/>
      </w:pPr>
      <w:bookmarkStart w:id="11" w:name="_Toc100670119"/>
      <w:r>
        <w:t>Anatomie grafu</w:t>
      </w:r>
      <w:bookmarkEnd w:id="11"/>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drawing>
          <wp:inline distT="0" distB="0" distL="0" distR="0" wp14:anchorId="715C21A2" wp14:editId="19CCB967">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2C36E100" w:rsidR="00F50CBA" w:rsidRPr="00F50CBA" w:rsidRDefault="00F50CBA" w:rsidP="00F50CBA">
      <w:pPr>
        <w:pStyle w:val="Titulek"/>
        <w:jc w:val="left"/>
      </w:pPr>
      <w:bookmarkStart w:id="12" w:name="_Toc100670178"/>
      <w:r>
        <w:t xml:space="preserve">Obr. </w:t>
      </w:r>
      <w:r w:rsidR="00EA2CA3">
        <w:fldChar w:fldCharType="begin"/>
      </w:r>
      <w:r w:rsidR="00EA2CA3">
        <w:instrText xml:space="preserve"> SEQ Obr. \* ARABIC </w:instrText>
      </w:r>
      <w:r w:rsidR="00EA2CA3">
        <w:fldChar w:fldCharType="separate"/>
      </w:r>
      <w:r w:rsidR="00161349">
        <w:rPr>
          <w:noProof/>
        </w:rPr>
        <w:t>4</w:t>
      </w:r>
      <w:r w:rsidR="00EA2CA3">
        <w:rPr>
          <w:noProof/>
        </w:rPr>
        <w:fldChar w:fldCharType="end"/>
      </w:r>
      <w:r>
        <w:t xml:space="preserve"> Obecný graf</w:t>
      </w:r>
      <w:bookmarkEnd w:id="12"/>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02C831CE"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w:t>
      </w:r>
      <w:r w:rsidR="00AD6C55">
        <w:t xml:space="preserve">obvykle </w:t>
      </w:r>
      <w:r w:rsidR="00B75A92">
        <w:t>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w:t>
      </w:r>
      <w:r w:rsidR="00CB67F7">
        <w:t> </w:t>
      </w:r>
      <w:r w:rsidR="009D391B">
        <w:t xml:space="preserve">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E91F30">
      <w:pPr>
        <w:pStyle w:val="Nadpis2"/>
      </w:pPr>
      <w:bookmarkStart w:id="13" w:name="_Toc100670120"/>
      <w:r>
        <w:lastRenderedPageBreak/>
        <w:t>Nejčastější typy grafů</w:t>
      </w:r>
      <w:bookmarkEnd w:id="13"/>
    </w:p>
    <w:p w14:paraId="4679E93E" w14:textId="55C600CA" w:rsidR="002D2C12" w:rsidRDefault="00232C2A" w:rsidP="00985191">
      <w:r>
        <w:t xml:space="preserve">Existuje mnoho </w:t>
      </w:r>
      <w:r w:rsidR="003419C4">
        <w:t>způsobů,</w:t>
      </w:r>
      <w:r>
        <w:t xml:space="preserve"> jak rozdělit typy grafů do skupin, ať už podle grafických </w:t>
      </w:r>
      <w:r w:rsidR="00073337">
        <w:t>elementů,</w:t>
      </w:r>
      <w:r>
        <w:t xml:space="preserve"> které využívají (body, čáry, plochy),</w:t>
      </w:r>
      <w:r w:rsidR="00CD4E9B">
        <w:t xml:space="preserve"> nebo</w:t>
      </w:r>
      <w:r>
        <w:t xml:space="preserve"> oborů</w:t>
      </w:r>
      <w:r w:rsidR="00CD4E9B">
        <w:t>,</w:t>
      </w:r>
      <w:r>
        <w:t xml:space="preserve"> ve kterých se převážně využívají (finance, věda, zpravodajství)</w:t>
      </w:r>
      <w:r w:rsidR="001142FD">
        <w:t>.</w:t>
      </w:r>
      <w:r>
        <w:t xml:space="preserve"> </w:t>
      </w:r>
      <w:r w:rsidR="001142FD">
        <w:t>V</w:t>
      </w:r>
      <w:r>
        <w:t> této kapitole budou grafy rozděleny do</w:t>
      </w:r>
      <w:r w:rsidR="00CB67F7">
        <w:t> </w:t>
      </w:r>
      <w:r>
        <w:t xml:space="preserve">skupin dle jejich funkce, stejně jako je rozděluje Mike </w:t>
      </w:r>
      <w:proofErr w:type="spellStart"/>
      <w:r>
        <w:t>Yi</w:t>
      </w:r>
      <w:proofErr w:type="spellEnd"/>
      <w:r>
        <w:t xml:space="preserve"> v příručce </w:t>
      </w:r>
      <w:r w:rsidR="00154F8B">
        <w:t>„</w:t>
      </w:r>
      <w:proofErr w:type="spellStart"/>
      <w:r>
        <w:t>How</w:t>
      </w:r>
      <w:proofErr w:type="spellEnd"/>
      <w:r w:rsidR="004E1FB9">
        <w:t> </w:t>
      </w:r>
      <w:r>
        <w:t>to</w:t>
      </w:r>
      <w:r w:rsidR="004E1FB9">
        <w:t>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rsidR="00154F8B">
        <w:t>“</w:t>
      </w:r>
      <w:r>
        <w:t xml:space="preserve"> [23], nebo </w:t>
      </w:r>
      <w:proofErr w:type="spellStart"/>
      <w:r>
        <w:t>Severino</w:t>
      </w:r>
      <w:proofErr w:type="spellEnd"/>
      <w:r>
        <w:t xml:space="preserve"> </w:t>
      </w:r>
      <w:proofErr w:type="spellStart"/>
      <w:r>
        <w:t>Ribecca</w:t>
      </w:r>
      <w:proofErr w:type="spellEnd"/>
      <w:r>
        <w:t xml:space="preserve"> v projektu </w:t>
      </w:r>
      <w:r w:rsidR="00154F8B">
        <w:t>„</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154F8B">
        <w:t>“</w:t>
      </w:r>
      <w:r w:rsidR="0039272C">
        <w:t xml:space="preserve"> [24]</w:t>
      </w:r>
      <w:r w:rsidR="0024762B">
        <w:t>.</w:t>
      </w:r>
    </w:p>
    <w:p w14:paraId="6BECA76B" w14:textId="02D73A05" w:rsidR="002D2C12" w:rsidRDefault="002D2C12" w:rsidP="00E91F30">
      <w:pPr>
        <w:pStyle w:val="Nadpis3"/>
      </w:pPr>
      <w:r>
        <w:t xml:space="preserve"> </w:t>
      </w:r>
      <w:bookmarkStart w:id="14" w:name="_Toc100670121"/>
      <w:r>
        <w:t>Grafy vyjadřující změnu</w:t>
      </w:r>
      <w:r w:rsidR="00C878E1">
        <w:t xml:space="preserve"> hodnoty</w:t>
      </w:r>
      <w:r>
        <w:t xml:space="preserve"> v čase</w:t>
      </w:r>
      <w:bookmarkEnd w:id="14"/>
    </w:p>
    <w:p w14:paraId="6CD3F552" w14:textId="20BB4FE6" w:rsidR="00F37A09" w:rsidRDefault="00160492" w:rsidP="00A77D94">
      <w:r>
        <w:t xml:space="preserve">Častým využitím datové vizualizace je </w:t>
      </w:r>
      <w:r w:rsidR="00771791">
        <w:t>porovn</w:t>
      </w:r>
      <w:r w:rsidR="00AB37E4">
        <w:t>ání</w:t>
      </w:r>
      <w:r w:rsidR="00771791">
        <w:t xml:space="preserve"> jedn</w:t>
      </w:r>
      <w:r w:rsidR="00AB37E4">
        <w:t>é</w:t>
      </w:r>
      <w:r w:rsidR="00771791">
        <w:t xml:space="preserve">,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w:t>
      </w:r>
      <w:r w:rsidR="00BB1CD1">
        <w:t xml:space="preserve"> počtu</w:t>
      </w:r>
      <w:r w:rsidR="0089289B">
        <w:t xml:space="preserve"> sledovaných veličin.</w:t>
      </w:r>
      <w:r w:rsidR="00EF2AF3">
        <w:t xml:space="preserve"> </w:t>
      </w:r>
      <w:r w:rsidR="004F6D24">
        <w:t xml:space="preserve">Plošný graf je vhodnější pro </w:t>
      </w:r>
      <w:r w:rsidR="00F37A09">
        <w:t xml:space="preserve">vyjádření změny v čase nebo rozdílu mezi několika </w:t>
      </w:r>
      <w:r w:rsidR="00D74E53">
        <w:t>veličinami</w:t>
      </w:r>
      <w:r w:rsidR="00F37A09">
        <w:t>, spojnicový naopak více zvýrazňuje konkrétní hodnoty</w:t>
      </w:r>
      <w:r w:rsidR="00D74E53">
        <w:t>, nicméně může být zavádějící v případě rychlých změn.</w:t>
      </w:r>
      <w:r w:rsidR="00F37A09">
        <w:t xml:space="preserve"> [24] [25]</w:t>
      </w:r>
    </w:p>
    <w:p w14:paraId="0D14237E" w14:textId="5F6BB898" w:rsidR="00DC602C" w:rsidRDefault="00F37A09" w:rsidP="00A77D94">
      <w:r>
        <w:rPr>
          <w:noProof/>
        </w:rPr>
        <w:drawing>
          <wp:inline distT="0" distB="0" distL="0" distR="0" wp14:anchorId="3BB473AA" wp14:editId="1338A264">
            <wp:extent cx="4828032" cy="3947727"/>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7861" cy="3955764"/>
                    </a:xfrm>
                    <a:prstGeom prst="rect">
                      <a:avLst/>
                    </a:prstGeom>
                    <a:noFill/>
                    <a:ln>
                      <a:noFill/>
                    </a:ln>
                  </pic:spPr>
                </pic:pic>
              </a:graphicData>
            </a:graphic>
          </wp:inline>
        </w:drawing>
      </w:r>
    </w:p>
    <w:p w14:paraId="7B00F8C3" w14:textId="29000C88" w:rsidR="00F50CBA" w:rsidRPr="00F50CBA" w:rsidRDefault="00F50CBA" w:rsidP="00F50CBA">
      <w:pPr>
        <w:pStyle w:val="Titulek"/>
        <w:jc w:val="left"/>
      </w:pPr>
      <w:bookmarkStart w:id="15" w:name="_Toc100670179"/>
      <w:r>
        <w:t xml:space="preserve">Obr. </w:t>
      </w:r>
      <w:r w:rsidR="00EA2CA3">
        <w:fldChar w:fldCharType="begin"/>
      </w:r>
      <w:r w:rsidR="00EA2CA3">
        <w:instrText xml:space="preserve"> SEQ Obr. \* ARABIC </w:instrText>
      </w:r>
      <w:r w:rsidR="00EA2CA3">
        <w:fldChar w:fldCharType="separate"/>
      </w:r>
      <w:r w:rsidR="00161349">
        <w:rPr>
          <w:noProof/>
        </w:rPr>
        <w:t>5</w:t>
      </w:r>
      <w:r w:rsidR="00EA2CA3">
        <w:rPr>
          <w:noProof/>
        </w:rPr>
        <w:fldChar w:fldCharType="end"/>
      </w:r>
      <w:r>
        <w:t xml:space="preserve"> Ukázka grafů vyjadřujících změnu v čase</w:t>
      </w:r>
      <w:bookmarkEnd w:id="15"/>
    </w:p>
    <w:p w14:paraId="038DFA50" w14:textId="591E02CA" w:rsidR="00773FA0" w:rsidRDefault="003F009F" w:rsidP="003F009F">
      <w:r>
        <w:t xml:space="preserve">Zdroj: vlastní </w:t>
      </w:r>
      <w:r w:rsidR="005F0739">
        <w:t xml:space="preserve">zpracování – Knihovna </w:t>
      </w:r>
      <w:proofErr w:type="spellStart"/>
      <w:r w:rsidR="005F0739">
        <w:t>Matplotlib</w:t>
      </w:r>
      <w:proofErr w:type="spellEnd"/>
    </w:p>
    <w:p w14:paraId="010311A3" w14:textId="3135BEFF" w:rsidR="00E56275" w:rsidRDefault="006A1447" w:rsidP="003F009F">
      <w:r>
        <w:lastRenderedPageBreak/>
        <w:t xml:space="preserve">Pro vizualizaci změny za delší časová období lze také využít sloupcový </w:t>
      </w:r>
      <w:r w:rsidR="000A2200">
        <w:t>graf, kde</w:t>
      </w:r>
      <w:r w:rsidR="004E1FB9">
        <w:t> </w:t>
      </w:r>
      <w:r w:rsidR="00A11E2F">
        <w:t>každý sloupec vyjadřuje součet, nebo průměr za dané období</w:t>
      </w:r>
      <w:r w:rsidR="000A2200">
        <w:t xml:space="preserve">. </w:t>
      </w:r>
      <w:r w:rsidR="005A13BA">
        <w:t>V případě, že</w:t>
      </w:r>
      <w:r w:rsidR="004E1FB9">
        <w:t> </w:t>
      </w:r>
      <w:r w:rsidR="005A13BA">
        <w:t>je</w:t>
      </w:r>
      <w:r w:rsidR="004E1FB9">
        <w:t> </w:t>
      </w:r>
      <w:r w:rsidR="005A13BA">
        <w:t xml:space="preserve">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drawing>
          <wp:inline distT="0" distB="0" distL="0" distR="0" wp14:anchorId="33E61388" wp14:editId="7ABFDAB7">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1E6DC450" w:rsidR="00F50CBA" w:rsidRPr="00F50CBA" w:rsidRDefault="00F50CBA" w:rsidP="00F50CBA">
      <w:pPr>
        <w:pStyle w:val="Titulek"/>
        <w:jc w:val="left"/>
      </w:pPr>
      <w:bookmarkStart w:id="16" w:name="_Toc100670180"/>
      <w:r>
        <w:t xml:space="preserve">Obr. </w:t>
      </w:r>
      <w:r w:rsidR="00EA2CA3">
        <w:fldChar w:fldCharType="begin"/>
      </w:r>
      <w:r w:rsidR="00EA2CA3">
        <w:instrText xml:space="preserve"> SEQ Obr. \* ARABIC </w:instrText>
      </w:r>
      <w:r w:rsidR="00EA2CA3">
        <w:fldChar w:fldCharType="separate"/>
      </w:r>
      <w:r w:rsidR="00161349">
        <w:rPr>
          <w:noProof/>
        </w:rPr>
        <w:t>6</w:t>
      </w:r>
      <w:r w:rsidR="00EA2CA3">
        <w:rPr>
          <w:noProof/>
        </w:rPr>
        <w:fldChar w:fldCharType="end"/>
      </w:r>
      <w:r>
        <w:t xml:space="preserve"> Ukázka využití sloupcového a krabicového grafu pro vyjádření změny v čase</w:t>
      </w:r>
      <w:bookmarkEnd w:id="16"/>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E91F30">
      <w:pPr>
        <w:pStyle w:val="Nadpis3"/>
      </w:pPr>
      <w:r>
        <w:t xml:space="preserve"> </w:t>
      </w:r>
      <w:bookmarkStart w:id="17" w:name="_Toc100670122"/>
      <w:r>
        <w:t xml:space="preserve">Grafy vyjadřující poměr </w:t>
      </w:r>
      <w:r w:rsidR="00C878E1">
        <w:t>hodnot</w:t>
      </w:r>
      <w:bookmarkEnd w:id="17"/>
    </w:p>
    <w:p w14:paraId="2228B199" w14:textId="20597C77" w:rsidR="00211084" w:rsidRDefault="00C53331" w:rsidP="00164BF6">
      <w:pPr>
        <w:spacing w:after="120"/>
      </w:pPr>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 xml:space="preserve">což je koláčový graf s chybějícím středem. Takové uspořádání dovoluje umístit popisky do středu </w:t>
      </w:r>
      <w:r w:rsidR="00F569B3">
        <w:t xml:space="preserve">grafu </w:t>
      </w:r>
      <w:r w:rsidR="00A06C11">
        <w:t>a</w:t>
      </w:r>
      <w:r w:rsidR="00545C24">
        <w:t> </w:t>
      </w:r>
      <w:r w:rsidR="00A06C11">
        <w:t xml:space="preserve">vytvořit tak kompaktnější vizualizaci, zároveň napomáhá při porovnávání více </w:t>
      </w:r>
      <w:r w:rsidR="00A06C11">
        <w:lastRenderedPageBreak/>
        <w:t>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w:t>
      </w:r>
      <w:r w:rsidR="004E1FB9">
        <w:t> </w:t>
      </w:r>
      <w:r w:rsidR="00A75E34">
        <w:t>složité překládat úhly na hodnoty. [25]</w:t>
      </w:r>
      <w:r w:rsidR="005A5E7F">
        <w:t xml:space="preserve"> </w:t>
      </w:r>
    </w:p>
    <w:p w14:paraId="7B53BB1C" w14:textId="03D76ED7" w:rsidR="0097531E" w:rsidRPr="007F4B75" w:rsidRDefault="005A5E7F" w:rsidP="0097531E">
      <w:r>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6AE8">
        <w:t>,</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277F09CE" w:rsidR="00F50CBA" w:rsidRPr="00F50CBA" w:rsidRDefault="00F50CBA" w:rsidP="00F50CBA">
      <w:pPr>
        <w:pStyle w:val="Titulek"/>
        <w:jc w:val="left"/>
      </w:pPr>
      <w:bookmarkStart w:id="18" w:name="_Toc100670181"/>
      <w:r>
        <w:t xml:space="preserve">Obr. </w:t>
      </w:r>
      <w:r w:rsidR="00EA2CA3">
        <w:fldChar w:fldCharType="begin"/>
      </w:r>
      <w:r w:rsidR="00EA2CA3">
        <w:instrText xml:space="preserve"> SEQ Obr. \* ARABIC </w:instrText>
      </w:r>
      <w:r w:rsidR="00EA2CA3">
        <w:fldChar w:fldCharType="separate"/>
      </w:r>
      <w:r w:rsidR="00161349">
        <w:rPr>
          <w:noProof/>
        </w:rPr>
        <w:t>7</w:t>
      </w:r>
      <w:r w:rsidR="00EA2CA3">
        <w:rPr>
          <w:noProof/>
        </w:rPr>
        <w:fldChar w:fldCharType="end"/>
      </w:r>
      <w:r>
        <w:t xml:space="preserve"> Ukázka využití stromové mapy pro zobrazení souborového systému</w:t>
      </w:r>
      <w:bookmarkEnd w:id="18"/>
    </w:p>
    <w:p w14:paraId="4E329608" w14:textId="2E32BB55" w:rsidR="00F174A2" w:rsidRDefault="00357861" w:rsidP="003F009F">
      <w:r>
        <w:t>Zdroj: vlastní zpracování</w:t>
      </w:r>
      <w:r w:rsidR="003732AB">
        <w:t xml:space="preserve"> – knihovna </w:t>
      </w:r>
      <w:proofErr w:type="spellStart"/>
      <w:r w:rsidR="003732AB">
        <w:t>Pygal</w:t>
      </w:r>
      <w:proofErr w:type="spellEnd"/>
    </w:p>
    <w:p w14:paraId="42957A68" w14:textId="46191F69" w:rsidR="003F009F" w:rsidRDefault="00211084" w:rsidP="00E91F30">
      <w:pPr>
        <w:pStyle w:val="Nadpis3"/>
      </w:pPr>
      <w:r>
        <w:t xml:space="preserve"> </w:t>
      </w:r>
      <w:bookmarkStart w:id="19" w:name="_Toc100670123"/>
      <w:r>
        <w:t>Grafy vyjadřující rozdělení hodnot</w:t>
      </w:r>
      <w:bookmarkEnd w:id="19"/>
    </w:p>
    <w:p w14:paraId="4CD6DAB5" w14:textId="2AD83B21" w:rsidR="007767BF" w:rsidRDefault="001E12A4" w:rsidP="007767BF">
      <w:r>
        <w:t>Pro vizualizaci rozdělení hodnot lze využít již zmíněné sloupcové grafy, ale také jim</w:t>
      </w:r>
      <w:r w:rsidR="004E1FB9">
        <w:t> </w:t>
      </w:r>
      <w:r>
        <w:t>velmi podobné histogramy. V některých případech jsou tyto typy grafů téměř identické, ale</w:t>
      </w:r>
      <w:r w:rsidR="00A34E5B">
        <w:t xml:space="preserve"> </w:t>
      </w:r>
      <w:r w:rsidR="009E4A87">
        <w:t xml:space="preserve">pokud </w:t>
      </w:r>
      <w:r w:rsidR="00A34E5B">
        <w:t>histogram obsahuje pouze numerické hodnoty, může</w:t>
      </w:r>
      <w:r w:rsidR="004E1FB9">
        <w:t> </w:t>
      </w:r>
      <w:r w:rsidR="00A34E5B" w:rsidRPr="00A34E5B">
        <w:t>u</w:t>
      </w:r>
      <w:r w:rsidR="00A34E5B">
        <w:t> </w:t>
      </w:r>
      <w:r w:rsidRPr="00A34E5B">
        <w:t>některých</w:t>
      </w:r>
      <w:r>
        <w:t xml:space="preserve"> histogramů být </w:t>
      </w:r>
      <w:r w:rsidR="00DF5926">
        <w:t xml:space="preserve">šířka sloupce </w:t>
      </w:r>
      <w:r w:rsidR="00A342F8">
        <w:t xml:space="preserve">proměnlivá v závislosti na velikosti </w:t>
      </w:r>
      <w:r w:rsidR="00BF0004">
        <w:t>intervalů (někdy také nazývaných „třídy“)</w:t>
      </w:r>
      <w:r w:rsidR="00D82825">
        <w:t>.</w:t>
      </w:r>
    </w:p>
    <w:p w14:paraId="10A0C1C6" w14:textId="6D0CD8F6" w:rsidR="0079776B" w:rsidRDefault="00F44759" w:rsidP="007767BF">
      <w:r>
        <w:rPr>
          <w:noProof/>
        </w:rPr>
        <w:lastRenderedPageBreak/>
        <w:drawing>
          <wp:inline distT="0" distB="0" distL="0" distR="0" wp14:anchorId="5FA97E54" wp14:editId="2395604B">
            <wp:extent cx="2597210" cy="21600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36" t="13583" r="60445" b="37597"/>
                    <a:stretch/>
                  </pic:blipFill>
                  <pic:spPr bwMode="auto">
                    <a:xfrm>
                      <a:off x="0" y="0"/>
                      <a:ext cx="2597210" cy="216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B2EA028">
            <wp:extent cx="2647738" cy="2160000"/>
            <wp:effectExtent l="0" t="0" r="63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577" t="13583" r="20757" b="37597"/>
                    <a:stretch/>
                  </pic:blipFill>
                  <pic:spPr bwMode="auto">
                    <a:xfrm>
                      <a:off x="0" y="0"/>
                      <a:ext cx="2647738" cy="2160000"/>
                    </a:xfrm>
                    <a:prstGeom prst="rect">
                      <a:avLst/>
                    </a:prstGeom>
                    <a:ln>
                      <a:noFill/>
                    </a:ln>
                    <a:extLst>
                      <a:ext uri="{53640926-AAD7-44D8-BBD7-CCE9431645EC}">
                        <a14:shadowObscured xmlns:a14="http://schemas.microsoft.com/office/drawing/2010/main"/>
                      </a:ext>
                    </a:extLst>
                  </pic:spPr>
                </pic:pic>
              </a:graphicData>
            </a:graphic>
          </wp:inline>
        </w:drawing>
      </w:r>
    </w:p>
    <w:p w14:paraId="206D4FFF" w14:textId="260FE2E2" w:rsidR="00F50CBA" w:rsidRPr="00F50CBA" w:rsidRDefault="00F50CBA" w:rsidP="007565C9">
      <w:pPr>
        <w:pStyle w:val="Titulek"/>
        <w:jc w:val="left"/>
      </w:pPr>
      <w:bookmarkStart w:id="20" w:name="_Toc100670182"/>
      <w:r>
        <w:t xml:space="preserve">Obr. </w:t>
      </w:r>
      <w:r w:rsidR="00EA2CA3">
        <w:fldChar w:fldCharType="begin"/>
      </w:r>
      <w:r w:rsidR="00EA2CA3">
        <w:instrText xml:space="preserve"> SEQ Obr. \* ARABIC </w:instrText>
      </w:r>
      <w:r w:rsidR="00EA2CA3">
        <w:fldChar w:fldCharType="separate"/>
      </w:r>
      <w:r w:rsidR="00161349">
        <w:rPr>
          <w:noProof/>
        </w:rPr>
        <w:t>8</w:t>
      </w:r>
      <w:r w:rsidR="00EA2CA3">
        <w:rPr>
          <w:noProof/>
        </w:rPr>
        <w:fldChar w:fldCharType="end"/>
      </w:r>
      <w:r>
        <w:t xml:space="preserve"> Histogram </w:t>
      </w:r>
      <w:r w:rsidR="00E94485">
        <w:t>jako</w:t>
      </w:r>
      <w:r>
        <w:t xml:space="preserve"> </w:t>
      </w:r>
      <w:r w:rsidR="00E94485">
        <w:t>sloupcový</w:t>
      </w:r>
      <w:r>
        <w:t xml:space="preserve"> graf s kategoriemi intervalů (červený) </w:t>
      </w:r>
      <w:r w:rsidR="003E51EC">
        <w:t>a</w:t>
      </w:r>
      <w:r w:rsidR="000E7BCF">
        <w:t> </w:t>
      </w:r>
      <w:r>
        <w:t>s proměnlivou šířkou sloupce (modrý)</w:t>
      </w:r>
      <w:bookmarkEnd w:id="20"/>
    </w:p>
    <w:p w14:paraId="66C2BC8E" w14:textId="652695B2" w:rsidR="003845B8" w:rsidRDefault="00F44759" w:rsidP="00F44759">
      <w:r>
        <w:t xml:space="preserve">Zdroj: vlastní zpracování – knihovna </w:t>
      </w:r>
      <w:proofErr w:type="spellStart"/>
      <w:r>
        <w:t>Pygal</w:t>
      </w:r>
      <w:proofErr w:type="spellEnd"/>
    </w:p>
    <w:p w14:paraId="1449BB36" w14:textId="2A9F124E" w:rsidR="003845B8" w:rsidRDefault="00FF7A8C" w:rsidP="00F44759">
      <w:r>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3CFAD9EF">
            <wp:extent cx="4929809" cy="4029895"/>
            <wp:effectExtent l="0" t="0" r="4445" b="889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9517" cy="4037831"/>
                    </a:xfrm>
                    <a:prstGeom prst="rect">
                      <a:avLst/>
                    </a:prstGeom>
                    <a:noFill/>
                    <a:ln>
                      <a:noFill/>
                    </a:ln>
                  </pic:spPr>
                </pic:pic>
              </a:graphicData>
            </a:graphic>
          </wp:inline>
        </w:drawing>
      </w:r>
    </w:p>
    <w:p w14:paraId="49523968" w14:textId="6DCC4D07" w:rsidR="00F50CBA" w:rsidRPr="00F50CBA" w:rsidRDefault="00F50CBA" w:rsidP="00F50CBA">
      <w:pPr>
        <w:pStyle w:val="Titulek"/>
        <w:jc w:val="left"/>
      </w:pPr>
      <w:bookmarkStart w:id="21" w:name="_Toc100670183"/>
      <w:r>
        <w:t xml:space="preserve">Obr. </w:t>
      </w:r>
      <w:r w:rsidR="00EA2CA3">
        <w:fldChar w:fldCharType="begin"/>
      </w:r>
      <w:r w:rsidR="00EA2CA3">
        <w:instrText xml:space="preserve"> SEQ Obr. \* ARABIC </w:instrText>
      </w:r>
      <w:r w:rsidR="00EA2CA3">
        <w:fldChar w:fldCharType="separate"/>
      </w:r>
      <w:r w:rsidR="00161349">
        <w:rPr>
          <w:noProof/>
        </w:rPr>
        <w:t>9</w:t>
      </w:r>
      <w:r w:rsidR="00EA2CA3">
        <w:rPr>
          <w:noProof/>
        </w:rPr>
        <w:fldChar w:fldCharType="end"/>
      </w:r>
      <w:r>
        <w:t xml:space="preserve"> Krabicový graf doplněný o popis součástí</w:t>
      </w:r>
      <w:bookmarkEnd w:id="21"/>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5EFE5A58" w:rsidR="00CF17F3" w:rsidRDefault="0053677A" w:rsidP="00F44759">
      <w:r>
        <w:lastRenderedPageBreak/>
        <w:t>Zajímavou kombinací krabicového grafu s křivkou ukazující hustotu</w:t>
      </w:r>
      <w:r w:rsidR="004A3DF1">
        <w:t xml:space="preserve"> </w:t>
      </w:r>
      <w:r>
        <w:t xml:space="preserve">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drawing>
          <wp:inline distT="0" distB="0" distL="0" distR="0" wp14:anchorId="40FD94AE" wp14:editId="6A4869CD">
            <wp:extent cx="5240740" cy="4190989"/>
            <wp:effectExtent l="0" t="0" r="0" b="63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036" cy="4192825"/>
                    </a:xfrm>
                    <a:prstGeom prst="rect">
                      <a:avLst/>
                    </a:prstGeom>
                    <a:noFill/>
                    <a:ln>
                      <a:noFill/>
                    </a:ln>
                  </pic:spPr>
                </pic:pic>
              </a:graphicData>
            </a:graphic>
          </wp:inline>
        </w:drawing>
      </w:r>
    </w:p>
    <w:p w14:paraId="60A81FEB" w14:textId="5504B012" w:rsidR="00F50CBA" w:rsidRPr="00F50CBA" w:rsidRDefault="00F50CBA" w:rsidP="00F50CBA">
      <w:pPr>
        <w:pStyle w:val="Titulek"/>
        <w:jc w:val="left"/>
      </w:pPr>
      <w:bookmarkStart w:id="22" w:name="_Toc100670184"/>
      <w:r>
        <w:t xml:space="preserve">Obr. </w:t>
      </w:r>
      <w:r w:rsidR="00EA2CA3">
        <w:fldChar w:fldCharType="begin"/>
      </w:r>
      <w:r w:rsidR="00EA2CA3">
        <w:instrText xml:space="preserve"> SEQ Obr. \* ARABIC </w:instrText>
      </w:r>
      <w:r w:rsidR="00EA2CA3">
        <w:fldChar w:fldCharType="separate"/>
      </w:r>
      <w:r w:rsidR="00161349">
        <w:rPr>
          <w:noProof/>
        </w:rPr>
        <w:t>10</w:t>
      </w:r>
      <w:r w:rsidR="00EA2CA3">
        <w:rPr>
          <w:noProof/>
        </w:rPr>
        <w:fldChar w:fldCharType="end"/>
      </w:r>
      <w:r>
        <w:t xml:space="preserve"> Houslový graf s nesymetrickým rozdělením podle skupin</w:t>
      </w:r>
      <w:bookmarkEnd w:id="22"/>
    </w:p>
    <w:p w14:paraId="7AB5AA12" w14:textId="570D7CC2" w:rsidR="00A77D94" w:rsidRDefault="00CF17F3" w:rsidP="00A77D94">
      <w:r>
        <w:t xml:space="preserve">Zdroj: vlastní zpracování – knihovna </w:t>
      </w:r>
      <w:proofErr w:type="spellStart"/>
      <w:r>
        <w:t>Seaborn</w:t>
      </w:r>
      <w:proofErr w:type="spellEnd"/>
    </w:p>
    <w:p w14:paraId="310E8C95" w14:textId="646978B1" w:rsidR="007E2F7E" w:rsidRDefault="007E2F7E" w:rsidP="00E91F30">
      <w:pPr>
        <w:pStyle w:val="Nadpis1"/>
      </w:pPr>
      <w:bookmarkStart w:id="23" w:name="_Toc100670124"/>
      <w:r>
        <w:t>Jazyk Python</w:t>
      </w:r>
      <w:bookmarkEnd w:id="23"/>
    </w:p>
    <w:p w14:paraId="13ABBA28" w14:textId="733B8300" w:rsidR="00960AFB" w:rsidRDefault="00CC49E9" w:rsidP="00164BF6">
      <w:pPr>
        <w:spacing w:after="120"/>
      </w:pPr>
      <w:r>
        <w:t>Jazyk Python je interpretovaný objektově orientovaný</w:t>
      </w:r>
      <w:r w:rsidR="00660CF1">
        <w:t xml:space="preserve"> programovací</w:t>
      </w:r>
      <w:r>
        <w:t xml:space="preserve"> jazyk</w:t>
      </w:r>
      <w:r w:rsidR="00660CF1">
        <w:t>, který</w:t>
      </w:r>
      <w:r w:rsidR="00B6035C">
        <w:t> </w:t>
      </w:r>
      <w:r w:rsidR="00660CF1">
        <w:t xml:space="preserve">v dnešní době </w:t>
      </w:r>
      <w:proofErr w:type="gramStart"/>
      <w:r w:rsidR="00660CF1">
        <w:t>patří</w:t>
      </w:r>
      <w:proofErr w:type="gramEnd"/>
      <w:r w:rsidR="00660CF1">
        <w:t xml:space="preserve"> mezi </w:t>
      </w:r>
      <w:r w:rsidR="00CF1744">
        <w:t>jeden</w:t>
      </w:r>
      <w:r w:rsidR="00660CF1">
        <w:t xml:space="preserve"> z nejpoužívanějších. V listopadu roku 2021 byl na</w:t>
      </w:r>
      <w:r w:rsidR="00D56B71">
        <w:t> </w:t>
      </w:r>
      <w:r w:rsidR="00660CF1">
        <w:t xml:space="preserve">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w:t>
      </w:r>
      <w:r w:rsidR="00F165E7">
        <w:t xml:space="preserve">využívajících </w:t>
      </w:r>
      <w:r w:rsidR="00660CF1">
        <w:t xml:space="preserve">daný jazyk.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365778DC" w:rsidR="00CC49E9" w:rsidRPr="00CC49E9" w:rsidRDefault="00646DA4" w:rsidP="00CC49E9">
      <w:r>
        <w:lastRenderedPageBreak/>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Nevýhodou jazyk</w:t>
      </w:r>
      <w:r w:rsidR="00F4496F">
        <w:t>a</w:t>
      </w:r>
      <w:r w:rsidR="00CC3EF6">
        <w:t xml:space="preserve"> Python je především jeho rychlost, </w:t>
      </w:r>
      <w:r w:rsidR="00950C4C">
        <w:t xml:space="preserve">která je oproti kompilovaným jazykům </w:t>
      </w:r>
      <w:r w:rsidR="00AC4D4C">
        <w:t>nižší, což</w:t>
      </w:r>
      <w:r w:rsidR="00B6035C">
        <w:t> </w:t>
      </w:r>
      <w:r w:rsidR="00AC4D4C">
        <w:t xml:space="preserve">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Další</w:t>
      </w:r>
      <w:r w:rsidR="004E1FB9">
        <w:t> </w:t>
      </w:r>
      <w:r w:rsidR="00BE236B">
        <w:t xml:space="preserve">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r w:rsidR="008B646E">
        <w:t>.</w:t>
      </w:r>
    </w:p>
    <w:p w14:paraId="03F2901D" w14:textId="6CC6B2D5" w:rsidR="005B6DAF" w:rsidRDefault="0042242F" w:rsidP="00E91F30">
      <w:pPr>
        <w:pStyle w:val="Nadpis1"/>
      </w:pPr>
      <w:bookmarkStart w:id="24" w:name="_Toc100670125"/>
      <w:r>
        <w:t>Knihovny</w:t>
      </w:r>
      <w:r w:rsidR="003233A7">
        <w:t xml:space="preserve"> jazyka Python</w:t>
      </w:r>
      <w:r>
        <w:t xml:space="preserve"> pro</w:t>
      </w:r>
      <w:r w:rsidR="005B6DAF">
        <w:t xml:space="preserve"> zpracování dat</w:t>
      </w:r>
      <w:bookmarkEnd w:id="24"/>
    </w:p>
    <w:p w14:paraId="0772BCE7" w14:textId="3BB80362" w:rsidR="00C10357" w:rsidRDefault="00C3718D" w:rsidP="00E91F30">
      <w:pPr>
        <w:pStyle w:val="Nadpis2"/>
      </w:pPr>
      <w:bookmarkStart w:id="25" w:name="_Toc100670126"/>
      <w:proofErr w:type="spellStart"/>
      <w:r>
        <w:t>Num</w:t>
      </w:r>
      <w:r w:rsidR="00C10357">
        <w:t>P</w:t>
      </w:r>
      <w:r>
        <w:t>y</w:t>
      </w:r>
      <w:bookmarkEnd w:id="25"/>
      <w:proofErr w:type="spellEnd"/>
    </w:p>
    <w:p w14:paraId="52FCE148" w14:textId="5E5A5CEE" w:rsidR="00C10357" w:rsidRDefault="00C10357" w:rsidP="00C10357">
      <w:r>
        <w:t xml:space="preserve">Asi nejčastěji používanou rozšiřující knihovnou jazyka Python je </w:t>
      </w:r>
      <w:proofErr w:type="spellStart"/>
      <w:r>
        <w:t>NumPy</w:t>
      </w:r>
      <w:proofErr w:type="spellEnd"/>
      <w:r>
        <w:t>. Jedná se</w:t>
      </w:r>
      <w:r w:rsidR="004E1FB9">
        <w:t> </w:t>
      </w:r>
      <w:r>
        <w:t>o</w:t>
      </w:r>
      <w:r w:rsidR="0065140D">
        <w:t> </w:t>
      </w:r>
      <w:r>
        <w:t>knihovnu přidávající podporu n-dimenzionálních polí a práce s nimi. Na rozdíl od seznamů jazyka Python mají tato pole definovanou velikost</w:t>
      </w:r>
      <w:r w:rsidR="000552AA">
        <w:t xml:space="preserve"> a datový typ</w:t>
      </w:r>
      <w:r w:rsidR="008A66B6">
        <w:t>.</w:t>
      </w:r>
      <w:r w:rsidR="000552AA">
        <w:t xml:space="preserve"> </w:t>
      </w:r>
      <w:r w:rsidR="008A66B6">
        <w:t>T</w:t>
      </w:r>
      <w:r w:rsidR="000552AA">
        <w:t xml:space="preserve">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w:t>
      </w:r>
      <w:r w:rsidR="0065140D">
        <w:t> </w:t>
      </w:r>
      <w:r w:rsidR="00127AF8">
        <w:t>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w:t>
      </w:r>
      <w:r w:rsidR="009969D0">
        <w:t> </w:t>
      </w:r>
      <w:r w:rsidR="006D5C4A">
        <w:t>generování 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E91F30">
      <w:pPr>
        <w:pStyle w:val="Nadpis2"/>
      </w:pPr>
      <w:bookmarkStart w:id="26" w:name="_Toc100670127"/>
      <w:r>
        <w:t>SciPy</w:t>
      </w:r>
      <w:bookmarkEnd w:id="26"/>
    </w:p>
    <w:p w14:paraId="15E03775" w14:textId="08B0173A" w:rsidR="00FD7D18" w:rsidRPr="00C10357" w:rsidRDefault="00DA4FEB" w:rsidP="00C10357">
      <w:r>
        <w:t xml:space="preserve">SciPy je rozšířením knihovny </w:t>
      </w:r>
      <w:proofErr w:type="spellStart"/>
      <w:r>
        <w:t>NumPy</w:t>
      </w:r>
      <w:proofErr w:type="spellEnd"/>
      <w:r>
        <w:t xml:space="preserve">, zaměřujícím se převážně na efektivní </w:t>
      </w:r>
      <w:r w:rsidR="00BB13BA">
        <w:t>implementaci</w:t>
      </w:r>
      <w:r>
        <w:t xml:space="preserve"> složitějších matematických algoritmů v oblastech lineární algebry</w:t>
      </w:r>
      <w:r w:rsidR="00533BB0">
        <w:t xml:space="preserve">, </w:t>
      </w:r>
      <w:r>
        <w:t>včetně řešení rovnic</w:t>
      </w:r>
      <w:r w:rsidR="00825FCB">
        <w:t>,</w:t>
      </w:r>
      <w:r w:rsidR="00CE4E0D">
        <w:t xml:space="preserve"> statistiky,</w:t>
      </w:r>
      <w:r w:rsidR="00825FCB">
        <w:t xml:space="preserve"> optimalizačních úloh, </w:t>
      </w:r>
      <w:r w:rsidR="00CE4E0D">
        <w:t>interpolace</w:t>
      </w:r>
      <w:r w:rsidR="004C2F6F">
        <w:t xml:space="preserve"> nebo</w:t>
      </w:r>
      <w:r w:rsidR="00CE4E0D">
        <w:t xml:space="preserve"> výpočtu určitých integrálů</w:t>
      </w:r>
      <w:r w:rsidR="005B719A">
        <w:t>. Krom toho umí</w:t>
      </w:r>
      <w:r w:rsidR="00036472">
        <w:t xml:space="preserve"> SciPy</w:t>
      </w:r>
      <w:r w:rsidR="005B719A">
        <w:t xml:space="preserve"> také pracovat se signály a obrazovými daty </w:t>
      </w:r>
      <w:r w:rsidR="00E83CD8">
        <w:t xml:space="preserve">a provádět operace jako </w:t>
      </w:r>
      <w:r w:rsidR="005B719A">
        <w:t>filtrování, konvoluce</w:t>
      </w:r>
      <w:r w:rsidR="00E83CD8">
        <w:t xml:space="preserve"> nebo</w:t>
      </w:r>
      <w:r w:rsidR="005B719A">
        <w:t xml:space="preserve"> gradientní operátory</w:t>
      </w:r>
      <w:r w:rsidR="006D7A43">
        <w:t xml:space="preserve"> </w:t>
      </w:r>
      <w:r w:rsidR="00B339C2">
        <w:t xml:space="preserve">a nabízí </w:t>
      </w:r>
      <w:r w:rsidR="00BB5055">
        <w:t>i</w:t>
      </w:r>
      <w:r w:rsidR="00CD7501">
        <w:t> </w:t>
      </w:r>
      <w:r w:rsidR="00B339C2">
        <w:t xml:space="preserve">možnost </w:t>
      </w:r>
      <w:r w:rsidR="00BB5055">
        <w:t>práce se</w:t>
      </w:r>
      <w:r w:rsidR="003D6EC6">
        <w:t> </w:t>
      </w:r>
      <w:r w:rsidR="00BB5055">
        <w:t>soubory programu MATLAB</w:t>
      </w:r>
      <w:r w:rsidR="005B719A">
        <w:t xml:space="preserve">. </w:t>
      </w:r>
      <w:r w:rsidR="00520ED7">
        <w:t>[32]</w:t>
      </w:r>
    </w:p>
    <w:p w14:paraId="3C65D7A1" w14:textId="3886B9C7" w:rsidR="00C3718D" w:rsidRDefault="00C9783C" w:rsidP="00E91F30">
      <w:pPr>
        <w:pStyle w:val="Nadpis2"/>
      </w:pPr>
      <w:bookmarkStart w:id="27" w:name="_Toc100670128"/>
      <w:proofErr w:type="spellStart"/>
      <w:r>
        <w:lastRenderedPageBreak/>
        <w:t>p</w:t>
      </w:r>
      <w:r w:rsidR="00C3718D">
        <w:t>andas</w:t>
      </w:r>
      <w:bookmarkEnd w:id="27"/>
      <w:proofErr w:type="spellEnd"/>
    </w:p>
    <w:p w14:paraId="4C33FEC8" w14:textId="0A2CE189"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w:t>
      </w:r>
      <w:r w:rsidR="004E1FB9">
        <w:t> </w:t>
      </w:r>
      <w:r w:rsidR="004437C5">
        <w:t xml:space="preserve">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02E00">
      <w:pPr>
        <w:pStyle w:val="Nadpis1"/>
      </w:pPr>
      <w:bookmarkStart w:id="28" w:name="_Toc100670129"/>
      <w:r>
        <w:t>Vizualizační knihovny jazyka Python</w:t>
      </w:r>
      <w:bookmarkEnd w:id="28"/>
    </w:p>
    <w:p w14:paraId="343A5506" w14:textId="2B32205E" w:rsidR="004B0AE5" w:rsidRDefault="00206960" w:rsidP="00402E00">
      <w:pPr>
        <w:pStyle w:val="Nadpis2"/>
      </w:pPr>
      <w:bookmarkStart w:id="29" w:name="_Toc100670130"/>
      <w:proofErr w:type="spellStart"/>
      <w:r>
        <w:t>Mat</w:t>
      </w:r>
      <w:r w:rsidR="00FB2716">
        <w:t>p</w:t>
      </w:r>
      <w:r>
        <w:t>lot</w:t>
      </w:r>
      <w:r w:rsidR="00FB2716">
        <w:t>l</w:t>
      </w:r>
      <w:r>
        <w:t>ib</w:t>
      </w:r>
      <w:bookmarkEnd w:id="29"/>
      <w:proofErr w:type="spellEnd"/>
    </w:p>
    <w:p w14:paraId="3D108426" w14:textId="0DDE2011" w:rsidR="0051769B" w:rsidRDefault="00FD7F1C" w:rsidP="00164BF6">
      <w:pPr>
        <w:spacing w:after="120"/>
      </w:pPr>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456AFA">
        <w:t xml:space="preserve"> a</w:t>
      </w:r>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například i EEG a</w:t>
      </w:r>
      <w:r w:rsidR="004B16AB">
        <w:t> </w:t>
      </w:r>
      <w:r w:rsidR="00614F72">
        <w:t xml:space="preserve">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která</w:t>
      </w:r>
      <w:r w:rsidR="004E1FB9">
        <w:t xml:space="preserve"> </w:t>
      </w:r>
      <w:r w:rsidR="000E5D59">
        <w:t>se</w:t>
      </w:r>
      <w:r w:rsidR="004E1FB9">
        <w:t> </w:t>
      </w:r>
      <w:r w:rsidR="000E5D59">
        <w:t xml:space="preserve">postupem času změnila v dnešní knihovnu </w:t>
      </w:r>
      <w:proofErr w:type="spellStart"/>
      <w:r w:rsidR="008D795F">
        <w:t>M</w:t>
      </w:r>
      <w:r w:rsidR="000E5D59">
        <w:t>atplotlib</w:t>
      </w:r>
      <w:proofErr w:type="spellEnd"/>
      <w:r w:rsidR="00BB257C">
        <w:t xml:space="preserve">. </w:t>
      </w:r>
      <w:r w:rsidR="0009037B">
        <w:t>[5]</w:t>
      </w:r>
    </w:p>
    <w:p w14:paraId="4BA5D308" w14:textId="2F8BF3FB"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95D52">
        <w:t xml:space="preserve">, </w:t>
      </w:r>
      <w:r w:rsidR="00127C98">
        <w:t xml:space="preserve">knihovna však podporuje i trojrozměrné vizualizace. </w:t>
      </w:r>
      <w:r w:rsidR="0009037B">
        <w:t>[6]</w:t>
      </w:r>
    </w:p>
    <w:p w14:paraId="2AB95FA3" w14:textId="080C5235" w:rsidR="00206960" w:rsidRDefault="00F657EE" w:rsidP="00402E00">
      <w:pPr>
        <w:pStyle w:val="Nadpis2"/>
      </w:pPr>
      <w:bookmarkStart w:id="30" w:name="_Toc100670131"/>
      <w:proofErr w:type="spellStart"/>
      <w:r w:rsidRPr="00402E00">
        <w:lastRenderedPageBreak/>
        <w:t>Seaborn</w:t>
      </w:r>
      <w:bookmarkEnd w:id="30"/>
      <w:proofErr w:type="spellEnd"/>
    </w:p>
    <w:p w14:paraId="5BBA7579" w14:textId="66B72FE7" w:rsidR="001321BD" w:rsidRPr="001321BD" w:rsidRDefault="00F80B34" w:rsidP="00164BF6">
      <w:pPr>
        <w:spacing w:after="120"/>
      </w:pPr>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672DB6">
        <w:t>M</w:t>
      </w:r>
      <w:r w:rsidR="00514745">
        <w:t>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8458C8">
        <w:t>M</w:t>
      </w:r>
      <w:r w:rsidR="00605544">
        <w:t>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6DAEB5CB" w:rsidR="00397BD6" w:rsidRDefault="00451D4B" w:rsidP="00C87AB8">
      <w:proofErr w:type="spellStart"/>
      <w:r>
        <w:t>Seaborn</w:t>
      </w:r>
      <w:proofErr w:type="spellEnd"/>
      <w:r>
        <w:t xml:space="preserve"> </w:t>
      </w:r>
      <w:r w:rsidR="00C95634">
        <w:t>buduje</w:t>
      </w:r>
      <w:r>
        <w:t xml:space="preserve"> na základech knihovny </w:t>
      </w:r>
      <w:proofErr w:type="spellStart"/>
      <w:r w:rsidR="003F1FEA">
        <w:t>M</w:t>
      </w:r>
      <w:r w:rsidR="0017549B">
        <w:t>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402E00">
      <w:pPr>
        <w:pStyle w:val="Nadpis2"/>
      </w:pPr>
      <w:bookmarkStart w:id="31" w:name="_Toc100670132"/>
      <w:proofErr w:type="spellStart"/>
      <w:r>
        <w:t>Bokeh</w:t>
      </w:r>
      <w:bookmarkEnd w:id="31"/>
      <w:proofErr w:type="spellEnd"/>
    </w:p>
    <w:p w14:paraId="6988067B" w14:textId="678EB6CA" w:rsidR="00BF3C1D" w:rsidRDefault="00835678" w:rsidP="00DC041E">
      <w:pPr>
        <w:spacing w:after="120"/>
      </w:pPr>
      <w:r>
        <w:t xml:space="preserve">Stejně jako </w:t>
      </w:r>
      <w:proofErr w:type="spellStart"/>
      <w:r w:rsidR="00F73818">
        <w:t>M</w:t>
      </w:r>
      <w:r w:rsidR="00405C81">
        <w:t>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89391E">
        <w:t>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r w:rsidR="00DC041E">
        <w:t xml:space="preserve"> </w:t>
      </w:r>
      <w:r w:rsidR="000D044A">
        <w:t xml:space="preserve">Oproti knihovnám </w:t>
      </w:r>
      <w:proofErr w:type="spellStart"/>
      <w:r w:rsidR="009F2A87">
        <w:t>M</w:t>
      </w:r>
      <w:r w:rsidR="000D044A">
        <w:t>atplotlib</w:t>
      </w:r>
      <w:proofErr w:type="spellEnd"/>
      <w:r w:rsidR="000D044A">
        <w:t xml:space="preserve"> a </w:t>
      </w:r>
      <w:proofErr w:type="spellStart"/>
      <w:r w:rsidR="009F2A87">
        <w:t>S</w:t>
      </w:r>
      <w:r w:rsidR="000D044A">
        <w:t>eaborn</w:t>
      </w:r>
      <w:proofErr w:type="spellEnd"/>
      <w:r w:rsidR="000D044A">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72310BA9" w14:textId="61E6AD7D" w:rsidR="001F7869" w:rsidRPr="00244B7E" w:rsidRDefault="001F7869" w:rsidP="00244B7E">
      <w:r>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50203A51" w14:textId="5A0C1EA2" w:rsidR="00206960" w:rsidRDefault="00206960" w:rsidP="00402E00">
      <w:pPr>
        <w:pStyle w:val="Nadpis2"/>
      </w:pPr>
      <w:bookmarkStart w:id="32" w:name="_Toc100670133"/>
      <w:proofErr w:type="spellStart"/>
      <w:r>
        <w:lastRenderedPageBreak/>
        <w:t>Plotly</w:t>
      </w:r>
      <w:bookmarkEnd w:id="32"/>
      <w:proofErr w:type="spellEnd"/>
    </w:p>
    <w:p w14:paraId="5A28BE22" w14:textId="0AFF7637" w:rsidR="00225002" w:rsidRPr="006361BA"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19131E">
        <w:t xml:space="preserve"> .NET</w:t>
      </w:r>
      <w:r w:rsidR="00C364C0">
        <w:t xml:space="preserve"> frameworku</w:t>
      </w:r>
      <w:r w:rsidR="00C61B36">
        <w: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w:t>
      </w:r>
      <w:r w:rsidR="00134D18">
        <w:t> </w:t>
      </w:r>
      <w:r w:rsidR="001E55F6">
        <w:t>existují zde dvě možnosti</w:t>
      </w:r>
      <w:r w:rsidR="00266970">
        <w:t>,</w:t>
      </w:r>
      <w:r w:rsidR="001E55F6">
        <w:t xml:space="preserve"> </w:t>
      </w:r>
      <w:r w:rsidR="00C54589">
        <w:t>jak</w:t>
      </w:r>
      <w:r w:rsidR="001E55F6">
        <w:t xml:space="preserve"> </w:t>
      </w:r>
      <w:r w:rsidR="00C54589">
        <w:t>knihovnu používat</w:t>
      </w:r>
      <w:r w:rsidR="001E55F6">
        <w:t xml:space="preserve">.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 xml:space="preserve">který </w:t>
      </w:r>
      <w:r w:rsidR="00EC4DC6">
        <w:t>uživateli poskytuje</w:t>
      </w:r>
      <w:r w:rsidR="005A3F98">
        <w:t xml:space="preserv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r w:rsidR="00164BF6">
        <w:t xml:space="preserve"> </w:t>
      </w:r>
      <w:r w:rsidR="00830D69">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B5084C" w:rsidRPr="00CB637A">
        <w:t>Enterprise</w:t>
      </w:r>
      <w:proofErr w:type="spellEnd"/>
      <w:r w:rsidR="00B5084C">
        <w:t xml:space="preserve"> – platforma</w:t>
      </w:r>
      <w:r w:rsidR="006722BD">
        <w:t xml:space="preserve"> </w:t>
      </w:r>
      <w:r w:rsidR="00642237">
        <w:t>pro analýzu trhu, datové vědy a výzkum v oblasti umělé inteligence a</w:t>
      </w:r>
      <w:r w:rsidR="002A4B69">
        <w:t>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402E00">
      <w:pPr>
        <w:pStyle w:val="Nadpis2"/>
      </w:pPr>
      <w:bookmarkStart w:id="33" w:name="_Toc100670134"/>
      <w:proofErr w:type="spellStart"/>
      <w:r>
        <w:t>Holoviews</w:t>
      </w:r>
      <w:bookmarkEnd w:id="33"/>
      <w:proofErr w:type="spellEnd"/>
    </w:p>
    <w:p w14:paraId="00E74C0E" w14:textId="0A863831"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Tyto objekty je také možné skládat do</w:t>
      </w:r>
      <w:r w:rsidR="004E1FB9">
        <w:t> </w:t>
      </w:r>
      <w:r w:rsidR="005231FB">
        <w:t xml:space="preserve">složitějších vizualizací pomocí seznamů a jednoduchých operátorů jako + (pro </w:t>
      </w:r>
      <w:r w:rsidR="001D0722">
        <w:t>rozložení grafů vedle sebe) nebo * (pro překrytí grafů).</w:t>
      </w:r>
      <w:r w:rsidR="004A1FA1">
        <w:t xml:space="preserve"> </w:t>
      </w:r>
      <w:r w:rsidR="00922490">
        <w:t>Práce s</w:t>
      </w:r>
      <w:r w:rsidR="00144E89">
        <w:t> </w:t>
      </w:r>
      <w:r w:rsidR="00922490">
        <w:t>daty</w:t>
      </w:r>
      <w:r w:rsidR="00144E89">
        <w:t xml:space="preserve"> </w:t>
      </w:r>
      <w:r w:rsidR="00922490">
        <w:t>je</w:t>
      </w:r>
      <w:r w:rsidR="00144E89">
        <w:t> </w:t>
      </w:r>
      <w:r w:rsidR="00922490">
        <w:t xml:space="preserve">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02E00">
      <w:pPr>
        <w:pStyle w:val="Nadpis2"/>
      </w:pPr>
      <w:bookmarkStart w:id="34" w:name="_Toc100670135"/>
      <w:proofErr w:type="spellStart"/>
      <w:r>
        <w:t>Pygal</w:t>
      </w:r>
      <w:bookmarkEnd w:id="34"/>
      <w:proofErr w:type="spellEnd"/>
    </w:p>
    <w:p w14:paraId="7FE9384B" w14:textId="498A70AC" w:rsidR="0096567C" w:rsidRPr="0096567C" w:rsidRDefault="00330D8B" w:rsidP="0096567C">
      <w:r>
        <w:t xml:space="preserve">Knihovna </w:t>
      </w:r>
      <w:proofErr w:type="spellStart"/>
      <w:r>
        <w:t>Pygal</w:t>
      </w:r>
      <w:proofErr w:type="spellEnd"/>
      <w:r>
        <w:t xml:space="preserve"> </w:t>
      </w:r>
      <w:r w:rsidR="008727C5">
        <w:t>je poslední z </w:t>
      </w:r>
      <w:r w:rsidR="008B6C84">
        <w:t>obecných</w:t>
      </w:r>
      <w:r w:rsidR="008727C5">
        <w:t xml:space="preserve"> vizualizačních knihoven</w:t>
      </w:r>
      <w:r w:rsidR="00067BBF">
        <w:t xml:space="preserve"> jazyka Python</w:t>
      </w:r>
      <w:r w:rsidR="008B6C84">
        <w:t xml:space="preserve"> popisovaných v této práci</w:t>
      </w:r>
      <w:r w:rsidR="00067BBF">
        <w:t xml:space="preserve">.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w:t>
      </w:r>
      <w:r w:rsidR="00181A9C">
        <w:lastRenderedPageBreak/>
        <w:t>do formátu vektorové grafiky</w:t>
      </w:r>
      <w:r w:rsidR="007049B9">
        <w:t>. Nabízí 14 různých typů grafů, včetně geografických vizualizací</w:t>
      </w:r>
      <w:r w:rsidR="00BB2490">
        <w:t xml:space="preserve"> a možnosti přizpůsobení </w:t>
      </w:r>
      <w:r w:rsidR="00F578F8">
        <w:t>v podobě</w:t>
      </w:r>
      <w:r w:rsidR="00BB2490">
        <w:t xml:space="preserve"> vestavěných stylů a</w:t>
      </w:r>
      <w:r w:rsidR="00D23A1C">
        <w:t> </w:t>
      </w:r>
      <w:r w:rsidR="00BB2490">
        <w:t xml:space="preserve">možnosti definovat vlastní styly. </w:t>
      </w:r>
      <w:r w:rsidR="002A201A">
        <w:t>[14]</w:t>
      </w:r>
    </w:p>
    <w:p w14:paraId="004EEED8" w14:textId="28BA362F" w:rsidR="004150D1" w:rsidRDefault="004150D1" w:rsidP="00402E00">
      <w:pPr>
        <w:pStyle w:val="Nadpis2"/>
      </w:pPr>
      <w:bookmarkStart w:id="35" w:name="_Toc100670136"/>
      <w:proofErr w:type="spellStart"/>
      <w:r>
        <w:t>MidiTime</w:t>
      </w:r>
      <w:bookmarkEnd w:id="35"/>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402E00">
      <w:pPr>
        <w:pStyle w:val="Nadpis2"/>
      </w:pPr>
      <w:bookmarkStart w:id="36" w:name="_Toc100670137"/>
      <w:proofErr w:type="spellStart"/>
      <w:r>
        <w:t>Geoplotlib</w:t>
      </w:r>
      <w:bookmarkEnd w:id="36"/>
      <w:proofErr w:type="spellEnd"/>
    </w:p>
    <w:p w14:paraId="17DE0004" w14:textId="2A2A92B1"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A7F6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402E00">
      <w:pPr>
        <w:pStyle w:val="Nadpis2"/>
      </w:pPr>
      <w:bookmarkStart w:id="37" w:name="_Toc100670138"/>
      <w:proofErr w:type="spellStart"/>
      <w:r>
        <w:t>WordCloud</w:t>
      </w:r>
      <w:bookmarkEnd w:id="37"/>
      <w:proofErr w:type="spellEnd"/>
    </w:p>
    <w:p w14:paraId="0648A813" w14:textId="2DC15FB2" w:rsidR="00855762" w:rsidRPr="00855762" w:rsidRDefault="003101E1" w:rsidP="00164BF6">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ím</w:t>
      </w:r>
      <w:r w:rsidR="00903387">
        <w:t> </w:t>
      </w:r>
      <w:r w:rsidR="00E52D37">
        <w:t xml:space="preserve">častěji se slovo v textu vyskytuje, tím větší bude ve výsledném „mraku“. </w:t>
      </w:r>
      <w:r w:rsidR="009D6C15">
        <w:t>Kromě</w:t>
      </w:r>
      <w:r w:rsidR="00A27F10">
        <w:t> </w:t>
      </w:r>
      <w:r w:rsidR="009D6C15">
        <w:t xml:space="preserve">velikosti slov dovoluje knihovna </w:t>
      </w:r>
      <w:proofErr w:type="spellStart"/>
      <w:r w:rsidR="009D6C15">
        <w:t>WordCloud</w:t>
      </w:r>
      <w:proofErr w:type="spellEnd"/>
      <w:r w:rsidR="009D6C15">
        <w:t xml:space="preserve"> manipulovat s barvou slov (ať</w:t>
      </w:r>
      <w:r w:rsidR="00A27F10">
        <w:t> </w:t>
      </w:r>
      <w:r w:rsidR="009D6C15">
        <w:t>už na základě četnosti, délky, či jiného</w:t>
      </w:r>
      <w:r w:rsidR="00E10D1F">
        <w:t xml:space="preserve"> uživatelem definovaného</w:t>
      </w:r>
      <w:r w:rsidR="009D6C15">
        <w:t xml:space="preserve"> pravidla) a</w:t>
      </w:r>
      <w:r w:rsidR="00A27F10">
        <w:t> </w:t>
      </w:r>
      <w:r w:rsidR="009D6C15">
        <w:t xml:space="preserve">s celkovým rozvržením „mraku“ pomocí </w:t>
      </w:r>
      <w:r w:rsidR="00E836B1">
        <w:t>masky</w:t>
      </w:r>
      <w:r w:rsidR="00E10D1F">
        <w:t xml:space="preserve"> založené na libovolném obrázku. </w:t>
      </w:r>
      <w:r w:rsidR="00402B09">
        <w:t>[17]</w:t>
      </w:r>
    </w:p>
    <w:p w14:paraId="1636EE83" w14:textId="710DD5ED" w:rsidR="00BD69C8" w:rsidRDefault="0022019C" w:rsidP="00BD69C8">
      <w:pPr>
        <w:pStyle w:val="Nadpis1"/>
      </w:pPr>
      <w:bookmarkStart w:id="38" w:name="_Toc100670139"/>
      <w:r>
        <w:lastRenderedPageBreak/>
        <w:t>Metodika zpracování</w:t>
      </w:r>
      <w:bookmarkEnd w:id="38"/>
    </w:p>
    <w:p w14:paraId="3AD4E081" w14:textId="5A7D03C5" w:rsidR="00471900" w:rsidRPr="00471900" w:rsidRDefault="00471900" w:rsidP="00471900">
      <w:r>
        <w:t>Cílem práce je</w:t>
      </w:r>
      <w:r w:rsidR="00FF4546">
        <w:t xml:space="preserve"> </w:t>
      </w:r>
      <w:r w:rsidR="00883856">
        <w:t>předvést</w:t>
      </w:r>
      <w:r w:rsidR="00FF4546">
        <w:t xml:space="preserve"> získávání dat a jejich zpracování</w:t>
      </w:r>
      <w:r w:rsidR="00883856">
        <w:t xml:space="preserve"> v jazyce Python</w:t>
      </w:r>
      <w:r w:rsidR="00FF4546">
        <w:t xml:space="preserve"> v podobě ukázek a praktických úloh</w:t>
      </w:r>
      <w:r w:rsidR="00FC19EE">
        <w:t>,</w:t>
      </w:r>
      <w:r w:rsidR="00FF4546">
        <w:t xml:space="preserve"> </w:t>
      </w:r>
      <w:r>
        <w:t>vyzkoušet použití jednotlivých vizualizačních knihoven a jejich</w:t>
      </w:r>
      <w:r w:rsidR="00734A49">
        <w:t xml:space="preserve"> následné</w:t>
      </w:r>
      <w:r>
        <w:t xml:space="preserve"> porovnání</w:t>
      </w:r>
      <w:r w:rsidR="00FF4546">
        <w:t xml:space="preserve">. </w:t>
      </w:r>
      <w:r w:rsidR="00883856">
        <w:t>Hodnocení je rozděleno na dvě části, subjektivnější slovní hodnocení</w:t>
      </w:r>
      <w:r w:rsidR="002924FD">
        <w:t xml:space="preserve"> a jeho objektivnější kvantifikovanou podobu.</w:t>
      </w:r>
    </w:p>
    <w:p w14:paraId="0D8C6447" w14:textId="6FBCBDBB" w:rsidR="0022019C" w:rsidRDefault="00D14DB8" w:rsidP="00D14DB8">
      <w:pPr>
        <w:pStyle w:val="Nadpis2"/>
      </w:pPr>
      <w:bookmarkStart w:id="39" w:name="_Toc100670140"/>
      <w:r>
        <w:t>Hodnocení knihoven</w:t>
      </w:r>
      <w:bookmarkEnd w:id="3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77FEFF4" w:rsidR="004713DD" w:rsidRDefault="004713DD" w:rsidP="004713DD">
      <w:pPr>
        <w:pStyle w:val="Titulek"/>
        <w:keepNext/>
        <w:jc w:val="left"/>
      </w:pPr>
      <w:bookmarkStart w:id="40" w:name="_Toc100670194"/>
      <w:r>
        <w:t xml:space="preserve">Tabulka </w:t>
      </w:r>
      <w:r w:rsidR="00EA2CA3">
        <w:fldChar w:fldCharType="begin"/>
      </w:r>
      <w:r w:rsidR="00EA2CA3">
        <w:instrText xml:space="preserve"> SEQ Tabulka \* ARABIC </w:instrText>
      </w:r>
      <w:r w:rsidR="00EA2CA3">
        <w:fldChar w:fldCharType="separate"/>
      </w:r>
      <w:r w:rsidR="00161349">
        <w:rPr>
          <w:noProof/>
        </w:rPr>
        <w:t>1</w:t>
      </w:r>
      <w:r w:rsidR="00EA2CA3">
        <w:rPr>
          <w:noProof/>
        </w:rPr>
        <w:fldChar w:fldCharType="end"/>
      </w:r>
      <w:r>
        <w:t xml:space="preserve"> Ukázková tabulka hodnocení</w:t>
      </w:r>
      <w:bookmarkEnd w:id="40"/>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238B834A" w:rsidR="00F46DBE" w:rsidRDefault="00F46DBE" w:rsidP="00D14DB8">
            <w:r>
              <w:t xml:space="preserve">Jakým způsobem </w:t>
            </w:r>
            <w:r w:rsidR="002F4F29">
              <w:t>může uživatel s vytvořenou vizualizací interagovat</w:t>
            </w:r>
            <w:r w:rsidR="00BC00AA">
              <w: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1CE8536E" w:rsidR="0032446F" w:rsidRDefault="004E6F33" w:rsidP="00D14DB8">
      <w:r>
        <w:t>Pro každou obecnou vizualizační knihovnu bude vytvořeno několik skriptů podle společného vzoru (</w:t>
      </w:r>
      <w:r w:rsidR="00BC00AA">
        <w:t>složka</w:t>
      </w:r>
      <w:r>
        <w:t xml:space="preserve"> </w:t>
      </w:r>
      <w:proofErr w:type="spellStart"/>
      <w:r>
        <w:t>Templates</w:t>
      </w:r>
      <w:proofErr w:type="spellEnd"/>
      <w:r w:rsidR="00772436">
        <w:t xml:space="preserve"> v kódech práce</w:t>
      </w:r>
      <w:r>
        <w:t xml:space="preserve">). Budou otestovány </w:t>
      </w:r>
      <w:r>
        <w:lastRenderedPageBreak/>
        <w:t>podporované vstupní formáty, způsoby exportu vizualizace, nabízené možnosti přizpůsobení a hodnocení schopnosti rozlišit větší množství dat v jednom grafu.</w:t>
      </w:r>
      <w:r w:rsidR="007152E2">
        <w:t xml:space="preserve"> </w:t>
      </w:r>
      <w:r w:rsidR="004B3EE3">
        <w:t>Aby</w:t>
      </w:r>
      <w:r w:rsidR="002639CF">
        <w:t> </w:t>
      </w:r>
      <w:r w:rsidR="004B3EE3">
        <w:t xml:space="preserve">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41" w:name="_Toc100670141"/>
      <w:r>
        <w:t>Kvantifikace hodnocení</w:t>
      </w:r>
      <w:bookmarkEnd w:id="41"/>
    </w:p>
    <w:p w14:paraId="691908A3" w14:textId="51286133" w:rsidR="00C36F28" w:rsidRDefault="00F95E12" w:rsidP="00F95E12">
      <w:r>
        <w:t>Aby bylo možné porovnání knihoven vizualizovat, je nutné převést</w:t>
      </w:r>
      <w:r w:rsidR="00C47358">
        <w:t xml:space="preserve"> některé aspekty do číselného formátu. </w:t>
      </w:r>
      <w:r w:rsidR="005A4679">
        <w:t>Velmi s</w:t>
      </w:r>
      <w:r w:rsidR="00403493">
        <w:t>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Body</w:t>
      </w:r>
      <w:r w:rsidR="00DB75B6">
        <w:t> budou</w:t>
      </w:r>
      <w:r w:rsidR="00103D30">
        <w:t> </w:t>
      </w:r>
      <w:r w:rsidR="00217E02">
        <w:t>zaznamenány do následující tabulky:</w:t>
      </w:r>
    </w:p>
    <w:p w14:paraId="773F3318" w14:textId="77CEAC2E" w:rsidR="0032446F" w:rsidRDefault="0032446F" w:rsidP="0032446F">
      <w:pPr>
        <w:pStyle w:val="Titulek"/>
        <w:keepNext/>
        <w:jc w:val="left"/>
      </w:pPr>
      <w:bookmarkStart w:id="42" w:name="_Toc100670195"/>
      <w:r>
        <w:t xml:space="preserve">Tabulka </w:t>
      </w:r>
      <w:r w:rsidR="00EA2CA3">
        <w:fldChar w:fldCharType="begin"/>
      </w:r>
      <w:r w:rsidR="00EA2CA3">
        <w:instrText xml:space="preserve"> SEQ Tabulka \* ARABIC </w:instrText>
      </w:r>
      <w:r w:rsidR="00EA2CA3">
        <w:fldChar w:fldCharType="separate"/>
      </w:r>
      <w:r w:rsidR="00161349">
        <w:rPr>
          <w:noProof/>
        </w:rPr>
        <w:t>2</w:t>
      </w:r>
      <w:r w:rsidR="00EA2CA3">
        <w:rPr>
          <w:noProof/>
        </w:rPr>
        <w:fldChar w:fldCharType="end"/>
      </w:r>
      <w:r>
        <w:t xml:space="preserve"> Ukázková tabulka kvantifikovaného hodnocení</w:t>
      </w:r>
      <w:bookmarkEnd w:id="42"/>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7A66471E" w:rsidR="00F72D6B" w:rsidRPr="00F72D6B" w:rsidRDefault="00F72D6B" w:rsidP="00F72D6B">
      <w:pPr>
        <w:pStyle w:val="Odstavecseseznamem"/>
        <w:numPr>
          <w:ilvl w:val="0"/>
          <w:numId w:val="44"/>
        </w:numPr>
        <w:rPr>
          <w:b/>
          <w:bCs/>
        </w:rPr>
      </w:pPr>
      <w:r>
        <w:t xml:space="preserve">Export v rastrovém formátu </w:t>
      </w:r>
      <w:r w:rsidR="003E7A5B">
        <w:t>+</w:t>
      </w:r>
      <w:r>
        <w:t xml:space="preserve"> </w:t>
      </w:r>
      <w:r w:rsidR="00BC3FF7">
        <w:t>1</w:t>
      </w:r>
      <w:r>
        <w:t xml:space="preserve"> bod</w:t>
      </w:r>
    </w:p>
    <w:p w14:paraId="1AD79127" w14:textId="1EEA7A06" w:rsidR="00F72D6B" w:rsidRPr="00F72D6B" w:rsidRDefault="00F72D6B" w:rsidP="00F72D6B">
      <w:pPr>
        <w:pStyle w:val="Odstavecseseznamem"/>
        <w:numPr>
          <w:ilvl w:val="0"/>
          <w:numId w:val="44"/>
        </w:numPr>
        <w:rPr>
          <w:b/>
          <w:bCs/>
        </w:rPr>
      </w:pPr>
      <w:r>
        <w:t xml:space="preserve">Export ve vektorovém formátu </w:t>
      </w:r>
      <w:r w:rsidR="003E7A5B">
        <w:t>+</w:t>
      </w:r>
      <w:r>
        <w:t xml:space="preserve"> </w:t>
      </w:r>
      <w:r w:rsidR="00BC3FF7">
        <w:t>1</w:t>
      </w:r>
      <w:r>
        <w:t xml:space="preserve"> bod</w:t>
      </w:r>
    </w:p>
    <w:p w14:paraId="00D023F8" w14:textId="19F321E4" w:rsidR="00F72D6B" w:rsidRPr="00BD561F" w:rsidRDefault="00F72D6B" w:rsidP="00F72D6B">
      <w:pPr>
        <w:pStyle w:val="Odstavecseseznamem"/>
        <w:numPr>
          <w:ilvl w:val="0"/>
          <w:numId w:val="44"/>
        </w:numPr>
        <w:rPr>
          <w:b/>
          <w:bCs/>
        </w:rPr>
      </w:pPr>
      <w:r>
        <w:t>Export ve formátu .</w:t>
      </w:r>
      <w:proofErr w:type="spellStart"/>
      <w:r>
        <w:t>pdf</w:t>
      </w:r>
      <w:proofErr w:type="spellEnd"/>
      <w:r>
        <w:t xml:space="preserve"> </w:t>
      </w:r>
      <w:r w:rsidR="003E7A5B">
        <w:t>+</w:t>
      </w:r>
      <w:r>
        <w:t xml:space="preserve"> </w:t>
      </w:r>
      <w:r w:rsidR="00BC3FF7">
        <w:t>1</w:t>
      </w:r>
      <w:r>
        <w:t xml:space="preserve"> bod</w:t>
      </w:r>
    </w:p>
    <w:p w14:paraId="12D2A804" w14:textId="36846CD5" w:rsidR="00BD561F" w:rsidRPr="00BD561F" w:rsidRDefault="00BD561F" w:rsidP="00BD561F">
      <w:pPr>
        <w:spacing w:line="240" w:lineRule="auto"/>
        <w:jc w:val="left"/>
        <w:rPr>
          <w:b/>
          <w:bCs/>
        </w:rPr>
      </w:pPr>
      <w:r>
        <w:rPr>
          <w:b/>
          <w:bCs/>
        </w:rPr>
        <w:br w:type="page"/>
      </w:r>
    </w:p>
    <w:p w14:paraId="2DE059B8" w14:textId="6C232D2F" w:rsidR="00BC3FF7" w:rsidRDefault="00BC3FF7" w:rsidP="00BC3FF7">
      <w:pPr>
        <w:rPr>
          <w:b/>
          <w:bCs/>
        </w:rPr>
      </w:pPr>
      <w:r>
        <w:rPr>
          <w:b/>
          <w:bCs/>
        </w:rPr>
        <w:lastRenderedPageBreak/>
        <w:t>Typy grafů</w:t>
      </w:r>
    </w:p>
    <w:p w14:paraId="1C894BDA" w14:textId="3972D2BB" w:rsidR="00C75E32" w:rsidRPr="006B0AFE" w:rsidRDefault="00C75E32" w:rsidP="00C75E32">
      <w:pPr>
        <w:pStyle w:val="Odstavecseseznamem"/>
        <w:numPr>
          <w:ilvl w:val="0"/>
          <w:numId w:val="48"/>
        </w:numPr>
        <w:rPr>
          <w:b/>
          <w:bCs/>
        </w:rPr>
      </w:pPr>
      <w:r>
        <w:t xml:space="preserve">Pouze základní typy grafů </w:t>
      </w:r>
      <w:r w:rsidR="003E7A5B">
        <w:t>=</w:t>
      </w:r>
      <w:r>
        <w:t xml:space="preserve"> 0 bodů</w:t>
      </w:r>
    </w:p>
    <w:p w14:paraId="2552A12E" w14:textId="17658D14" w:rsidR="00C75E32" w:rsidRPr="006B0AFE" w:rsidRDefault="00D11959" w:rsidP="00C75E32">
      <w:pPr>
        <w:pStyle w:val="Odstavecseseznamem"/>
        <w:numPr>
          <w:ilvl w:val="0"/>
          <w:numId w:val="48"/>
        </w:numPr>
        <w:rPr>
          <w:b/>
          <w:bCs/>
        </w:rPr>
      </w:pPr>
      <w:r>
        <w:t xml:space="preserve">Některé specializované typy grafů </w:t>
      </w:r>
      <w:r w:rsidR="003E7A5B">
        <w:t>=</w:t>
      </w:r>
      <w:r>
        <w:t xml:space="preserve"> 1 bod</w:t>
      </w:r>
    </w:p>
    <w:p w14:paraId="6440F39D" w14:textId="5C277705" w:rsidR="00D11959" w:rsidRPr="00BC674D" w:rsidRDefault="00D11959" w:rsidP="00471900">
      <w:pPr>
        <w:pStyle w:val="Odstavecseseznamem"/>
        <w:numPr>
          <w:ilvl w:val="0"/>
          <w:numId w:val="48"/>
        </w:numPr>
      </w:pPr>
      <w:r>
        <w:t xml:space="preserve">Široký výběr různých typů grafů </w:t>
      </w:r>
      <w:r w:rsidR="003E7A5B">
        <w:t>=</w:t>
      </w:r>
      <w:r>
        <w:t xml:space="preserve"> 2 body</w:t>
      </w:r>
    </w:p>
    <w:p w14:paraId="60180E47" w14:textId="3C01B04D" w:rsidR="00BC3FF7" w:rsidRDefault="00BC3FF7" w:rsidP="00BC3FF7">
      <w:pPr>
        <w:rPr>
          <w:b/>
          <w:bCs/>
        </w:rPr>
      </w:pPr>
      <w:r w:rsidRPr="00BC3FF7">
        <w:rPr>
          <w:b/>
          <w:bCs/>
        </w:rPr>
        <w:t>Možnosti přizpůsobení</w:t>
      </w:r>
    </w:p>
    <w:p w14:paraId="69F4D094" w14:textId="7D97DDE2" w:rsidR="00942657" w:rsidRPr="00942657" w:rsidRDefault="00BC3FF7" w:rsidP="00942657">
      <w:pPr>
        <w:pStyle w:val="Odstavecseseznamem"/>
        <w:numPr>
          <w:ilvl w:val="0"/>
          <w:numId w:val="45"/>
        </w:numPr>
        <w:rPr>
          <w:b/>
          <w:bCs/>
        </w:rPr>
      </w:pPr>
      <w:r>
        <w:t xml:space="preserve">Žádné možnosti přizpůsobení </w:t>
      </w:r>
      <w:r w:rsidR="003E7A5B">
        <w:t>=</w:t>
      </w:r>
      <w:r>
        <w:t xml:space="preserve">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EC8FDE1" w:rsidR="00BC3FF7" w:rsidRPr="00942657" w:rsidRDefault="00BC3FF7" w:rsidP="00BC3FF7">
      <w:pPr>
        <w:pStyle w:val="Odstavecseseznamem"/>
        <w:numPr>
          <w:ilvl w:val="0"/>
          <w:numId w:val="45"/>
        </w:numPr>
        <w:rPr>
          <w:b/>
          <w:bCs/>
        </w:rPr>
      </w:pPr>
      <w:r>
        <w:t xml:space="preserve">Minimální možnosti přizpůsobení </w:t>
      </w:r>
      <w:r w:rsidR="003E7A5B">
        <w:t>=</w:t>
      </w:r>
      <w:r>
        <w:t xml:space="preserve"> 1 bod</w:t>
      </w:r>
    </w:p>
    <w:p w14:paraId="4A575301" w14:textId="15EA29EB" w:rsidR="00942657" w:rsidRPr="00942657" w:rsidRDefault="00942657" w:rsidP="00942657">
      <w:pPr>
        <w:pStyle w:val="Odstavecseseznamem"/>
      </w:pPr>
      <w:r>
        <w:t>Knihovna nabízí základní možnosti přizpůsobení, jako jsou barevné palety, či</w:t>
      </w:r>
      <w:r w:rsidR="00DF1B38">
        <w:t> </w:t>
      </w:r>
      <w:r>
        <w:t>přiřazení barvy datové řadě</w:t>
      </w:r>
    </w:p>
    <w:p w14:paraId="08E480E9" w14:textId="22D597D9" w:rsidR="00BC3FF7" w:rsidRPr="00942657" w:rsidRDefault="00BC3FF7" w:rsidP="00BC3FF7">
      <w:pPr>
        <w:pStyle w:val="Odstavecseseznamem"/>
        <w:numPr>
          <w:ilvl w:val="0"/>
          <w:numId w:val="45"/>
        </w:numPr>
        <w:rPr>
          <w:b/>
          <w:bCs/>
        </w:rPr>
      </w:pPr>
      <w:r>
        <w:t xml:space="preserve">Pokročilé možnosti přizpůsobení </w:t>
      </w:r>
      <w:r w:rsidR="003E7A5B">
        <w:t>=</w:t>
      </w:r>
      <w:r>
        <w:t xml:space="preserve">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076F1E7A" w:rsidR="00BC3FF7" w:rsidRPr="00983BF9" w:rsidRDefault="00BC3FF7" w:rsidP="00BC3FF7">
      <w:pPr>
        <w:pStyle w:val="Odstavecseseznamem"/>
        <w:numPr>
          <w:ilvl w:val="0"/>
          <w:numId w:val="46"/>
        </w:numPr>
        <w:rPr>
          <w:b/>
          <w:bCs/>
        </w:rPr>
      </w:pPr>
      <w:r>
        <w:t xml:space="preserve">Žádné možnosti interaktivity </w:t>
      </w:r>
      <w:r w:rsidR="00BE63FB">
        <w:t>=</w:t>
      </w:r>
      <w:r>
        <w:t xml:space="preserve"> 0 bodů</w:t>
      </w:r>
    </w:p>
    <w:p w14:paraId="2B3EF6F0" w14:textId="2BA6B098" w:rsidR="00983BF9" w:rsidRPr="00BC3FF7" w:rsidRDefault="00983BF9" w:rsidP="00983BF9">
      <w:pPr>
        <w:pStyle w:val="Odstavecseseznamem"/>
        <w:rPr>
          <w:b/>
          <w:bCs/>
        </w:rPr>
      </w:pPr>
      <w:r>
        <w:t>Nelze interagovat s vytvořenou vizualizací</w:t>
      </w:r>
    </w:p>
    <w:p w14:paraId="319FE174" w14:textId="4E4CF537" w:rsidR="00BC3FF7" w:rsidRPr="00983BF9" w:rsidRDefault="00BC3FF7" w:rsidP="00BC3FF7">
      <w:pPr>
        <w:pStyle w:val="Odstavecseseznamem"/>
        <w:numPr>
          <w:ilvl w:val="0"/>
          <w:numId w:val="46"/>
        </w:numPr>
        <w:rPr>
          <w:b/>
          <w:bCs/>
        </w:rPr>
      </w:pPr>
      <w:r>
        <w:t xml:space="preserve">Minimální možnosti interaktivity </w:t>
      </w:r>
      <w:r w:rsidR="00BE63FB">
        <w:t>=</w:t>
      </w:r>
      <w:r>
        <w:t xml:space="preserve">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2953848D" w:rsidR="00BC3FF7" w:rsidRPr="00983BF9" w:rsidRDefault="00BC3FF7" w:rsidP="00BC3FF7">
      <w:pPr>
        <w:pStyle w:val="Odstavecseseznamem"/>
        <w:numPr>
          <w:ilvl w:val="0"/>
          <w:numId w:val="46"/>
        </w:numPr>
        <w:rPr>
          <w:b/>
          <w:bCs/>
        </w:rPr>
      </w:pPr>
      <w:r>
        <w:t xml:space="preserve">Pokročilé možnosti interaktivity </w:t>
      </w:r>
      <w:r w:rsidR="00BE63FB">
        <w:t>=</w:t>
      </w:r>
      <w:r>
        <w:t xml:space="preserve"> 2 body</w:t>
      </w:r>
    </w:p>
    <w:p w14:paraId="730C54AD" w14:textId="5A342847" w:rsidR="00C36F28" w:rsidRDefault="00983BF9" w:rsidP="00BE63FB">
      <w:pPr>
        <w:pStyle w:val="Odstavecseseznamem"/>
      </w:pPr>
      <w:r>
        <w:t xml:space="preserve">Lze definovat vlastní chování pomocí uživatelského rozhraní, či událostí kliknutí, </w:t>
      </w:r>
      <w:r w:rsidR="00DA4613">
        <w:t>tažení</w:t>
      </w:r>
      <w:r>
        <w:t xml:space="preserve"> apod.</w:t>
      </w:r>
    </w:p>
    <w:p w14:paraId="46EA05F3" w14:textId="65A2C377" w:rsidR="00636E8D" w:rsidRPr="00636E8D" w:rsidRDefault="00636E8D" w:rsidP="00636E8D">
      <w:pPr>
        <w:spacing w:line="240" w:lineRule="auto"/>
        <w:jc w:val="left"/>
      </w:pPr>
      <w:r>
        <w:br w:type="page"/>
      </w:r>
    </w:p>
    <w:p w14:paraId="44EA7912" w14:textId="77777777" w:rsidR="006E60D3" w:rsidRDefault="006E60D3" w:rsidP="006E60D3">
      <w:pPr>
        <w:pStyle w:val="Nadpis1"/>
      </w:pPr>
      <w:bookmarkStart w:id="43" w:name="_Toc98830578"/>
      <w:bookmarkStart w:id="44" w:name="_Toc96848307"/>
      <w:bookmarkStart w:id="45" w:name="_Toc100670142"/>
      <w:r>
        <w:lastRenderedPageBreak/>
        <w:t xml:space="preserve">Návrh a </w:t>
      </w:r>
      <w:bookmarkEnd w:id="43"/>
      <w:bookmarkEnd w:id="44"/>
      <w:r>
        <w:t>implementace vizualizačních úloh</w:t>
      </w:r>
      <w:bookmarkEnd w:id="45"/>
    </w:p>
    <w:p w14:paraId="7DADFA19" w14:textId="7D9D4738" w:rsidR="00763AA6" w:rsidRDefault="00763AA6" w:rsidP="00763AA6">
      <w:pPr>
        <w:pStyle w:val="Nadpis2"/>
      </w:pPr>
      <w:bookmarkStart w:id="46" w:name="_Toc100670143"/>
      <w:r>
        <w:t>Způsoby získávání dat pomocí jazyka Python</w:t>
      </w:r>
      <w:bookmarkEnd w:id="46"/>
    </w:p>
    <w:p w14:paraId="08BD7101" w14:textId="6879A025" w:rsidR="005C00B4" w:rsidRPr="007968B4" w:rsidRDefault="00953B49" w:rsidP="007968B4">
      <w:r>
        <w:t>K</w:t>
      </w:r>
      <w:r w:rsidR="005C00B4">
        <w:t xml:space="preserve">apitola popisuje různé způsoby získávání dat pomocí jazyka Python. Ke všem příkladům jsou zároveň vytvořeny soubory </w:t>
      </w:r>
      <w:proofErr w:type="spellStart"/>
      <w:r w:rsidR="005C00B4">
        <w:t>Jupyter</w:t>
      </w:r>
      <w:proofErr w:type="spellEnd"/>
      <w:r w:rsidR="005C00B4">
        <w:t xml:space="preserve"> Notebook, které jsou pro snadné prohlížení výsledků vyexportovány do formátu .</w:t>
      </w:r>
      <w:proofErr w:type="spellStart"/>
      <w:r w:rsidR="005C00B4">
        <w:t>pdf</w:t>
      </w:r>
      <w:proofErr w:type="spellEnd"/>
      <w:r w:rsidR="005C00B4">
        <w:t xml:space="preserve">. </w:t>
      </w:r>
      <w:r w:rsidR="00C9064F">
        <w:t xml:space="preserve">Je tedy možné </w:t>
      </w:r>
      <w:r w:rsidR="00567732">
        <w:t xml:space="preserve">vidět </w:t>
      </w:r>
      <w:r w:rsidR="00C9064F">
        <w:t xml:space="preserve">výstupy programu bez nutnosti mít k dispozici zdrojová data nebo databázi. </w:t>
      </w:r>
    </w:p>
    <w:p w14:paraId="16608ED1" w14:textId="6CD6CED8" w:rsidR="00763AA6" w:rsidRDefault="00763AA6" w:rsidP="00763AA6">
      <w:pPr>
        <w:pStyle w:val="Nadpis3"/>
      </w:pPr>
      <w:bookmarkStart w:id="47" w:name="_Toc100670144"/>
      <w:r>
        <w:t>Načtení dat ze souboru</w:t>
      </w:r>
      <w:bookmarkEnd w:id="47"/>
    </w:p>
    <w:p w14:paraId="07CA2850" w14:textId="234F841B"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w:t>
      </w:r>
      <w:r w:rsidR="002D0DD8">
        <w:t>Následující kapitoly</w:t>
      </w:r>
      <w:r w:rsidR="008667A2">
        <w:t xml:space="preserve"> </w:t>
      </w:r>
      <w:r w:rsidR="002D0DD8">
        <w:t>popisují</w:t>
      </w:r>
      <w:r w:rsidR="008667A2">
        <w:t xml:space="preserve"> </w:t>
      </w:r>
      <w:r w:rsidR="002D0DD8">
        <w:t>způsoby importu dat</w:t>
      </w:r>
      <w:r w:rsidR="008667A2">
        <w:t xml:space="preserve"> </w:t>
      </w:r>
      <w:r w:rsidR="002D0DD8">
        <w:t>uložených v souborech běžných typů.</w:t>
      </w:r>
      <w:r w:rsidR="0047395F">
        <w:t xml:space="preserve"> </w:t>
      </w:r>
    </w:p>
    <w:p w14:paraId="1C3370DB" w14:textId="0292994E" w:rsidR="008667A2" w:rsidRDefault="0019067E" w:rsidP="003E2E9B">
      <w:pPr>
        <w:pStyle w:val="Nadpis4"/>
      </w:pPr>
      <w:r>
        <w:t xml:space="preserve"> </w:t>
      </w:r>
      <w:r w:rsidR="00D678CE">
        <w:t>Sobory typu CSV</w:t>
      </w:r>
    </w:p>
    <w:p w14:paraId="4F879083" w14:textId="4DE98B07" w:rsidR="00C15ACD" w:rsidRDefault="00A62533" w:rsidP="009651AA">
      <w:pPr>
        <w:spacing w:after="120"/>
      </w:pPr>
      <w:r>
        <w:t>Soubory</w:t>
      </w:r>
      <w:r w:rsidR="00227B1D">
        <w:t xml:space="preserve"> s příponou .</w:t>
      </w:r>
      <w:proofErr w:type="spellStart"/>
      <w:r w:rsidR="00227B1D">
        <w:t>csv</w:t>
      </w:r>
      <w:proofErr w:type="spellEnd"/>
      <w:r w:rsidR="00227B1D">
        <w:t xml:space="preserve"> (</w:t>
      </w:r>
      <w:proofErr w:type="spellStart"/>
      <w:r w:rsidR="00227B1D">
        <w:t>comma</w:t>
      </w:r>
      <w:r w:rsidR="006A53D2">
        <w:t>-</w:t>
      </w:r>
      <w:r w:rsidR="00227B1D">
        <w:t>separated</w:t>
      </w:r>
      <w:proofErr w:type="spellEnd"/>
      <w:r w:rsidR="00227B1D">
        <w:t xml:space="preserve"> </w:t>
      </w:r>
      <w:proofErr w:type="spellStart"/>
      <w:r w:rsidR="00227B1D">
        <w:t>values</w:t>
      </w:r>
      <w:proofErr w:type="spellEnd"/>
      <w:r w:rsidR="00227B1D">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w:t>
      </w:r>
      <w:r w:rsidR="00506D47">
        <w:t> </w:t>
      </w:r>
      <w:r w:rsidR="0031416A">
        <w:t>zveřejňování takzvaných „Otevřených dat“</w:t>
      </w:r>
      <w:r w:rsidR="00666FC8">
        <w:t xml:space="preserve">. </w:t>
      </w:r>
      <w:r w:rsidR="0054475F">
        <w:t>Pro jejich na</w:t>
      </w:r>
      <w:r w:rsidR="009B1E2F">
        <w:t>čtení a zpracování je</w:t>
      </w:r>
      <w:r w:rsidR="00997A65">
        <w:t> </w:t>
      </w:r>
      <w:r w:rsidR="009B1E2F">
        <w:t>možné využ</w:t>
      </w:r>
      <w:r w:rsidR="00C15ACD">
        <w:t xml:space="preserve">ít </w:t>
      </w:r>
      <w:r w:rsidR="00D157B4">
        <w:t xml:space="preserve">modul </w:t>
      </w:r>
      <w:proofErr w:type="spellStart"/>
      <w:r w:rsidR="00D157B4" w:rsidRPr="00EB36E2">
        <w:rPr>
          <w:rStyle w:val="CodeChar"/>
        </w:rPr>
        <w:t>csv</w:t>
      </w:r>
      <w:proofErr w:type="spellEnd"/>
      <w:r w:rsidR="00D157B4">
        <w:t xml:space="preserve"> jazyka Python</w:t>
      </w:r>
      <w:r w:rsidR="00393B46">
        <w:t xml:space="preserve">. Pomocí </w:t>
      </w:r>
      <w:proofErr w:type="spellStart"/>
      <w:r w:rsidR="00393B46" w:rsidRPr="00EB36E2">
        <w:rPr>
          <w:rStyle w:val="CodeChar"/>
          <w:rFonts w:eastAsia="MS Mincho"/>
        </w:rPr>
        <w:t>csv.reader</w:t>
      </w:r>
      <w:proofErr w:type="spellEnd"/>
      <w:r w:rsidR="00393B46" w:rsidRPr="00EB36E2">
        <w:rPr>
          <w:rStyle w:val="CodeChar"/>
          <w:rFonts w:eastAsia="MS Mincho"/>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je</w:t>
      </w:r>
      <w:r w:rsidR="004E1FB9">
        <w:t> </w:t>
      </w:r>
      <w:r w:rsidR="00E26ACA">
        <w:t xml:space="preserve">tedy poměrně náročné na </w:t>
      </w:r>
      <w:r w:rsidR="00182BFC">
        <w:t>množství potřebného kódu a při velkém množství dat i</w:t>
      </w:r>
      <w:r w:rsidR="00EB36E2">
        <w:t> </w:t>
      </w:r>
      <w:r w:rsidR="00182BFC">
        <w:t>na</w:t>
      </w:r>
      <w:r w:rsidR="00EB36E2">
        <w:t>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sidRPr="00CE3A06">
        <w:rPr>
          <w:rStyle w:val="CodeChar"/>
          <w:rFonts w:eastAsia="MS Mincho"/>
        </w:rPr>
        <w:t>pd.read_csv</w:t>
      </w:r>
      <w:proofErr w:type="spellEnd"/>
      <w:r w:rsidR="007F2F68" w:rsidRPr="00CE3A06">
        <w:rPr>
          <w:rStyle w:val="CodeChar"/>
          <w:rFonts w:eastAsia="MS Mincho"/>
        </w:rPr>
        <w:t>()</w:t>
      </w:r>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sidRPr="00CE3A06">
        <w:rPr>
          <w:rStyle w:val="CodeChar"/>
          <w:rFonts w:eastAsia="MS Mincho"/>
        </w:rPr>
        <w:t>sep</w:t>
      </w:r>
      <w:proofErr w:type="spellEnd"/>
      <w:r w:rsidR="00041482" w:rsidRPr="00CE3A06">
        <w:rPr>
          <w:rStyle w:val="CodeChar"/>
          <w:rFonts w:eastAsia="MS Mincho"/>
        </w:rPr>
        <w:t>='</w:t>
      </w:r>
      <w:r w:rsidR="00B8138C" w:rsidRPr="00CE3A06">
        <w:rPr>
          <w:rStyle w:val="CodeChar"/>
          <w:rFonts w:eastAsia="MS Mincho"/>
        </w:rPr>
        <w:t>&lt;</w:t>
      </w:r>
      <w:r w:rsidR="00041482" w:rsidRPr="00CE3A06">
        <w:rPr>
          <w:rStyle w:val="CodeChar"/>
          <w:rFonts w:eastAsia="MS Mincho"/>
        </w:rPr>
        <w:t>znak</w:t>
      </w:r>
      <w:r w:rsidR="00B8138C" w:rsidRPr="00CE3A06">
        <w:rPr>
          <w:rStyle w:val="CodeChar"/>
          <w:rFonts w:eastAsia="MS Mincho"/>
        </w:rPr>
        <w:t>&gt;</w:t>
      </w:r>
      <w:r w:rsidR="00041482" w:rsidRPr="00CE3A06">
        <w:rPr>
          <w:rStyle w:val="CodeChar"/>
          <w:rFonts w:eastAsia="MS Mincho"/>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0EC950C0"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sidRPr="006C34D0">
        <w:rPr>
          <w:rStyle w:val="CodeChar"/>
          <w:rFonts w:eastAsia="MS Mincho"/>
        </w:rPr>
        <w:t>PIL.Image.open</w:t>
      </w:r>
      <w:proofErr w:type="spellEnd"/>
      <w:r w:rsidR="00EB28ED" w:rsidRPr="006C34D0">
        <w:rPr>
          <w:rStyle w:val="CodeChar"/>
          <w:rFonts w:eastAsia="MS Mincho"/>
        </w:rPr>
        <w:t>()</w:t>
      </w:r>
      <w:r w:rsidR="0070703A">
        <w:t xml:space="preserve"> </w:t>
      </w:r>
      <w:r w:rsidR="00EB28ED">
        <w:t>získáme objekt typu Image, který lze dále zpracovávat.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sidRPr="006C34D0">
        <w:rPr>
          <w:rStyle w:val="CodeChar"/>
          <w:rFonts w:eastAsia="MS Mincho"/>
        </w:rPr>
        <w:t>.</w:t>
      </w:r>
      <w:proofErr w:type="spellStart"/>
      <w:r w:rsidR="00F44E75" w:rsidRPr="006C34D0">
        <w:rPr>
          <w:rStyle w:val="CodeChar"/>
          <w:rFonts w:eastAsia="MS Mincho"/>
        </w:rPr>
        <w:t>convert</w:t>
      </w:r>
      <w:proofErr w:type="spellEnd"/>
      <w:r w:rsidR="00F44E75" w:rsidRPr="006C34D0">
        <w:rPr>
          <w:rStyle w:val="CodeChar"/>
          <w:rFonts w:eastAsia="MS Mincho"/>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w:t>
      </w:r>
      <w:r w:rsidR="00506D47">
        <w:t> </w:t>
      </w:r>
      <w:r w:rsidR="00915E16">
        <w:t>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sidRPr="006C34D0">
        <w:rPr>
          <w:rStyle w:val="CodeChar"/>
          <w:rFonts w:eastAsia="MS Mincho"/>
        </w:rPr>
        <w:t>np.array</w:t>
      </w:r>
      <w:proofErr w:type="spellEnd"/>
      <w:r w:rsidR="00F44E75" w:rsidRPr="006C34D0">
        <w:rPr>
          <w:rStyle w:val="CodeChar"/>
          <w:rFonts w:eastAsia="MS Mincho"/>
        </w:rPr>
        <w:t>()</w:t>
      </w:r>
      <w:r w:rsidR="00F44E75" w:rsidRPr="006C34D0">
        <w:rPr>
          <w:rStyle w:val="CodeChar"/>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u</w:t>
      </w:r>
      <w:r w:rsidR="006C34D0">
        <w:t>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sidRPr="006C34D0">
        <w:rPr>
          <w:rStyle w:val="CodeChar"/>
          <w:rFonts w:eastAsia="MS Mincho"/>
        </w:rPr>
        <w:t>PIL.Image.fromarray</w:t>
      </w:r>
      <w:proofErr w:type="spellEnd"/>
      <w:r w:rsidR="00A05CC9" w:rsidRPr="006C34D0">
        <w:rPr>
          <w:rStyle w:val="CodeChar"/>
          <w:rFonts w:eastAsia="MS Mincho"/>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49F908D7" w:rsidR="00992CA2" w:rsidRPr="007B6FB4" w:rsidRDefault="0047395F" w:rsidP="009651AA">
      <w:pPr>
        <w:spacing w:after="120"/>
      </w:pPr>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sidRPr="00DC0E53">
        <w:rPr>
          <w:rStyle w:val="CodeChar"/>
          <w:rFonts w:eastAsia="MS Mincho"/>
        </w:rPr>
        <w:t>librosa.load</w:t>
      </w:r>
      <w:proofErr w:type="spellEnd"/>
      <w:r w:rsidR="00666867" w:rsidRPr="00DC0E53">
        <w:rPr>
          <w:rStyle w:val="CodeChar"/>
          <w:rFonts w:eastAsia="MS Mincho"/>
        </w:rPr>
        <w:t>()</w:t>
      </w:r>
      <w:r w:rsidR="00592CD0">
        <w:t xml:space="preserve"> </w:t>
      </w:r>
      <w:r w:rsidR="00666867">
        <w:t xml:space="preserve">umí také provádět operace s načtenými daty, jako krátkodobé Fourierovy transformace, nebo dokonce generovat nové signály. </w:t>
      </w:r>
      <w:r w:rsidR="004E65AD">
        <w:t>Krom</w:t>
      </w:r>
      <w:r w:rsidR="007B0F1B">
        <w:t> </w:t>
      </w:r>
      <w:r w:rsidR="004E65AD">
        <w:t xml:space="preserve">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sidRPr="00DC0E53">
        <w:rPr>
          <w:rStyle w:val="CodeChar"/>
          <w:rFonts w:eastAsia="MS Mincho"/>
        </w:rPr>
        <w:t>librosa.display.waveshow</w:t>
      </w:r>
      <w:proofErr w:type="spellEnd"/>
      <w:r w:rsidR="005C4CF2" w:rsidRPr="00DC0E53">
        <w:rPr>
          <w:rStyle w:val="CodeChar"/>
          <w:rFonts w:eastAsia="MS Mincho"/>
        </w:rPr>
        <w:t>()</w:t>
      </w:r>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r w:rsidR="005C4CF2" w:rsidRPr="00DC0E53">
        <w:rPr>
          <w:rStyle w:val="CodeChar"/>
          <w:rFonts w:eastAsia="MS Mincho"/>
        </w:rPr>
        <w:t>.</w:t>
      </w:r>
      <w:proofErr w:type="spellStart"/>
      <w:r w:rsidR="005C4CF2" w:rsidRPr="00DC0E53">
        <w:rPr>
          <w:rStyle w:val="CodeChar"/>
          <w:rFonts w:eastAsia="MS Mincho"/>
        </w:rPr>
        <w:t>specshow</w:t>
      </w:r>
      <w:proofErr w:type="spellEnd"/>
      <w:r w:rsidR="005C4CF2" w:rsidRPr="00DC0E53">
        <w:rPr>
          <w:rStyle w:val="CodeChar"/>
          <w:rFonts w:eastAsia="MS Mincho"/>
        </w:rPr>
        <w:t>()</w:t>
      </w:r>
      <w:r w:rsidR="005C4CF2" w:rsidRPr="007B6FB4">
        <w:t xml:space="preserve">. </w:t>
      </w:r>
    </w:p>
    <w:p w14:paraId="5AE9D2C7" w14:textId="7E74F6E9" w:rsidR="005C4CF2" w:rsidRPr="00992CA2" w:rsidRDefault="005C4CF2" w:rsidP="00992CA2">
      <w:r w:rsidRPr="007B6FB4">
        <w:t xml:space="preserve">Krom této knihovny lze také využít </w:t>
      </w:r>
      <w:r w:rsidR="007007CB">
        <w:t xml:space="preserve">SciPy, konkrétně </w:t>
      </w:r>
      <w:proofErr w:type="spellStart"/>
      <w:r w:rsidR="007007CB" w:rsidRPr="00DC0E53">
        <w:rPr>
          <w:rStyle w:val="CodeChar"/>
          <w:rFonts w:eastAsia="MS Mincho"/>
        </w:rPr>
        <w:t>scipy.io.wavfile.read</w:t>
      </w:r>
      <w:proofErr w:type="spellEnd"/>
      <w:r w:rsidR="007007CB" w:rsidRPr="00DC0E53">
        <w:rPr>
          <w:rStyle w:val="CodeChar"/>
          <w:rFonts w:eastAsia="MS Mincho"/>
        </w:rPr>
        <w:t>()</w:t>
      </w:r>
      <w:r w:rsidR="009A1795">
        <w:rPr>
          <w:rStyle w:val="CodeChar"/>
          <w:rFonts w:eastAsia="MS Mincho"/>
        </w:rPr>
        <w:t>,</w:t>
      </w:r>
      <w:r w:rsidR="007007CB">
        <w:rPr>
          <w:rFonts w:ascii="Consolas" w:eastAsia="MS Mincho" w:hAnsi="Consolas" w:cs="Consolas"/>
          <w:color w:val="6F008A"/>
          <w:sz w:val="19"/>
          <w:szCs w:val="19"/>
          <w:lang w:eastAsia="cs-CZ" w:bidi="ar-SA"/>
        </w:rPr>
        <w:t xml:space="preserve"> </w:t>
      </w:r>
      <w:r w:rsidR="007007CB">
        <w:t>který</w:t>
      </w:r>
      <w:r w:rsidR="004A785F">
        <w:t> </w:t>
      </w:r>
      <w:r w:rsidR="007007CB">
        <w:t>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8" w:name="_Toc100670145"/>
      <w:r>
        <w:lastRenderedPageBreak/>
        <w:t>Načtení dat z webové stránky</w:t>
      </w:r>
      <w:bookmarkEnd w:id="48"/>
    </w:p>
    <w:p w14:paraId="35E06BEA" w14:textId="40BABCE4" w:rsidR="00DD1A1B" w:rsidRDefault="000E5287" w:rsidP="009651AA">
      <w:pPr>
        <w:spacing w:after="120"/>
      </w:pPr>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Díky</w:t>
      </w:r>
      <w:r w:rsidR="00F84E38">
        <w:t> </w:t>
      </w:r>
      <w:r w:rsidR="002A0EEF">
        <w:t xml:space="preserve">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w:t>
      </w:r>
      <w:proofErr w:type="spellStart"/>
      <w:r w:rsidR="00F724AA">
        <w:t>ele</w:t>
      </w:r>
      <w:proofErr w:type="spellEnd"/>
      <w:r w:rsidR="009651AA">
        <w:t xml:space="preserve"> </w:t>
      </w:r>
      <w:proofErr w:type="spellStart"/>
      <w:r w:rsidR="00F724AA">
        <w:t>mentu</w:t>
      </w:r>
      <w:proofErr w:type="spellEnd"/>
      <w:r w:rsidR="00F724AA">
        <w:t xml:space="preserve"> odkazu</w:t>
      </w:r>
      <w:r w:rsidR="00F877F7">
        <w:t xml:space="preserve"> může být užitečný pro další automatické procházení stránky</w:t>
      </w:r>
      <w:r w:rsidR="00F724AA">
        <w:t xml:space="preserve">). </w:t>
      </w:r>
    </w:p>
    <w:p w14:paraId="178A74EE" w14:textId="4F102621" w:rsidR="00FC7BD4" w:rsidRPr="00DD1A1B" w:rsidRDefault="00FC7BD4" w:rsidP="00DD1A1B">
      <w:r>
        <w:t xml:space="preserve">V případě načítání tabulky z webové stránky není nutné </w:t>
      </w:r>
      <w:r w:rsidR="00A43620">
        <w:t>procházet</w:t>
      </w:r>
      <w:r>
        <w:t xml:space="preserve"> jednotlivé řádky a</w:t>
      </w:r>
      <w:r w:rsidR="00A43620">
        <w:t> </w:t>
      </w:r>
      <w:r>
        <w:t xml:space="preserve">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sidRPr="00A43620">
        <w:rPr>
          <w:rStyle w:val="CodeChar"/>
          <w:rFonts w:eastAsia="MS Mincho"/>
        </w:rPr>
        <w:t>pd.read_html</w:t>
      </w:r>
      <w:proofErr w:type="spellEnd"/>
      <w:r w:rsidR="001C4DF9" w:rsidRPr="00A43620">
        <w:rPr>
          <w:rStyle w:val="CodeChar"/>
          <w:rFonts w:eastAsia="MS Mincho"/>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9" w:name="_Toc100670146"/>
      <w:r>
        <w:t>Načtení dat z</w:t>
      </w:r>
      <w:r w:rsidR="006F2B39">
        <w:t> </w:t>
      </w:r>
      <w:r>
        <w:t>databáze</w:t>
      </w:r>
      <w:bookmarkEnd w:id="49"/>
    </w:p>
    <w:p w14:paraId="10967816" w14:textId="4AE86A34" w:rsidR="006F2B39" w:rsidRDefault="003E6AED" w:rsidP="006F2B39">
      <w:r>
        <w:t xml:space="preserve">Způsoby získání dat z databáze se pochopitelně </w:t>
      </w:r>
      <w:proofErr w:type="gramStart"/>
      <w:r>
        <w:t>liší</w:t>
      </w:r>
      <w:proofErr w:type="gramEnd"/>
      <w:r>
        <w:t xml:space="preserve"> dle použitých technologií. Pro</w:t>
      </w:r>
      <w:r w:rsidR="00940B11">
        <w:t> </w:t>
      </w:r>
      <w:r>
        <w:t xml:space="preserve">ukázku byly zvolena </w:t>
      </w:r>
      <w:proofErr w:type="spellStart"/>
      <w:r>
        <w:t>MySQL</w:t>
      </w:r>
      <w:proofErr w:type="spellEnd"/>
      <w:r>
        <w:t xml:space="preserve"> databáze, jako reprezentace relační databáze a</w:t>
      </w:r>
      <w:r w:rsidR="00B153A6">
        <w:t> </w:t>
      </w:r>
      <w:r>
        <w:t>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8B55234"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Dalším krokem po importu ovladače je vytvoření spojení s databází, zde</w:t>
      </w:r>
      <w:r w:rsidR="00506D47">
        <w:t> </w:t>
      </w:r>
      <w:r w:rsidR="00985927">
        <w:t xml:space="preserve">pomocí </w:t>
      </w:r>
      <w:proofErr w:type="spellStart"/>
      <w:r w:rsidR="00985927" w:rsidRPr="00040E97">
        <w:rPr>
          <w:rStyle w:val="CodeChar"/>
          <w:rFonts w:eastAsia="MS Mincho"/>
        </w:rPr>
        <w:t>mysql.connector.connect</w:t>
      </w:r>
      <w:proofErr w:type="spellEnd"/>
      <w:r w:rsidR="00985927" w:rsidRPr="00040E97">
        <w:rPr>
          <w:rStyle w:val="CodeChar"/>
          <w:rFonts w:eastAsia="MS Mincho"/>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sidRPr="00040E97">
        <w:rPr>
          <w:rStyle w:val="CodeChar"/>
          <w:rFonts w:eastAsia="MS Mincho"/>
        </w:rPr>
        <w:t>%s</w:t>
      </w:r>
      <w:r w:rsidR="000B6959">
        <w:rPr>
          <w:rFonts w:ascii="Consolas" w:eastAsia="MS Mincho" w:hAnsi="Consolas" w:cs="Consolas"/>
          <w:color w:val="A31515"/>
          <w:sz w:val="19"/>
          <w:szCs w:val="19"/>
          <w:lang w:eastAsia="cs-CZ" w:bidi="ar-SA"/>
        </w:rPr>
        <w:t xml:space="preserve"> </w:t>
      </w:r>
      <w:r w:rsidR="000B6959">
        <w:t xml:space="preserve">pro pozdější doplnění parametrů, 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7A6C4539" w:rsidR="00241683" w:rsidRPr="00A316C1" w:rsidRDefault="00144DAE" w:rsidP="006F2B39">
      <w:r>
        <w:t>Pro připojení k </w:t>
      </w:r>
      <w:proofErr w:type="spellStart"/>
      <w:r>
        <w:t>MongoDB</w:t>
      </w:r>
      <w:proofErr w:type="spellEnd"/>
      <w:r>
        <w:t xml:space="preserve"> databázi je vhodné využít ovladače </w:t>
      </w:r>
      <w:proofErr w:type="spellStart"/>
      <w:r w:rsidRPr="00544EA3">
        <w:rPr>
          <w:rStyle w:val="CodeChar"/>
          <w:rFonts w:eastAsia="MS Mincho"/>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sidRPr="00544EA3">
        <w:rPr>
          <w:rStyle w:val="CodeChar"/>
          <w:rFonts w:eastAsia="MS Mincho"/>
        </w:rPr>
        <w:t>pymongo.MongoClient</w:t>
      </w:r>
      <w:proofErr w:type="spellEnd"/>
      <w:r w:rsidRPr="00544EA3">
        <w:rPr>
          <w:rStyle w:val="CodeChar"/>
          <w:rFonts w:eastAsia="MS Mincho"/>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w:t>
      </w:r>
      <w:r w:rsidR="0025321A">
        <w:lastRenderedPageBreak/>
        <w:t>z mnoha kolekcí</w:t>
      </w:r>
      <w:r w:rsidR="00A65995">
        <w:t>. Výběr databáze i kolekce lze provádět buď pomocí tečkové notace (</w:t>
      </w:r>
      <w:proofErr w:type="spellStart"/>
      <w:r w:rsidR="00A65995" w:rsidRPr="00B0287E">
        <w:rPr>
          <w:rStyle w:val="CodeChar"/>
          <w:rFonts w:eastAsia="MS Mincho"/>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sidRPr="00B0287E">
        <w:rPr>
          <w:rStyle w:val="CodeChar"/>
          <w:rFonts w:eastAsia="MS Mincho"/>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sidRPr="00B0287E">
        <w:rPr>
          <w:rStyle w:val="CodeChar"/>
          <w:rFonts w:eastAsia="MS Mincho"/>
        </w:rPr>
        <w:t>client</w:t>
      </w:r>
      <w:proofErr w:type="spellEnd"/>
      <w:r w:rsidR="00233A83" w:rsidRPr="00B0287E">
        <w:rPr>
          <w:rStyle w:val="CodeChar"/>
          <w:rFonts w:eastAsia="MS Mincho"/>
        </w:rPr>
        <w:t>["</w:t>
      </w:r>
      <w:proofErr w:type="spellStart"/>
      <w:r w:rsidR="00233A83" w:rsidRPr="00B0287E">
        <w:rPr>
          <w:rStyle w:val="CodeChar"/>
          <w:rFonts w:eastAsia="MS Mincho"/>
        </w:rPr>
        <w:t>nazev_datanaze</w:t>
      </w:r>
      <w:proofErr w:type="spellEnd"/>
      <w:r w:rsidR="00233A83" w:rsidRPr="00B0287E">
        <w:rPr>
          <w:rStyle w:val="CodeChar"/>
          <w:rFonts w:eastAsia="MS Mincho"/>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sidRPr="00282946">
        <w:rPr>
          <w:rStyle w:val="CodeChar"/>
          <w:rFonts w:eastAsia="MS Mincho"/>
        </w:rPr>
        <w:t>.</w:t>
      </w:r>
      <w:proofErr w:type="spellStart"/>
      <w:r w:rsidR="000F3248" w:rsidRPr="00282946">
        <w:rPr>
          <w:rStyle w:val="CodeChar"/>
          <w:rFonts w:eastAsia="MS Mincho"/>
        </w:rPr>
        <w:t>find</w:t>
      </w:r>
      <w:proofErr w:type="spellEnd"/>
      <w:r w:rsidR="000F3248" w:rsidRPr="00282946">
        <w:rPr>
          <w:rStyle w:val="CodeChar"/>
          <w:rFonts w:eastAsia="MS Mincho"/>
        </w:rPr>
        <w:t>()</w:t>
      </w:r>
      <w:r w:rsidR="000F3248">
        <w:rPr>
          <w:rFonts w:ascii="Consolas" w:eastAsia="MS Mincho" w:hAnsi="Consolas" w:cs="Consolas"/>
          <w:color w:val="000000"/>
          <w:sz w:val="19"/>
          <w:szCs w:val="19"/>
          <w:lang w:eastAsia="cs-CZ" w:bidi="ar-SA"/>
        </w:rPr>
        <w:t xml:space="preserve">, </w:t>
      </w:r>
      <w:r w:rsidR="000F3248" w:rsidRPr="00282946">
        <w:rPr>
          <w:rStyle w:val="CodeChar"/>
          <w:rFonts w:eastAsia="MS Mincho"/>
        </w:rPr>
        <w:t>.</w:t>
      </w:r>
      <w:proofErr w:type="spellStart"/>
      <w:r w:rsidR="000F3248" w:rsidRPr="00282946">
        <w:rPr>
          <w:rStyle w:val="CodeChar"/>
          <w:rFonts w:eastAsia="MS Mincho"/>
        </w:rPr>
        <w:t>insert_one</w:t>
      </w:r>
      <w:proofErr w:type="spellEnd"/>
      <w:r w:rsidR="000F3248" w:rsidRPr="00282946">
        <w:rPr>
          <w:rStyle w:val="CodeChar"/>
          <w:rFonts w:eastAsia="MS Mincho"/>
        </w:rPr>
        <w:t>()</w:t>
      </w:r>
      <w:r w:rsidR="000F3248">
        <w:t xml:space="preserve">. </w:t>
      </w:r>
      <w:r w:rsidR="00E0431C">
        <w:t>Záznamy z databáze vrácené</w:t>
      </w:r>
      <w:r w:rsidR="00E57CE8">
        <w:t xml:space="preserve"> po vyhledání </w:t>
      </w:r>
      <w:r w:rsidR="00CE436C">
        <w:t>se chovají jako slovníky, lze</w:t>
      </w:r>
      <w:r w:rsidR="0060285A">
        <w:t> </w:t>
      </w:r>
      <w:r w:rsidR="00CE436C">
        <w:t xml:space="preserve">tedy snadno přistupovat k jejich atributům. </w:t>
      </w:r>
    </w:p>
    <w:p w14:paraId="4C41767F" w14:textId="03F679C0" w:rsidR="00763AA6" w:rsidRDefault="00763AA6" w:rsidP="00763AA6">
      <w:pPr>
        <w:pStyle w:val="Nadpis3"/>
      </w:pPr>
      <w:bookmarkStart w:id="50" w:name="_Toc100670147"/>
      <w:r>
        <w:t>Načtení dat pomocí API</w:t>
      </w:r>
      <w:bookmarkEnd w:id="50"/>
    </w:p>
    <w:p w14:paraId="21A9793E" w14:textId="3949F7DD"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w:t>
      </w:r>
      <w:r w:rsidR="0050213B">
        <w:t>HTTP</w:t>
      </w:r>
      <w:r>
        <w:t xml:space="preserve"> protokol </w:t>
      </w:r>
      <w:proofErr w:type="gramStart"/>
      <w:r>
        <w:t>slouží</w:t>
      </w:r>
      <w:proofErr w:type="gramEnd"/>
      <w:r>
        <w:t xml:space="preserve"> modul jazyka Python </w:t>
      </w:r>
      <w:proofErr w:type="spellStart"/>
      <w:r w:rsidRPr="00820B40">
        <w:rPr>
          <w:rStyle w:val="CodeChar"/>
          <w:rFonts w:eastAsia="MS Mincho"/>
        </w:rPr>
        <w:t>requests</w:t>
      </w:r>
      <w:proofErr w:type="spellEnd"/>
      <w:r>
        <w:t xml:space="preserve">. </w:t>
      </w:r>
      <w:r w:rsidR="00BA5857">
        <w:t xml:space="preserve">Získání dat pak probíhá pomocí metody </w:t>
      </w:r>
      <w:proofErr w:type="spellStart"/>
      <w:r w:rsidR="00BA5857" w:rsidRPr="00820B40">
        <w:rPr>
          <w:rStyle w:val="CodeChar"/>
          <w:rFonts w:eastAsia="MS Mincho"/>
        </w:rPr>
        <w:t>requests.get</w:t>
      </w:r>
      <w:proofErr w:type="spellEnd"/>
      <w:r w:rsidR="00BA5857" w:rsidRPr="00820B40">
        <w:rPr>
          <w:rStyle w:val="CodeChar"/>
          <w:rFonts w:eastAsia="MS Mincho"/>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Vrácen je objekt Response, který nese data, a</w:t>
      </w:r>
      <w:r w:rsidR="003F6AC4">
        <w:t> </w:t>
      </w:r>
      <w:r w:rsidR="00F40CB5">
        <w:t>některé</w:t>
      </w:r>
      <w:r w:rsidR="00797158">
        <w:t xml:space="preserve"> doplňující</w:t>
      </w:r>
      <w:r w:rsidR="00F40CB5">
        <w:t xml:space="preserve"> informace jako kódování, čas potřebný pro dokončení dotazu a</w:t>
      </w:r>
      <w:r w:rsidR="000D485D">
        <w:t> </w:t>
      </w:r>
      <w:r w:rsidR="00F40CB5">
        <w:t>asi nejdůležitěji</w:t>
      </w:r>
      <w:r w:rsidR="007469FA">
        <w:t xml:space="preserve"> HTTP</w:t>
      </w:r>
      <w:r w:rsidR="00F40CB5">
        <w:t xml:space="preserve">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51" w:name="_Toc100670148"/>
      <w:r>
        <w:t>Ukázkové úlohy</w:t>
      </w:r>
      <w:bookmarkEnd w:id="51"/>
    </w:p>
    <w:p w14:paraId="53FF9D8B" w14:textId="504B205A" w:rsidR="00465657" w:rsidRDefault="00891233" w:rsidP="00465657">
      <w:r>
        <w:t xml:space="preserve">Pro odzkoušení funkčnosti jednotlivých vizualizačních knihoven byly navrženy zadání testovacích úloh </w:t>
      </w:r>
      <w:r w:rsidR="00465657">
        <w:t>kombinující různé druhy získávání, zpracovávání a</w:t>
      </w:r>
      <w:r w:rsidR="004F7E00">
        <w:t> </w:t>
      </w:r>
      <w:r w:rsidR="00465657">
        <w:t>vizualizace dat</w:t>
      </w:r>
      <w:r w:rsidR="00D0550E">
        <w:t>.</w:t>
      </w:r>
      <w:r w:rsidR="00465657">
        <w:t xml:space="preserve"> </w:t>
      </w:r>
      <w:r w:rsidR="00D0550E">
        <w:t>Vytvořené ukázky kódu představují jejich možné řešení</w:t>
      </w:r>
      <w:r w:rsidR="00465657">
        <w:t>. Některé aspekty zadání jsou ponechány</w:t>
      </w:r>
      <w:r w:rsidR="00674BA7">
        <w:t xml:space="preserve"> jako</w:t>
      </w:r>
      <w:r w:rsidR="00465657">
        <w:t xml:space="preserve"> volitelné.</w:t>
      </w:r>
    </w:p>
    <w:p w14:paraId="104BB324" w14:textId="77777777" w:rsidR="00465657" w:rsidRDefault="00465657" w:rsidP="00465657">
      <w:pPr>
        <w:pStyle w:val="Nadpis3"/>
      </w:pPr>
      <w:bookmarkStart w:id="52" w:name="_Toc100670149"/>
      <w:r>
        <w:t xml:space="preserve">Vizualizace dat získaných pomocí REST API knihovnou </w:t>
      </w:r>
      <w:proofErr w:type="spellStart"/>
      <w:r>
        <w:t>Matplotlib</w:t>
      </w:r>
      <w:bookmarkEnd w:id="52"/>
      <w:proofErr w:type="spellEnd"/>
    </w:p>
    <w:p w14:paraId="43243728" w14:textId="305454B5"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FC82601"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r>
        <w:lastRenderedPageBreak/>
        <w:t>(</w:t>
      </w:r>
      <w:hyperlink r:id="rId22" w:history="1">
        <w:r w:rsidRPr="00EA1C78">
          <w:t>https://trackmania.exchange/</w:t>
        </w:r>
      </w:hyperlink>
      <w:r>
        <w:t>). Pomocí jednoduchého rozhraní je od uživatele 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w:t>
      </w:r>
      <w:r w:rsidR="00284834">
        <w:t> </w:t>
      </w:r>
      <w:r>
        <w:t>vizualizovat více tratí.</w:t>
      </w:r>
    </w:p>
    <w:p w14:paraId="1779793F" w14:textId="77777777" w:rsidR="00465657" w:rsidRDefault="00465657" w:rsidP="00465657">
      <w:pPr>
        <w:pStyle w:val="Nadpis3"/>
      </w:pPr>
      <w:bookmarkStart w:id="53" w:name="_Toc100670150"/>
      <w:r>
        <w:t xml:space="preserve">Vizualizace EXIF metadat knihovnou </w:t>
      </w:r>
      <w:proofErr w:type="spellStart"/>
      <w:r>
        <w:t>Matplotlib</w:t>
      </w:r>
      <w:bookmarkEnd w:id="53"/>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0B9581D1"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r w:rsidR="005A1DE3">
        <w:t>EXIF</w:t>
      </w:r>
      <w:r>
        <w:t xml:space="preserve"> informací. K přečtení je</w:t>
      </w:r>
      <w:r w:rsidR="004F349E">
        <w:t> </w:t>
      </w:r>
      <w:r>
        <w:t xml:space="preserve">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ten však přizpůsobuje šířku sloupců dle velikosti intervalu na ose, to znamená, že některé sloupce jsou velmi úzké</w:t>
      </w:r>
      <w:r w:rsidR="005E02E7">
        <w:t xml:space="preserve"> a </w:t>
      </w:r>
      <w:r w:rsidR="00D972E0">
        <w:t>těžko</w:t>
      </w:r>
      <w:r w:rsidR="005E02E7">
        <w:t xml:space="preserve"> čitelné</w:t>
      </w:r>
      <w:r>
        <w:t xml:space="preserve">.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54" w:name="_Toc100670151"/>
      <w:r>
        <w:t>Získání textu z webové stránky a jeho vizualizace</w:t>
      </w:r>
      <w:bookmarkEnd w:id="54"/>
    </w:p>
    <w:p w14:paraId="470F2F0B" w14:textId="56ED4BA5" w:rsidR="00465657" w:rsidRDefault="00465657" w:rsidP="00465657">
      <w:r>
        <w:rPr>
          <w:b/>
          <w:bCs/>
        </w:rPr>
        <w:t xml:space="preserve">Zadání: </w:t>
      </w:r>
      <w:r>
        <w:t xml:space="preserve">„Pomocí </w:t>
      </w:r>
      <w:proofErr w:type="spellStart"/>
      <w:r w:rsidRPr="00EE6F1E">
        <w:t>BeautifulSoup</w:t>
      </w:r>
      <w:proofErr w:type="spellEnd"/>
      <w:r>
        <w:t>, nebo jiné knihovny pro čtení webových stránek získejte text ze stránky a vizualizujte četnost slov ve formě „mraku“. V datech by se neměly vyskytovat části stránky jako menu, nebo zápatí</w:t>
      </w:r>
      <w:r w:rsidR="00D577E0">
        <w:t>. Volitelně uspořádejte vizualizaci pomocí masky.</w:t>
      </w:r>
      <w:r>
        <w:t>“</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1A49F28A" w:rsidR="00465657" w:rsidRDefault="00465657" w:rsidP="00465657">
      <w:r>
        <w:t>Při tvorbě vizualizace obsahu</w:t>
      </w:r>
      <w:r w:rsidR="009A4494">
        <w:t xml:space="preserve"> oficiálních</w:t>
      </w:r>
      <w:r>
        <w:t xml:space="preserve"> stránek Nového Města nad Metují jsou</w:t>
      </w:r>
      <w:r w:rsidR="00C5304F">
        <w:t> </w:t>
      </w:r>
      <w:r>
        <w:t xml:space="preserve">nejprve nalezeny všechny odkazy pomocí knihovny </w:t>
      </w:r>
      <w:proofErr w:type="spellStart"/>
      <w:r>
        <w:t>BeautifulSoup</w:t>
      </w:r>
      <w:proofErr w:type="spellEnd"/>
      <w:r>
        <w:t xml:space="preserve">. Poté je </w:t>
      </w:r>
      <w:r>
        <w:lastRenderedPageBreak/>
        <w:t>na</w:t>
      </w:r>
      <w:r w:rsidR="00506D47">
        <w:t> </w:t>
      </w:r>
      <w:r>
        <w:t>každé takto nalezené stránce vybrán element typu div s</w:t>
      </w:r>
      <w:r w:rsidR="009A0725">
        <w:t> textovým</w:t>
      </w:r>
      <w:r>
        <w:t> obsahem. Takto</w:t>
      </w:r>
      <w:r w:rsidR="00506D47">
        <w:t> </w:t>
      </w:r>
      <w:r>
        <w:t>je</w:t>
      </w:r>
      <w:r w:rsidR="00506D47">
        <w:t> </w:t>
      </w:r>
      <w:r>
        <w:t xml:space="preserve">odfiltrován obsah záhlaví, zápatí, menu a jiných součástí stránky, které by se ve výsledném textu 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w:t>
      </w:r>
      <w:r w:rsidR="007C7586">
        <w:t>grafického manuálu města</w:t>
      </w:r>
      <w:r>
        <w:t>.</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470C1190" w14:textId="571A133E" w:rsidR="00465657" w:rsidRPr="00F50CBA" w:rsidRDefault="00465657" w:rsidP="008A38EA">
      <w:pPr>
        <w:pStyle w:val="Titulek"/>
        <w:jc w:val="left"/>
      </w:pPr>
      <w:bookmarkStart w:id="55" w:name="_Toc100670185"/>
      <w:r>
        <w:t xml:space="preserve">Obr. </w:t>
      </w:r>
      <w:r w:rsidR="00EA2CA3">
        <w:fldChar w:fldCharType="begin"/>
      </w:r>
      <w:r w:rsidR="00EA2CA3">
        <w:instrText xml:space="preserve"> SEQ Obr. \* ARABIC </w:instrText>
      </w:r>
      <w:r w:rsidR="00EA2CA3">
        <w:fldChar w:fldCharType="separate"/>
      </w:r>
      <w:r w:rsidR="00161349">
        <w:rPr>
          <w:noProof/>
        </w:rPr>
        <w:t>11</w:t>
      </w:r>
      <w:r w:rsidR="00EA2CA3">
        <w:rPr>
          <w:noProof/>
        </w:rPr>
        <w:fldChar w:fldCharType="end"/>
      </w:r>
      <w:r>
        <w:t xml:space="preserve"> Výsledná vizualizace byla využita jako náhled pro záznam zasedání zastupitelstva města</w:t>
      </w:r>
      <w:bookmarkEnd w:id="55"/>
    </w:p>
    <w:p w14:paraId="350A923D" w14:textId="77777777" w:rsidR="00465657" w:rsidRDefault="00465657" w:rsidP="00465657">
      <w:r>
        <w:t xml:space="preserve">Zdroj: </w:t>
      </w:r>
      <w:hyperlink r:id="rId24"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6" w:name="_Toc100670152"/>
      <w:r>
        <w:t>Geografická vizualizace pro bodová data</w:t>
      </w:r>
      <w:bookmarkEnd w:id="56"/>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5879A9E4" w:rsidR="00465657" w:rsidRDefault="00465657" w:rsidP="00465657">
      <w:r>
        <w:lastRenderedPageBreak/>
        <w:t xml:space="preserve">Tato vizualizace využívá volně dostupných dat poskytovaných agenturou NASA [34] ve formátu </w:t>
      </w:r>
      <w:r w:rsidR="00B06292">
        <w:t>.</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w:t>
      </w:r>
      <w:r w:rsidR="004B068A">
        <w:t> </w:t>
      </w:r>
      <w:r>
        <w:t>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7" w:name="_Toc100670153"/>
      <w:r>
        <w:t>Vizualizace dat z SQL databáze zákazníků</w:t>
      </w:r>
      <w:bookmarkEnd w:id="57"/>
    </w:p>
    <w:p w14:paraId="46781927" w14:textId="2D8DFEA5"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w:t>
      </w:r>
      <w:r w:rsidR="00D32442">
        <w:t> </w:t>
      </w:r>
      <w:r>
        <w:t>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5A3E2F1D"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w:t>
      </w:r>
      <w:r w:rsidRPr="006872C2">
        <w:t>se</w:t>
      </w:r>
      <w:r w:rsidR="006872C2">
        <w:t> </w:t>
      </w:r>
      <w:r w:rsidRPr="006872C2">
        <w:t>nevyskytuje</w:t>
      </w:r>
      <w:r>
        <w:t xml:space="preserve"> ve variantě programů bez databáze).  Následné zpracování těchto seznamů již závisí na použité vizualizační knihovně. V případě </w:t>
      </w:r>
      <w:proofErr w:type="spellStart"/>
      <w:r>
        <w:t>Matplotlib</w:t>
      </w:r>
      <w:proofErr w:type="spellEnd"/>
      <w:r>
        <w:t xml:space="preserve"> stačí jen 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Výsledné seznamy jsou pak použity při volání funkcí pro samotnou tvorbu grafů. Obdobně je tomu u</w:t>
      </w:r>
      <w:r w:rsidR="006872C2">
        <w:t> </w:t>
      </w:r>
      <w:r>
        <w:t xml:space="preserve">knihovny </w:t>
      </w:r>
      <w:proofErr w:type="spellStart"/>
      <w:r w:rsidR="00B545B2">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w:t>
      </w:r>
      <w:r>
        <w:lastRenderedPageBreak/>
        <w:t>pro</w:t>
      </w:r>
      <w:r w:rsidR="000D316F">
        <w:t> </w:t>
      </w:r>
      <w:r>
        <w:t xml:space="preserve">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8" w:name="_Toc100670154"/>
      <w:r>
        <w:t>Geografické vizualizace pro státy</w:t>
      </w:r>
      <w:bookmarkEnd w:id="58"/>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26EC84F1" w:rsidR="00465657" w:rsidRDefault="00465657" w:rsidP="00EA7700">
      <w:pPr>
        <w:spacing w:after="120"/>
      </w:pPr>
      <w:r>
        <w:t xml:space="preserve">V případě </w:t>
      </w:r>
      <w:proofErr w:type="spellStart"/>
      <w:r>
        <w:t>GeoPlotCars</w:t>
      </w:r>
      <w:proofErr w:type="spellEnd"/>
      <w:r>
        <w:t xml:space="preserve"> je využito knihovny </w:t>
      </w:r>
      <w:proofErr w:type="spellStart"/>
      <w:r>
        <w:t>GeoPlotLib</w:t>
      </w:r>
      <w:proofErr w:type="spellEnd"/>
      <w:r>
        <w:t>, dat ve formátu JSON a</w:t>
      </w:r>
      <w:r w:rsidR="006413EC">
        <w:t> </w:t>
      </w:r>
      <w:r>
        <w:t xml:space="preserve">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w:t>
      </w:r>
      <w:r w:rsidR="00506D47">
        <w:t> </w:t>
      </w:r>
      <w:r>
        <w:t>v knihovně samotné</w:t>
      </w:r>
      <w:r w:rsidR="001642B1">
        <w:t>.</w:t>
      </w:r>
      <w:r>
        <w:t xml:space="preserve"> </w:t>
      </w:r>
      <w:r w:rsidR="001642B1">
        <w:t>P</w:t>
      </w:r>
      <w:r>
        <w:t>okud nejsou území vyplněna a jsou zobrazeny pouze hranice</w:t>
      </w:r>
      <w:r w:rsidR="001642B1">
        <w:t>,</w:t>
      </w:r>
      <w:r>
        <w:t xml:space="preserve"> nedochází k žádným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9" w:name="_Toc100670155"/>
      <w:r>
        <w:t>Vizualizace využití hardware v reálném čase</w:t>
      </w:r>
      <w:bookmarkEnd w:id="59"/>
    </w:p>
    <w:p w14:paraId="5C95A155" w14:textId="4E140AE7" w:rsidR="00465657" w:rsidRPr="00C316D5" w:rsidRDefault="00465657" w:rsidP="00465657">
      <w:r>
        <w:rPr>
          <w:b/>
          <w:bCs/>
        </w:rPr>
        <w:t xml:space="preserve">Zadání: </w:t>
      </w:r>
      <w:r>
        <w:t>„Vizualizujte využití hardwarových zdrojů, jako je procesor, či paměť v reálném čase pomocí vhodně zvolené knihovny</w:t>
      </w:r>
      <w:r w:rsidR="00815893">
        <w:t>.</w:t>
      </w:r>
      <w:r>
        <w:t>“</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64AB5901" w:rsidR="00465657" w:rsidRDefault="00465657" w:rsidP="00465657">
      <w:pPr>
        <w:pStyle w:val="Nadpis3"/>
      </w:pPr>
      <w:bookmarkStart w:id="60" w:name="_Toc100670156"/>
      <w:r>
        <w:t xml:space="preserve">Vizualizace zvuku ve formátu </w:t>
      </w:r>
      <w:proofErr w:type="spellStart"/>
      <w:r w:rsidR="008702BB">
        <w:t>wave</w:t>
      </w:r>
      <w:bookmarkEnd w:id="60"/>
      <w:proofErr w:type="spellEnd"/>
    </w:p>
    <w:p w14:paraId="4557B0D0" w14:textId="7039D764" w:rsidR="00465657" w:rsidRDefault="00465657" w:rsidP="00465657">
      <w:r>
        <w:rPr>
          <w:b/>
          <w:bCs/>
        </w:rPr>
        <w:t xml:space="preserve">Zadání: </w:t>
      </w:r>
      <w:r>
        <w:t xml:space="preserve">„Vizualizujte zvukový soubor ve formátu </w:t>
      </w:r>
      <w:proofErr w:type="spellStart"/>
      <w:r w:rsidR="006A56BC">
        <w:t>wave</w:t>
      </w:r>
      <w:proofErr w:type="spellEnd"/>
      <w:r>
        <w:t>. Výsledný graf může být jak</w:t>
      </w:r>
      <w:r w:rsidR="00BB3AA0">
        <w:t> </w:t>
      </w:r>
      <w:r>
        <w:t>spektrogram, tak průběh signálu (</w:t>
      </w:r>
      <w:proofErr w:type="spellStart"/>
      <w:r>
        <w:t>waveform</w:t>
      </w:r>
      <w:proofErr w:type="spellEnd"/>
      <w:r>
        <w:t>)</w:t>
      </w:r>
      <w:r w:rsidR="00DC72FF">
        <w:t>.</w:t>
      </w:r>
      <w:r>
        <w:t>“</w:t>
      </w:r>
    </w:p>
    <w:p w14:paraId="5026E990" w14:textId="77777777" w:rsidR="00465657" w:rsidRDefault="00465657" w:rsidP="00465657">
      <w:r>
        <w:rPr>
          <w:b/>
          <w:bCs/>
        </w:rPr>
        <w:t xml:space="preserve">Ukázkové řešení: </w:t>
      </w:r>
      <w:r w:rsidRPr="00FD58FE">
        <w:t>LibrosaMusicVisualisation.py</w:t>
      </w:r>
    </w:p>
    <w:p w14:paraId="7FDB1685" w14:textId="12CD07EC"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r w:rsidR="008269EE">
        <w:t>měřítkem</w:t>
      </w:r>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61" w:name="_Toc100670157"/>
      <w:r>
        <w:t>Vizualizace struktury složek na pevném disku</w:t>
      </w:r>
      <w:bookmarkEnd w:id="61"/>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62" w:name="_Toc100670158"/>
      <w:r>
        <w:t>Interaktivní vizualizace matematické funkce</w:t>
      </w:r>
      <w:bookmarkEnd w:id="62"/>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39C70662"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pro</w:t>
      </w:r>
      <w:r w:rsidR="00506D47">
        <w:t> </w:t>
      </w:r>
      <w:r>
        <w:t xml:space="preserve">úpravu hodnoty r a x. Pokud je uživatelem změněna hodnota jednoho ze </w:t>
      </w:r>
      <w:proofErr w:type="spellStart"/>
      <w:r>
        <w:t>sliderů</w:t>
      </w:r>
      <w:proofErr w:type="spellEnd"/>
      <w:r>
        <w:t>, je</w:t>
      </w:r>
      <w:r w:rsidR="00506D47">
        <w:t> </w:t>
      </w:r>
      <w:r>
        <w:t xml:space="preserve">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63" w:name="_Toc100670159"/>
      <w:r>
        <w:t>Vizualizace dat získaných z aplikace pro sledování aktivity</w:t>
      </w:r>
      <w:bookmarkEnd w:id="63"/>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11210063" w:rsidR="00465657" w:rsidRDefault="00465657" w:rsidP="00465657">
      <w:r>
        <w:t xml:space="preserve">Pro vizualizaci jsou využita data vyexportovaná z aplikace Samsung </w:t>
      </w:r>
      <w:proofErr w:type="spellStart"/>
      <w:r>
        <w:t>Health</w:t>
      </w:r>
      <w:proofErr w:type="spellEnd"/>
      <w:r>
        <w:t>. Prvním krokem je získání cesty ke složce s daty od uživatele. Program předpokládá, že</w:t>
      </w:r>
      <w:r w:rsidR="00B76385">
        <w:t> </w:t>
      </w:r>
      <w:r>
        <w:t xml:space="preserve">získaný .zip </w:t>
      </w:r>
      <w:r w:rsidR="00763205">
        <w:t>archiv</w:t>
      </w:r>
      <w:r>
        <w:t xml:space="preserve">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w:t>
      </w:r>
      <w:r>
        <w:lastRenderedPageBreak/>
        <w:t xml:space="preserve">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64" w:name="_Toc100670160"/>
      <w:r>
        <w:t xml:space="preserve">Vizualizace stavu českých řek pomocí </w:t>
      </w:r>
      <w:proofErr w:type="spellStart"/>
      <w:r>
        <w:t>Jupyter</w:t>
      </w:r>
      <w:proofErr w:type="spellEnd"/>
      <w:r>
        <w:t xml:space="preserve"> Notebook</w:t>
      </w:r>
      <w:bookmarkEnd w:id="64"/>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3FAB2BFE"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w:t>
      </w:r>
      <w:r w:rsidR="00B369D6">
        <w:t> </w:t>
      </w:r>
      <w:r>
        <w:t xml:space="preserve">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neoznačený sloupec obsahující datum a čas je přejmenován a převeden do</w:t>
      </w:r>
      <w:r w:rsidR="00506D47">
        <w:t> </w:t>
      </w:r>
      <w:r>
        <w:t xml:space="preserve">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A9FC202" w14:textId="776A81F2" w:rsidR="00465657" w:rsidRDefault="00976B06" w:rsidP="00976B06">
      <w:pPr>
        <w:pStyle w:val="Nadpis3"/>
        <w:ind w:left="851" w:hanging="851"/>
      </w:pPr>
      <w:bookmarkStart w:id="65" w:name="_Toc100670161"/>
      <w:r>
        <w:t>Vizualizace dat pomocí zvuku</w:t>
      </w:r>
      <w:bookmarkEnd w:id="65"/>
    </w:p>
    <w:p w14:paraId="4C080ED5" w14:textId="3CE2B2EB" w:rsidR="001F093F" w:rsidRDefault="001F093F" w:rsidP="001F093F">
      <w:r>
        <w:rPr>
          <w:b/>
          <w:bCs/>
        </w:rPr>
        <w:t xml:space="preserve">Zadání: </w:t>
      </w:r>
      <w:r>
        <w:t>„Pokuste se navrhnout a implementovat způsob datové vizualizace pro uživatele se zrakovým postižením.“</w:t>
      </w:r>
    </w:p>
    <w:p w14:paraId="67355D4C" w14:textId="641F227A" w:rsidR="00095694" w:rsidRPr="005560F1" w:rsidRDefault="005560F1" w:rsidP="001F093F">
      <w:r>
        <w:rPr>
          <w:b/>
          <w:bCs/>
        </w:rPr>
        <w:t>Ukázkové řešení:</w:t>
      </w:r>
      <w:r>
        <w:t xml:space="preserve"> TemperatureMIDI_Pygame.py a TemperatureMIDI_Timidity.py</w:t>
      </w:r>
      <w:r w:rsidR="00527EEA">
        <w:br/>
        <w:t xml:space="preserve">Tento program využívá knihovny </w:t>
      </w:r>
      <w:proofErr w:type="spellStart"/>
      <w:r w:rsidR="00527EEA" w:rsidRPr="00527EEA">
        <w:t>MIDITime</w:t>
      </w:r>
      <w:proofErr w:type="spellEnd"/>
      <w:r w:rsidR="00527EEA">
        <w:t xml:space="preserve"> pro převedení dat </w:t>
      </w:r>
      <w:r w:rsidR="0020676C">
        <w:t xml:space="preserve">předpovědi počasí </w:t>
      </w:r>
      <w:r w:rsidR="00527EEA">
        <w:t>získaných z</w:t>
      </w:r>
      <w:r w:rsidR="0020676C">
        <w:t xml:space="preserve"> webového rozhraní </w:t>
      </w:r>
      <w:r w:rsidR="00060729">
        <w:t>na noty,</w:t>
      </w:r>
      <w:r w:rsidR="00DD70C7">
        <w:t xml:space="preserve"> které</w:t>
      </w:r>
      <w:r w:rsidR="00060729">
        <w:t xml:space="preserve"> následně </w:t>
      </w:r>
      <w:r w:rsidR="00DD70C7">
        <w:t>zapíše</w:t>
      </w:r>
      <w:r w:rsidR="00060729">
        <w:t xml:space="preserve"> do </w:t>
      </w:r>
      <w:r w:rsidR="00A66E61">
        <w:t xml:space="preserve">formátu </w:t>
      </w:r>
      <w:r w:rsidR="00060729">
        <w:t xml:space="preserve">MIDI. </w:t>
      </w:r>
      <w:r w:rsidR="00527EEA">
        <w:t xml:space="preserve">Ukázková řešení se v tomto případě </w:t>
      </w:r>
      <w:proofErr w:type="gramStart"/>
      <w:r w:rsidR="00527EEA">
        <w:t>liší</w:t>
      </w:r>
      <w:proofErr w:type="gramEnd"/>
      <w:r w:rsidR="00527EEA">
        <w:t xml:space="preserve"> jen způsobem</w:t>
      </w:r>
      <w:r w:rsidR="00C13AD6">
        <w:t xml:space="preserve"> následného přehrání tohoto souboru. </w:t>
      </w:r>
      <w:r w:rsidR="006C5451">
        <w:t xml:space="preserve">Kromě knihoven </w:t>
      </w:r>
      <w:proofErr w:type="spellStart"/>
      <w:r w:rsidR="006C5451">
        <w:t>P</w:t>
      </w:r>
      <w:r w:rsidR="006C5451" w:rsidRPr="006C5451">
        <w:t>ygame</w:t>
      </w:r>
      <w:proofErr w:type="spellEnd"/>
      <w:r w:rsidR="006C5451">
        <w:t xml:space="preserve"> a Timidity b</w:t>
      </w:r>
      <w:r w:rsidR="00DD70C7">
        <w:t>y bylo možné výsledný soubor využít i pro tvorbu hudby ve specializovaném software.</w:t>
      </w:r>
    </w:p>
    <w:p w14:paraId="31CF1EA0" w14:textId="273E94E3" w:rsidR="00465657" w:rsidRPr="001A582D" w:rsidRDefault="00465657" w:rsidP="001A582D">
      <w:r>
        <w:br w:type="page"/>
      </w:r>
    </w:p>
    <w:p w14:paraId="228CEA49" w14:textId="6127E51B" w:rsidR="00447CEB" w:rsidRDefault="00097B32" w:rsidP="00447CEB">
      <w:pPr>
        <w:pStyle w:val="Nadpis2"/>
      </w:pPr>
      <w:bookmarkStart w:id="66" w:name="_Toc100670162"/>
      <w:r>
        <w:lastRenderedPageBreak/>
        <w:t>Porovnání vizualizačních knihoven</w:t>
      </w:r>
      <w:bookmarkEnd w:id="66"/>
    </w:p>
    <w:p w14:paraId="07865E9E" w14:textId="170C446C" w:rsidR="00A903FB" w:rsidRPr="00A903FB" w:rsidRDefault="0051612A" w:rsidP="00A903FB">
      <w:pPr>
        <w:pStyle w:val="Nadpis3"/>
      </w:pPr>
      <w:bookmarkStart w:id="67" w:name="_Toc100670163"/>
      <w:proofErr w:type="spellStart"/>
      <w:r>
        <w:t>Matplotlib</w:t>
      </w:r>
      <w:bookmarkEnd w:id="67"/>
      <w:proofErr w:type="spellEnd"/>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89B905F"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6E224C">
        <w:t>p</w:t>
      </w:r>
      <w:r w:rsidR="002D2E8C">
        <w:t>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0DE0B0FA"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r w:rsidR="00E24294">
        <w:t>.</w:t>
      </w:r>
      <w:proofErr w:type="spellStart"/>
      <w:r w:rsidR="008A6CCD">
        <w:t>png</w:t>
      </w:r>
      <w:proofErr w:type="spellEnd"/>
      <w:r w:rsidR="008A6CCD">
        <w:t xml:space="preserve">, </w:t>
      </w:r>
      <w:r w:rsidR="00E24294">
        <w:t>.</w:t>
      </w:r>
      <w:proofErr w:type="spellStart"/>
      <w:r w:rsidR="008A6CCD">
        <w:t>jpeg</w:t>
      </w:r>
      <w:proofErr w:type="spellEnd"/>
      <w:r w:rsidR="008A6CCD">
        <w:t xml:space="preserve">, </w:t>
      </w:r>
      <w:r w:rsidR="00E24294">
        <w:t>.</w:t>
      </w:r>
      <w:proofErr w:type="spellStart"/>
      <w:r w:rsidR="008A6CCD">
        <w:t>svg</w:t>
      </w:r>
      <w:proofErr w:type="spellEnd"/>
      <w:r w:rsidR="008A6CCD">
        <w:t xml:space="preserve">, </w:t>
      </w:r>
      <w:r w:rsidR="00E24294">
        <w:t>.</w:t>
      </w:r>
      <w:proofErr w:type="spellStart"/>
      <w:r w:rsidR="008A6CCD">
        <w:t>pdg</w:t>
      </w:r>
      <w:proofErr w:type="spellEnd"/>
      <w:r w:rsidR="008A6CCD">
        <w:t xml:space="preserve"> až po vzácnější formáty</w:t>
      </w:r>
      <w:r w:rsidR="00E85960">
        <w:t xml:space="preserve">, například </w:t>
      </w:r>
      <w:r w:rsidR="00E24294">
        <w:t>.</w:t>
      </w:r>
      <w:proofErr w:type="spellStart"/>
      <w:r w:rsidR="008A6CCD">
        <w:t>raw</w:t>
      </w:r>
      <w:proofErr w:type="spellEnd"/>
      <w:r w:rsidR="008A6CCD">
        <w:t xml:space="preserve">, </w:t>
      </w:r>
      <w:r w:rsidR="00E24294">
        <w:t>.</w:t>
      </w:r>
      <w:proofErr w:type="spellStart"/>
      <w:r w:rsidR="008A6CCD">
        <w:t>rgba</w:t>
      </w:r>
      <w:proofErr w:type="spellEnd"/>
      <w:r w:rsidR="008A6CCD">
        <w:t xml:space="preserve"> a </w:t>
      </w:r>
      <w:r w:rsidR="00E24294">
        <w:t>.</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4E01BCEA" w14:textId="2374FCD9" w:rsidR="00155FB3"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w:t>
      </w:r>
      <w:r w:rsidR="00ED3E70">
        <w:t> </w:t>
      </w:r>
      <w:r w:rsidR="00002155">
        <w:t xml:space="preserve">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r w:rsidR="000A0481">
        <w:t xml:space="preserve"> Některé možnosti</w:t>
      </w:r>
      <w:r w:rsidR="0080127A">
        <w:t xml:space="preserve"> přizpůsobení mohou být někdy mírně nekonzistentní ve způsobu jejich použití, například při vytváření sloupcového grafu, lze nastavit barvy jednoduchým doplněním seznamu barev do argumentu „</w:t>
      </w:r>
      <w:proofErr w:type="spellStart"/>
      <w:r w:rsidR="0080127A">
        <w:t>color</w:t>
      </w:r>
      <w:proofErr w:type="spellEnd"/>
      <w:r w:rsidR="0080127A">
        <w:t>“, stejným způsobem však nelze použít seznam šrafování pro argument „</w:t>
      </w:r>
      <w:proofErr w:type="spellStart"/>
      <w:r w:rsidR="0080127A">
        <w:t>hatch</w:t>
      </w:r>
      <w:proofErr w:type="spellEnd"/>
      <w:r w:rsidR="0080127A">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7ABD9A60" w14:textId="1E5DC28E" w:rsidR="00C04ECB" w:rsidRDefault="00155FB3" w:rsidP="00155FB3">
      <w:pPr>
        <w:spacing w:line="240" w:lineRule="auto"/>
        <w:jc w:val="left"/>
      </w:pPr>
      <w:r>
        <w:br w:type="page"/>
      </w:r>
    </w:p>
    <w:p w14:paraId="474FB2D8" w14:textId="3958FA2A" w:rsidR="006B232C" w:rsidRDefault="006B232C" w:rsidP="00C04ECB">
      <w:r>
        <w:rPr>
          <w:noProof/>
        </w:rPr>
        <w:lastRenderedPageBreak/>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47093CB4">
            <wp:extent cx="5227093" cy="1276913"/>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616" cy="1280216"/>
                    </a:xfrm>
                    <a:prstGeom prst="rect">
                      <a:avLst/>
                    </a:prstGeom>
                    <a:noFill/>
                    <a:ln>
                      <a:noFill/>
                    </a:ln>
                  </pic:spPr>
                </pic:pic>
              </a:graphicData>
            </a:graphic>
          </wp:inline>
        </w:drawing>
      </w:r>
    </w:p>
    <w:p w14:paraId="21BA9871" w14:textId="6F17F5E5" w:rsidR="00F50CBA" w:rsidRPr="00F50CBA" w:rsidRDefault="00F50CBA" w:rsidP="00E82539">
      <w:pPr>
        <w:pStyle w:val="Titulek"/>
        <w:jc w:val="left"/>
      </w:pPr>
      <w:bookmarkStart w:id="68" w:name="_Toc100670186"/>
      <w:r>
        <w:t xml:space="preserve">Obr. </w:t>
      </w:r>
      <w:r w:rsidR="00EA2CA3">
        <w:fldChar w:fldCharType="begin"/>
      </w:r>
      <w:r w:rsidR="00EA2CA3">
        <w:instrText xml:space="preserve"> SEQ Obr. \* ARABIC </w:instrText>
      </w:r>
      <w:r w:rsidR="00EA2CA3">
        <w:fldChar w:fldCharType="separate"/>
      </w:r>
      <w:r w:rsidR="00161349">
        <w:rPr>
          <w:noProof/>
        </w:rPr>
        <w:t>12</w:t>
      </w:r>
      <w:r w:rsidR="00EA2CA3">
        <w:rPr>
          <w:noProof/>
        </w:rPr>
        <w:fldChar w:fldCharType="end"/>
      </w:r>
      <w:r>
        <w:t xml:space="preserve"> Možnosti rozlišení hodnot v knihovně </w:t>
      </w:r>
      <w:proofErr w:type="spellStart"/>
      <w:r>
        <w:t>Matplotlib</w:t>
      </w:r>
      <w:bookmarkEnd w:id="68"/>
      <w:proofErr w:type="spellEnd"/>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3A729A7A" w:rsidR="00F44DA5" w:rsidRPr="00F44DA5" w:rsidRDefault="002B71F6" w:rsidP="00F44DA5">
      <w:r>
        <w:t>Jak již bylo zmíněno</w:t>
      </w:r>
      <w:r w:rsidR="0079069A">
        <w:t>,</w:t>
      </w:r>
      <w:r>
        <w:t xml:space="preserve">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opakovaně volat „animační funkci“</w:t>
      </w:r>
      <w:r w:rsidR="0079069A">
        <w:t>,</w:t>
      </w:r>
      <w:r w:rsidR="00D46D5B">
        <w:t xml:space="preserve">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F41AC5F"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je</w:t>
      </w:r>
      <w:r w:rsidR="00ED3E70">
        <w:t> </w:t>
      </w:r>
      <w:r w:rsidR="00A27FB8">
        <w:t xml:space="preserve">dostupná obsáhlá a velmi </w:t>
      </w:r>
      <w:r w:rsidR="00706E71">
        <w:t>detailně</w:t>
      </w:r>
      <w:r w:rsidR="00A27FB8">
        <w:t xml:space="preserve"> zpracovaná dokumentace </w:t>
      </w:r>
      <w:r w:rsidR="00706E71">
        <w:t xml:space="preserve">popisující všechny </w:t>
      </w:r>
      <w:r w:rsidR="00706E71">
        <w:lastRenderedPageBreak/>
        <w:t>její součásti, od grafů jako celku až po vlastnosti a metody jednotlivých částí grafu a</w:t>
      </w:r>
      <w:r w:rsidR="00ED3E70">
        <w:t> </w:t>
      </w:r>
      <w:r w:rsidR="00706E71">
        <w:t xml:space="preserve">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333A7E36" w:rsidR="00F50CBA" w:rsidRPr="00F50CBA" w:rsidRDefault="00F50CBA" w:rsidP="00F50CBA">
      <w:pPr>
        <w:pStyle w:val="Titulek"/>
        <w:jc w:val="left"/>
      </w:pPr>
      <w:bookmarkStart w:id="69" w:name="_Toc100670187"/>
      <w:r>
        <w:t xml:space="preserve">Obr. </w:t>
      </w:r>
      <w:r w:rsidR="00EA2CA3">
        <w:fldChar w:fldCharType="begin"/>
      </w:r>
      <w:r w:rsidR="00EA2CA3">
        <w:instrText xml:space="preserve"> SEQ Obr. \* ARABIC </w:instrText>
      </w:r>
      <w:r w:rsidR="00EA2CA3">
        <w:fldChar w:fldCharType="separate"/>
      </w:r>
      <w:r w:rsidR="00161349">
        <w:rPr>
          <w:noProof/>
        </w:rPr>
        <w:t>13</w:t>
      </w:r>
      <w:r w:rsidR="00EA2CA3">
        <w:rPr>
          <w:noProof/>
        </w:rPr>
        <w:fldChar w:fldCharType="end"/>
      </w:r>
      <w:r>
        <w:t xml:space="preserve"> Výchozí vzhled grafů knihovny </w:t>
      </w:r>
      <w:proofErr w:type="spellStart"/>
      <w:r>
        <w:t>Matplotlib</w:t>
      </w:r>
      <w:bookmarkEnd w:id="69"/>
      <w:proofErr w:type="spellEnd"/>
    </w:p>
    <w:p w14:paraId="477AD655" w14:textId="088E92AC" w:rsidR="006E10CC" w:rsidRDefault="00CD16F7" w:rsidP="009614FC">
      <w:r>
        <w:t>Zdroj: vlastní zpracování</w:t>
      </w:r>
    </w:p>
    <w:p w14:paraId="52AB5403" w14:textId="11C2EB9B" w:rsidR="00CD16F7" w:rsidRPr="009614FC" w:rsidRDefault="00155FB3" w:rsidP="006E10CC">
      <w:pPr>
        <w:spacing w:line="240" w:lineRule="auto"/>
        <w:jc w:val="left"/>
      </w:pPr>
      <w:r>
        <w:br w:type="page"/>
      </w:r>
    </w:p>
    <w:p w14:paraId="2EAF4F9D" w14:textId="65245F68" w:rsidR="007D1980" w:rsidRDefault="007D1980" w:rsidP="007D1980">
      <w:pPr>
        <w:pStyle w:val="Nadpis4"/>
      </w:pPr>
      <w:r>
        <w:lastRenderedPageBreak/>
        <w:t xml:space="preserve"> Shrnutí</w:t>
      </w:r>
    </w:p>
    <w:p w14:paraId="3F6CF911" w14:textId="0275D2C7" w:rsidR="00F50CBA" w:rsidRPr="00F50CBA" w:rsidRDefault="00F50CBA" w:rsidP="00F50CBA">
      <w:pPr>
        <w:pStyle w:val="Titulek"/>
        <w:keepNext/>
        <w:jc w:val="left"/>
      </w:pPr>
      <w:bookmarkStart w:id="70" w:name="_Toc100670196"/>
      <w:r>
        <w:t xml:space="preserve">Tabulka </w:t>
      </w:r>
      <w:r w:rsidR="00EA2CA3">
        <w:fldChar w:fldCharType="begin"/>
      </w:r>
      <w:r w:rsidR="00EA2CA3">
        <w:instrText xml:space="preserve"> SEQ Tabulka \* ARABIC </w:instrText>
      </w:r>
      <w:r w:rsidR="00EA2CA3">
        <w:fldChar w:fldCharType="separate"/>
      </w:r>
      <w:r w:rsidR="00161349">
        <w:rPr>
          <w:noProof/>
        </w:rPr>
        <w:t>3</w:t>
      </w:r>
      <w:r w:rsidR="00EA2CA3">
        <w:rPr>
          <w:noProof/>
        </w:rPr>
        <w:fldChar w:fldCharType="end"/>
      </w:r>
      <w:r>
        <w:t xml:space="preserve"> Hodnocení knihovny </w:t>
      </w:r>
      <w:proofErr w:type="spellStart"/>
      <w:r>
        <w:t>Matplotlib</w:t>
      </w:r>
      <w:bookmarkEnd w:id="70"/>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w:t>
            </w:r>
            <w:proofErr w:type="spellStart"/>
            <w:r>
              <w:t>tuple</w:t>
            </w:r>
            <w:proofErr w:type="spellEnd"/>
            <w:r>
              <w:t xml:space="preserve">, Numpy pole, </w:t>
            </w:r>
            <w:proofErr w:type="spellStart"/>
            <w:r w:rsidR="00CA2B53">
              <w:t>p</w:t>
            </w:r>
            <w:r>
              <w:t>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4F749460" w:rsidR="00623E01" w:rsidRDefault="00623E01" w:rsidP="00623E01">
      <w:pPr>
        <w:pStyle w:val="Titulek"/>
        <w:keepNext/>
        <w:jc w:val="left"/>
      </w:pPr>
      <w:bookmarkStart w:id="71" w:name="_Toc100670197"/>
      <w:r>
        <w:t xml:space="preserve">Tabulka </w:t>
      </w:r>
      <w:r w:rsidR="00EA2CA3">
        <w:fldChar w:fldCharType="begin"/>
      </w:r>
      <w:r w:rsidR="00EA2CA3">
        <w:instrText xml:space="preserve"> SEQ Tabulka \* ARABIC </w:instrText>
      </w:r>
      <w:r w:rsidR="00EA2CA3">
        <w:fldChar w:fldCharType="separate"/>
      </w:r>
      <w:r w:rsidR="00161349">
        <w:rPr>
          <w:noProof/>
        </w:rPr>
        <w:t>4</w:t>
      </w:r>
      <w:r w:rsidR="00EA2CA3">
        <w:rPr>
          <w:noProof/>
        </w:rPr>
        <w:fldChar w:fldCharType="end"/>
      </w:r>
      <w:r>
        <w:t xml:space="preserve"> </w:t>
      </w:r>
      <w:r w:rsidR="002224D9">
        <w:t>K</w:t>
      </w:r>
      <w:r>
        <w:t xml:space="preserve">vantifikované </w:t>
      </w:r>
      <w:r w:rsidR="004A2A53">
        <w:t xml:space="preserve">hodnocení </w:t>
      </w:r>
      <w:r w:rsidR="00C97C93">
        <w:t>knihovny</w:t>
      </w:r>
      <w:r w:rsidR="004A2A53">
        <w:t xml:space="preserve"> </w:t>
      </w:r>
      <w:proofErr w:type="spellStart"/>
      <w:r w:rsidR="004A2A53">
        <w:t>Matplotlib</w:t>
      </w:r>
      <w:bookmarkEnd w:id="71"/>
      <w:proofErr w:type="spellEnd"/>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72" w:name="_Toc100670164"/>
      <w:proofErr w:type="spellStart"/>
      <w:r>
        <w:lastRenderedPageBreak/>
        <w:t>Seaborn</w:t>
      </w:r>
      <w:bookmarkEnd w:id="72"/>
      <w:proofErr w:type="spellEnd"/>
    </w:p>
    <w:p w14:paraId="376EF2AE" w14:textId="4F61CE49" w:rsidR="00CC3220" w:rsidRDefault="00CC3220" w:rsidP="00CC3220">
      <w:pPr>
        <w:pStyle w:val="Nadpis4"/>
      </w:pPr>
      <w:r>
        <w:t xml:space="preserve"> Závislosti</w:t>
      </w:r>
    </w:p>
    <w:p w14:paraId="76339797" w14:textId="4A79AD56" w:rsidR="00562136" w:rsidRDefault="00C34FBD" w:rsidP="00562136">
      <w:proofErr w:type="spellStart"/>
      <w:r>
        <w:t>Seaborn</w:t>
      </w:r>
      <w:proofErr w:type="spellEnd"/>
      <w:r>
        <w:t xml:space="preserve"> je vizualizační knihovna, založená na knihovně </w:t>
      </w:r>
      <w:proofErr w:type="spellStart"/>
      <w:r>
        <w:t>Matplotlib</w:t>
      </w:r>
      <w:proofErr w:type="spellEnd"/>
      <w:r w:rsidR="00D43505">
        <w:t>, má tedy i</w:t>
      </w:r>
      <w:r w:rsidR="00155FB3">
        <w:t> </w:t>
      </w:r>
      <w:r w:rsidR="00D43505">
        <w:t>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7A9B6449"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parametru „data“ a definují se klíče (v</w:t>
      </w:r>
      <w:r w:rsidR="00ED3E70">
        <w:t> </w:t>
      </w:r>
      <w:r w:rsidR="008B6D7A">
        <w:t xml:space="preserve">případu slovníku) nebo názvy sloupců (u </w:t>
      </w:r>
      <w:proofErr w:type="spellStart"/>
      <w:r w:rsidR="008B6D7A">
        <w:t>DataFrame</w:t>
      </w:r>
      <w:proofErr w:type="spellEnd"/>
      <w:r w:rsidR="008B6D7A">
        <w:t xml:space="preserve">) </w:t>
      </w:r>
      <w:r w:rsidR="00DD6585">
        <w:t>do parametrů „x“ a „y“</w:t>
      </w:r>
      <w:r w:rsidR="00975FC4">
        <w:t xml:space="preserve"> pro</w:t>
      </w:r>
      <w:r w:rsidR="00506D47">
        <w:t> </w:t>
      </w:r>
      <w:r w:rsidR="00975FC4">
        <w:t>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w:t>
      </w:r>
      <w:r w:rsidR="00ED3E70">
        <w:t> </w:t>
      </w:r>
      <w:r w:rsidR="00867C55">
        <w:t>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w:t>
      </w:r>
      <w:r w:rsidR="00ED3E70">
        <w:t> </w:t>
      </w:r>
      <w:r w:rsidR="00FE6C6E">
        <w:t>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57C9DCB4" w:rsidR="00F50CBA" w:rsidRPr="00F50CBA" w:rsidRDefault="00F50CBA" w:rsidP="00F50CBA">
      <w:pPr>
        <w:pStyle w:val="Titulek"/>
        <w:jc w:val="left"/>
      </w:pPr>
      <w:bookmarkStart w:id="73" w:name="_Toc100670188"/>
      <w:r>
        <w:t xml:space="preserve">Obr. </w:t>
      </w:r>
      <w:r w:rsidR="00EA2CA3">
        <w:fldChar w:fldCharType="begin"/>
      </w:r>
      <w:r w:rsidR="00EA2CA3">
        <w:instrText xml:space="preserve"> SEQ Obr. \* ARABIC </w:instrText>
      </w:r>
      <w:r w:rsidR="00EA2CA3">
        <w:fldChar w:fldCharType="separate"/>
      </w:r>
      <w:r w:rsidR="00161349">
        <w:rPr>
          <w:noProof/>
        </w:rPr>
        <w:t>14</w:t>
      </w:r>
      <w:r w:rsidR="00EA2CA3">
        <w:rPr>
          <w:noProof/>
        </w:rPr>
        <w:fldChar w:fldCharType="end"/>
      </w:r>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73"/>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40095007"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w:t>
      </w:r>
      <w:r w:rsidR="00ED3E70">
        <w:t> </w:t>
      </w:r>
      <w:r w:rsidR="008C2651">
        <w:t xml:space="preserve">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44381D1A" w:rsidR="00F50CBA" w:rsidRPr="00F50CBA" w:rsidRDefault="00F50CBA" w:rsidP="00F50CBA">
      <w:pPr>
        <w:pStyle w:val="Titulek"/>
        <w:keepNext/>
        <w:jc w:val="left"/>
      </w:pPr>
      <w:bookmarkStart w:id="74" w:name="_Toc100670198"/>
      <w:r>
        <w:t xml:space="preserve">Tabulka </w:t>
      </w:r>
      <w:r w:rsidR="00EA2CA3">
        <w:fldChar w:fldCharType="begin"/>
      </w:r>
      <w:r w:rsidR="00EA2CA3">
        <w:instrText xml:space="preserve"> SEQ Tabulka \* ARABIC </w:instrText>
      </w:r>
      <w:r w:rsidR="00EA2CA3">
        <w:fldChar w:fldCharType="separate"/>
      </w:r>
      <w:r w:rsidR="00161349">
        <w:rPr>
          <w:noProof/>
        </w:rPr>
        <w:t>5</w:t>
      </w:r>
      <w:r w:rsidR="00EA2CA3">
        <w:rPr>
          <w:noProof/>
        </w:rPr>
        <w:fldChar w:fldCharType="end"/>
      </w:r>
      <w:r>
        <w:t xml:space="preserve"> Hodnocení knihovny </w:t>
      </w:r>
      <w:proofErr w:type="spellStart"/>
      <w:r w:rsidR="00B545B2">
        <w:t>Seaborn</w:t>
      </w:r>
      <w:bookmarkEnd w:id="74"/>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84E0609" w:rsidR="00CC3220" w:rsidRDefault="00FA3CBA" w:rsidP="009E41F2">
            <w:r>
              <w:t xml:space="preserve">Seznam, slovník, </w:t>
            </w:r>
            <w:proofErr w:type="spellStart"/>
            <w:r>
              <w:t>Num</w:t>
            </w:r>
            <w:r w:rsidR="00987478">
              <w:t>P</w:t>
            </w:r>
            <w:r>
              <w:t>y</w:t>
            </w:r>
            <w:proofErr w:type="spellEnd"/>
            <w:r>
              <w:t xml:space="preserve"> pole, </w:t>
            </w:r>
            <w:proofErr w:type="spellStart"/>
            <w:r w:rsidR="00B545B2">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6FD7C56E" w:rsidR="00CC3220" w:rsidRDefault="00CC3220" w:rsidP="00CC3220"/>
    <w:p w14:paraId="6C0921A4" w14:textId="79EACBC5" w:rsidR="006228AF" w:rsidRDefault="006228AF" w:rsidP="006228AF">
      <w:pPr>
        <w:pStyle w:val="Titulek"/>
        <w:keepNext/>
        <w:jc w:val="left"/>
      </w:pPr>
      <w:bookmarkStart w:id="75" w:name="_Toc100670199"/>
      <w:r>
        <w:t xml:space="preserve">Tabulka </w:t>
      </w:r>
      <w:r w:rsidR="00EA2CA3">
        <w:fldChar w:fldCharType="begin"/>
      </w:r>
      <w:r w:rsidR="00EA2CA3">
        <w:instrText xml:space="preserve"> SEQ Tabulka \* ARABIC </w:instrText>
      </w:r>
      <w:r w:rsidR="00EA2CA3">
        <w:fldChar w:fldCharType="separate"/>
      </w:r>
      <w:r w:rsidR="00161349">
        <w:rPr>
          <w:noProof/>
        </w:rPr>
        <w:t>6</w:t>
      </w:r>
      <w:r w:rsidR="00EA2CA3">
        <w:rPr>
          <w:noProof/>
        </w:rPr>
        <w:fldChar w:fldCharType="end"/>
      </w:r>
      <w:r>
        <w:t xml:space="preserve"> </w:t>
      </w:r>
      <w:r w:rsidR="009616FB">
        <w:t xml:space="preserve">Kvantifikované hodnocení </w:t>
      </w:r>
      <w:r>
        <w:t xml:space="preserve">knihovny </w:t>
      </w:r>
      <w:proofErr w:type="spellStart"/>
      <w:r w:rsidR="00E73817">
        <w:t>Seaborn</w:t>
      </w:r>
      <w:bookmarkEnd w:id="75"/>
      <w:proofErr w:type="spellEnd"/>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10966CA1" w14:textId="6A7F5A23" w:rsidR="00CC3220" w:rsidRPr="00CC3220" w:rsidRDefault="00CC3220" w:rsidP="00DF7E12">
      <w:pPr>
        <w:spacing w:line="240" w:lineRule="auto"/>
        <w:jc w:val="left"/>
      </w:pPr>
    </w:p>
    <w:p w14:paraId="37E93253" w14:textId="5B24B037" w:rsidR="00F063D0" w:rsidRPr="00F063D0" w:rsidRDefault="004D5B12" w:rsidP="00F063D0">
      <w:pPr>
        <w:pStyle w:val="Nadpis3"/>
      </w:pPr>
      <w:bookmarkStart w:id="76" w:name="_Toc100670165"/>
      <w:proofErr w:type="spellStart"/>
      <w:r>
        <w:lastRenderedPageBreak/>
        <w:t>Bokeh</w:t>
      </w:r>
      <w:bookmarkEnd w:id="76"/>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5472B8E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i</w:t>
      </w:r>
      <w:r w:rsidR="00ED3E70">
        <w:t> </w:t>
      </w:r>
      <w:r w:rsidR="00685467">
        <w:t xml:space="preserve">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2834E6BE" w14:textId="726FCC54" w:rsidR="00BE6951" w:rsidRP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renderování a</w:t>
      </w:r>
      <w:r w:rsidR="00ED3E70">
        <w:t> </w:t>
      </w:r>
      <w:r w:rsidR="000522DC">
        <w:t xml:space="preserve">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r w:rsidR="00BE6951">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31DE5EDC" w:rsidR="000C7799" w:rsidRDefault="004A15A9" w:rsidP="00EA7700">
      <w:pPr>
        <w:spacing w:after="120"/>
      </w:pPr>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w:t>
      </w:r>
      <w:r w:rsidR="00506D47">
        <w:t> </w:t>
      </w:r>
      <w:r>
        <w:t xml:space="preserve">rychlost tvorby grafů, je </w:t>
      </w:r>
      <w:r w:rsidR="00183E23">
        <w:t>lepší volbou</w:t>
      </w:r>
      <w:r>
        <w:t xml:space="preserve"> využít předpřipravených stylů a palet</w:t>
      </w:r>
      <w:r w:rsidR="00251711">
        <w:t xml:space="preserve"> (lze</w:t>
      </w:r>
      <w:r w:rsidR="00ED3E70">
        <w:t> </w:t>
      </w:r>
      <w:r w:rsidR="00251711">
        <w:t>i</w:t>
      </w:r>
      <w:r w:rsidR="00ED3E70">
        <w:t> </w:t>
      </w:r>
      <w:r w:rsidR="00251711">
        <w:t>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2FA04C19" w:rsidR="00AB10DF" w:rsidRDefault="00A0610E" w:rsidP="000C7799">
      <w:r w:rsidRPr="00A0610E">
        <w:rPr>
          <w:noProof/>
        </w:rPr>
        <w:drawing>
          <wp:inline distT="0" distB="0" distL="0" distR="0" wp14:anchorId="3394184D" wp14:editId="2D1D186A">
            <wp:extent cx="5400040" cy="3248025"/>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48025"/>
                    </a:xfrm>
                    <a:prstGeom prst="rect">
                      <a:avLst/>
                    </a:prstGeom>
                  </pic:spPr>
                </pic:pic>
              </a:graphicData>
            </a:graphic>
          </wp:inline>
        </w:drawing>
      </w:r>
    </w:p>
    <w:p w14:paraId="5B4DF0DE" w14:textId="6B48C8B1" w:rsidR="00F50CBA" w:rsidRPr="00F50CBA" w:rsidRDefault="00F50CBA" w:rsidP="00F50CBA">
      <w:pPr>
        <w:pStyle w:val="Titulek"/>
        <w:jc w:val="left"/>
      </w:pPr>
      <w:bookmarkStart w:id="77" w:name="_Toc100670189"/>
      <w:r>
        <w:t xml:space="preserve">Obr. </w:t>
      </w:r>
      <w:r w:rsidR="00EA2CA3">
        <w:fldChar w:fldCharType="begin"/>
      </w:r>
      <w:r w:rsidR="00EA2CA3">
        <w:instrText xml:space="preserve"> SEQ Obr. \* ARABIC </w:instrText>
      </w:r>
      <w:r w:rsidR="00EA2CA3">
        <w:fldChar w:fldCharType="separate"/>
      </w:r>
      <w:r w:rsidR="00161349">
        <w:rPr>
          <w:noProof/>
        </w:rPr>
        <w:t>15</w:t>
      </w:r>
      <w:r w:rsidR="00EA2CA3">
        <w:rPr>
          <w:noProof/>
        </w:rPr>
        <w:fldChar w:fldCharType="end"/>
      </w:r>
      <w:r>
        <w:t xml:space="preserve"> Pomocí knihovny </w:t>
      </w:r>
      <w:proofErr w:type="spellStart"/>
      <w:r>
        <w:t>Bokeh</w:t>
      </w:r>
      <w:proofErr w:type="spellEnd"/>
      <w:r>
        <w:t xml:space="preserve"> lze vytvářet velmi složité</w:t>
      </w:r>
      <w:r w:rsidR="00A0610E">
        <w:t xml:space="preserve"> interaktivní</w:t>
      </w:r>
      <w:r>
        <w:t xml:space="preserve"> vizualizace</w:t>
      </w:r>
      <w:bookmarkEnd w:id="77"/>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lastRenderedPageBreak/>
        <w:t xml:space="preserve"> Interaktivita</w:t>
      </w:r>
    </w:p>
    <w:p w14:paraId="1AD789D6" w14:textId="73701649"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w:t>
      </w:r>
      <w:r w:rsidR="00ED3E70">
        <w:t> </w:t>
      </w:r>
      <w:r w:rsidR="00244A78">
        <w:t>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443BE3CC" w:rsidR="00E14F25" w:rsidRPr="00E14F25" w:rsidRDefault="00286481" w:rsidP="00E14F25">
      <w:r>
        <w:t xml:space="preserve">Oproti předcházejícím knihovnám </w:t>
      </w:r>
      <w:proofErr w:type="spellStart"/>
      <w:r>
        <w:t>Matplotlib</w:t>
      </w:r>
      <w:proofErr w:type="spellEnd"/>
      <w:r>
        <w:t xml:space="preserve"> a </w:t>
      </w:r>
      <w:proofErr w:type="spellStart"/>
      <w:r w:rsidR="00B545B2">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Ke každé součásti knihovny je</w:t>
      </w:r>
      <w:r w:rsidR="00ED3E70">
        <w:t> </w:t>
      </w:r>
      <w:r w:rsidR="005E7950">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32D7817F"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ED3E70">
        <w:t> </w:t>
      </w:r>
      <w:r w:rsidR="0029312F">
        <w:t>je</w:t>
      </w:r>
      <w:r w:rsidR="00ED3E70">
        <w:t> </w:t>
      </w:r>
      <w:r w:rsidR="007D3A8C">
        <w:t>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5ACF4296">
            <wp:extent cx="4586630" cy="2674184"/>
            <wp:effectExtent l="0" t="0" r="444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613" cy="2677672"/>
                    </a:xfrm>
                    <a:prstGeom prst="rect">
                      <a:avLst/>
                    </a:prstGeom>
                    <a:noFill/>
                    <a:ln>
                      <a:noFill/>
                    </a:ln>
                  </pic:spPr>
                </pic:pic>
              </a:graphicData>
            </a:graphic>
          </wp:inline>
        </w:drawing>
      </w:r>
    </w:p>
    <w:p w14:paraId="37E7821B" w14:textId="310200FD" w:rsidR="00F50CBA" w:rsidRPr="00F50CBA" w:rsidRDefault="00F50CBA" w:rsidP="00F50CBA">
      <w:pPr>
        <w:pStyle w:val="Titulek"/>
        <w:jc w:val="left"/>
      </w:pPr>
      <w:bookmarkStart w:id="78" w:name="_Toc100670190"/>
      <w:r>
        <w:t xml:space="preserve">Obr. </w:t>
      </w:r>
      <w:r w:rsidR="00EA2CA3">
        <w:fldChar w:fldCharType="begin"/>
      </w:r>
      <w:r w:rsidR="00EA2CA3">
        <w:instrText xml:space="preserve"> SEQ Obr. \* ARABIC </w:instrText>
      </w:r>
      <w:r w:rsidR="00EA2CA3">
        <w:fldChar w:fldCharType="separate"/>
      </w:r>
      <w:r w:rsidR="00161349">
        <w:rPr>
          <w:noProof/>
        </w:rPr>
        <w:t>16</w:t>
      </w:r>
      <w:r w:rsidR="00EA2CA3">
        <w:rPr>
          <w:noProof/>
        </w:rPr>
        <w:fldChar w:fldCharType="end"/>
      </w:r>
      <w:r>
        <w:t xml:space="preserve"> Výchozí nastavení knihovny </w:t>
      </w:r>
      <w:proofErr w:type="spellStart"/>
      <w:r>
        <w:t>Bokeh</w:t>
      </w:r>
      <w:proofErr w:type="spellEnd"/>
      <w:r>
        <w:t xml:space="preserve"> může být nepřehledné</w:t>
      </w:r>
      <w:bookmarkEnd w:id="78"/>
    </w:p>
    <w:p w14:paraId="33204DD3" w14:textId="46824608" w:rsidR="00A05171" w:rsidRPr="00D179B6" w:rsidRDefault="00A05171" w:rsidP="00EA7700">
      <w:r>
        <w:t>Zdroj: vlastní zpracování</w:t>
      </w:r>
    </w:p>
    <w:p w14:paraId="03FF6F3D" w14:textId="273E65FC" w:rsidR="00F063D0" w:rsidRDefault="00F063D0" w:rsidP="00F063D0">
      <w:pPr>
        <w:pStyle w:val="Nadpis4"/>
      </w:pPr>
      <w:r>
        <w:lastRenderedPageBreak/>
        <w:t xml:space="preserve"> Shrnutí</w:t>
      </w:r>
    </w:p>
    <w:p w14:paraId="1FDB4CBD" w14:textId="32538352" w:rsidR="00BD102C" w:rsidRPr="00BD102C" w:rsidRDefault="00BD102C" w:rsidP="00BD102C">
      <w:pPr>
        <w:pStyle w:val="Titulek"/>
        <w:keepNext/>
        <w:jc w:val="left"/>
      </w:pPr>
      <w:bookmarkStart w:id="79" w:name="_Toc100670200"/>
      <w:r>
        <w:t xml:space="preserve">Tabulka </w:t>
      </w:r>
      <w:r w:rsidR="00EA2CA3">
        <w:fldChar w:fldCharType="begin"/>
      </w:r>
      <w:r w:rsidR="00EA2CA3">
        <w:instrText xml:space="preserve"> SEQ T</w:instrText>
      </w:r>
      <w:r w:rsidR="00EA2CA3">
        <w:instrText xml:space="preserve">abulka \* ARABIC </w:instrText>
      </w:r>
      <w:r w:rsidR="00EA2CA3">
        <w:fldChar w:fldCharType="separate"/>
      </w:r>
      <w:r w:rsidR="00161349">
        <w:rPr>
          <w:noProof/>
        </w:rPr>
        <w:t>7</w:t>
      </w:r>
      <w:r w:rsidR="00EA2CA3">
        <w:rPr>
          <w:noProof/>
        </w:rPr>
        <w:fldChar w:fldCharType="end"/>
      </w:r>
      <w:r>
        <w:t xml:space="preserve"> Hodnocení knihovny </w:t>
      </w:r>
      <w:proofErr w:type="spellStart"/>
      <w:r>
        <w:t>Bokeh</w:t>
      </w:r>
      <w:bookmarkEnd w:id="79"/>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66CC6633"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rsidR="00B545B2">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143E6164" w:rsidR="00F063D0" w:rsidRDefault="009D2696" w:rsidP="0088793C">
            <w:r>
              <w:t xml:space="preserve">Mnohem složitější než </w:t>
            </w:r>
            <w:proofErr w:type="spellStart"/>
            <w:r>
              <w:t>Matplotlib</w:t>
            </w:r>
            <w:proofErr w:type="spellEnd"/>
            <w:r>
              <w:t xml:space="preserve">, či </w:t>
            </w:r>
            <w:proofErr w:type="spellStart"/>
            <w:r w:rsidR="00B545B2">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27D7555B" w:rsidR="00D86FB3" w:rsidRDefault="00D86FB3" w:rsidP="00D86FB3">
      <w:pPr>
        <w:pStyle w:val="Titulek"/>
        <w:keepNext/>
        <w:jc w:val="left"/>
      </w:pPr>
      <w:bookmarkStart w:id="80" w:name="_Toc100670201"/>
      <w:r>
        <w:t xml:space="preserve">Tabulka </w:t>
      </w:r>
      <w:r w:rsidR="00EA2CA3">
        <w:fldChar w:fldCharType="begin"/>
      </w:r>
      <w:r w:rsidR="00EA2CA3">
        <w:instrText xml:space="preserve"> SEQ Tabulka \* ARABIC </w:instrText>
      </w:r>
      <w:r w:rsidR="00EA2CA3">
        <w:fldChar w:fldCharType="separate"/>
      </w:r>
      <w:r w:rsidR="00161349">
        <w:rPr>
          <w:noProof/>
        </w:rPr>
        <w:t>8</w:t>
      </w:r>
      <w:r w:rsidR="00EA2CA3">
        <w:rPr>
          <w:noProof/>
        </w:rPr>
        <w:fldChar w:fldCharType="end"/>
      </w:r>
      <w:r>
        <w:t xml:space="preserve"> </w:t>
      </w:r>
      <w:r w:rsidR="00320C71">
        <w:t xml:space="preserve">Kvantifikované </w:t>
      </w:r>
      <w:r>
        <w:t xml:space="preserve">hodnocení knihovny </w:t>
      </w:r>
      <w:proofErr w:type="spellStart"/>
      <w:r>
        <w:t>Bokeh</w:t>
      </w:r>
      <w:bookmarkEnd w:id="80"/>
      <w:proofErr w:type="spellEnd"/>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81" w:name="_Toc100670166"/>
      <w:proofErr w:type="spellStart"/>
      <w:r>
        <w:lastRenderedPageBreak/>
        <w:t>Plotly</w:t>
      </w:r>
      <w:bookmarkEnd w:id="81"/>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577A4A65" w14:textId="440D5209" w:rsidR="00D634F1" w:rsidRDefault="00061F68" w:rsidP="00D634F1">
      <w:r>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r w:rsidR="005D2DB5">
        <w:t>.</w:t>
      </w:r>
    </w:p>
    <w:p w14:paraId="68166ED6" w14:textId="3EE2FD9B" w:rsidR="001B7012" w:rsidRDefault="001B7012" w:rsidP="001B7012">
      <w:pPr>
        <w:pStyle w:val="Nadpis4"/>
      </w:pPr>
      <w:r>
        <w:t xml:space="preserve"> Vstupní formáty</w:t>
      </w:r>
    </w:p>
    <w:p w14:paraId="25280AF0" w14:textId="3D655EEB" w:rsidR="00916314" w:rsidRDefault="00431EF3" w:rsidP="00676689">
      <w:pPr>
        <w:spacing w:after="120"/>
      </w:pPr>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Další aspekty dat lze pak vizualizovat pomocí barvy, velikosti, nebo</w:t>
      </w:r>
      <w:r w:rsidR="00506D47">
        <w:t> </w:t>
      </w:r>
      <w:r w:rsidR="00324DF4">
        <w:t xml:space="preserve">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1972C0">
      <w:pPr>
        <w:pStyle w:val="Nadpis4"/>
      </w:pPr>
      <w:r>
        <w:t xml:space="preserve"> Výstupní formáty</w:t>
      </w:r>
    </w:p>
    <w:p w14:paraId="3B8B8C50" w14:textId="483C64C0" w:rsidR="00DB7AA0" w:rsidRPr="00DB7AA0" w:rsidRDefault="008337F6" w:rsidP="00DB7AA0">
      <w:r>
        <w:t xml:space="preserve">Výstup knihovny </w:t>
      </w:r>
      <w:proofErr w:type="spellStart"/>
      <w:r>
        <w:t>Plotly</w:t>
      </w:r>
      <w:proofErr w:type="spellEnd"/>
      <w:r>
        <w:t xml:space="preserve"> je zobrazován ve webovém prohlížeči</w:t>
      </w:r>
      <w:r w:rsidR="007E3F24">
        <w:t>. Pro export do</w:t>
      </w:r>
      <w:r w:rsidR="00506D47">
        <w:t> </w:t>
      </w:r>
      <w:r w:rsidR="007E3F24">
        <w:t xml:space="preserve">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w:t>
      </w:r>
      <w:r w:rsidR="007E3F24">
        <w:lastRenderedPageBreak/>
        <w:t>ve</w:t>
      </w:r>
      <w:r w:rsidR="005C06E8">
        <w:t> </w:t>
      </w:r>
      <w:r w:rsidR="007E3F24">
        <w:t xml:space="preserve">formátech </w:t>
      </w:r>
      <w:r w:rsidR="009D4E7D">
        <w:t>.</w:t>
      </w:r>
      <w:proofErr w:type="spellStart"/>
      <w:r w:rsidR="007E3F24">
        <w:t>png</w:t>
      </w:r>
      <w:proofErr w:type="spellEnd"/>
      <w:r w:rsidR="007E3F24">
        <w:t xml:space="preserve">, </w:t>
      </w:r>
      <w:r w:rsidR="009D4E7D">
        <w:t>.</w:t>
      </w:r>
      <w:proofErr w:type="spellStart"/>
      <w:r w:rsidR="007E3F24">
        <w:t>jpeg</w:t>
      </w:r>
      <w:proofErr w:type="spellEnd"/>
      <w:r w:rsidR="007E3F24">
        <w:t xml:space="preserve">, </w:t>
      </w:r>
      <w:r w:rsidR="009D4E7D">
        <w:t>.</w:t>
      </w:r>
      <w:proofErr w:type="spellStart"/>
      <w:r w:rsidR="007E3F24">
        <w:t>webp</w:t>
      </w:r>
      <w:proofErr w:type="spellEnd"/>
      <w:r w:rsidR="007E3F24">
        <w:t xml:space="preserve">, </w:t>
      </w:r>
      <w:r w:rsidR="009D4E7D">
        <w:t>.</w:t>
      </w:r>
      <w:proofErr w:type="spellStart"/>
      <w:r w:rsidR="007E3F24">
        <w:t>pdf</w:t>
      </w:r>
      <w:proofErr w:type="spellEnd"/>
      <w:r w:rsidR="007E3F24">
        <w:t xml:space="preserve"> a </w:t>
      </w:r>
      <w:r w:rsidR="009D4E7D">
        <w:t>.</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179B3F49" w:rsid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39D781E7" w14:textId="7EFBED77" w:rsidR="00626BB7" w:rsidRDefault="00626BB7" w:rsidP="00304BD1">
      <w:r w:rsidRPr="00626BB7">
        <w:rPr>
          <w:noProof/>
        </w:rPr>
        <w:drawing>
          <wp:inline distT="0" distB="0" distL="0" distR="0" wp14:anchorId="37081CF5" wp14:editId="15F67613">
            <wp:extent cx="5400040" cy="256921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2"/>
                    <a:stretch>
                      <a:fillRect/>
                    </a:stretch>
                  </pic:blipFill>
                  <pic:spPr>
                    <a:xfrm>
                      <a:off x="0" y="0"/>
                      <a:ext cx="5400040" cy="2569210"/>
                    </a:xfrm>
                    <a:prstGeom prst="rect">
                      <a:avLst/>
                    </a:prstGeom>
                  </pic:spPr>
                </pic:pic>
              </a:graphicData>
            </a:graphic>
          </wp:inline>
        </w:drawing>
      </w:r>
    </w:p>
    <w:p w14:paraId="58E8E012" w14:textId="79FC6E4B" w:rsidR="00626BB7" w:rsidRPr="00F50CBA" w:rsidRDefault="00626BB7" w:rsidP="00626BB7">
      <w:pPr>
        <w:pStyle w:val="Titulek"/>
        <w:jc w:val="left"/>
      </w:pPr>
      <w:bookmarkStart w:id="82" w:name="_Toc100670191"/>
      <w:r>
        <w:t xml:space="preserve">Obr. </w:t>
      </w:r>
      <w:r w:rsidR="00EA2CA3">
        <w:fldChar w:fldCharType="begin"/>
      </w:r>
      <w:r w:rsidR="00EA2CA3">
        <w:instrText xml:space="preserve"> SE</w:instrText>
      </w:r>
      <w:r w:rsidR="00EA2CA3">
        <w:instrText xml:space="preserve">Q Obr. \* ARABIC </w:instrText>
      </w:r>
      <w:r w:rsidR="00EA2CA3">
        <w:fldChar w:fldCharType="separate"/>
      </w:r>
      <w:r w:rsidR="00161349">
        <w:rPr>
          <w:noProof/>
        </w:rPr>
        <w:t>17</w:t>
      </w:r>
      <w:r w:rsidR="00EA2CA3">
        <w:rPr>
          <w:noProof/>
        </w:rPr>
        <w:fldChar w:fldCharType="end"/>
      </w:r>
      <w:r>
        <w:t xml:space="preserve"> </w:t>
      </w:r>
      <w:proofErr w:type="spellStart"/>
      <w:r>
        <w:t>Plotly</w:t>
      </w:r>
      <w:proofErr w:type="spellEnd"/>
      <w:r>
        <w:t xml:space="preserve"> nabízí i vizualizace na zjednodušené mapě</w:t>
      </w:r>
      <w:bookmarkEnd w:id="82"/>
    </w:p>
    <w:p w14:paraId="21D1EAB0" w14:textId="11C0385F" w:rsidR="00626BB7" w:rsidRPr="00304BD1" w:rsidRDefault="00626BB7" w:rsidP="00304BD1">
      <w:r>
        <w:t xml:space="preserve">Zdroj: vlastní zpracování – </w:t>
      </w:r>
      <w:proofErr w:type="spellStart"/>
      <w:r>
        <w:t>Plotly</w:t>
      </w:r>
      <w:proofErr w:type="spellEnd"/>
    </w:p>
    <w:p w14:paraId="0AD1C552" w14:textId="3F9283A4" w:rsidR="001B7012" w:rsidRDefault="001B7012" w:rsidP="001B7012">
      <w:pPr>
        <w:pStyle w:val="Nadpis4"/>
      </w:pPr>
      <w:r>
        <w:t xml:space="preserve"> Přizpůsobení vizualizací</w:t>
      </w:r>
    </w:p>
    <w:p w14:paraId="72D0FC19" w14:textId="180995DF"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2EE34317"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w:t>
      </w:r>
      <w:r w:rsidR="002F5C17">
        <w:t>i</w:t>
      </w:r>
      <w:r>
        <w:t xml:space="preserve">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0FD5BCA2" w:rsidR="00FC193F" w:rsidRPr="00FC193F" w:rsidRDefault="00FC193F" w:rsidP="00FC193F">
      <w:r>
        <w:t xml:space="preserve">Tvorba vizualizací knihovnou </w:t>
      </w:r>
      <w:proofErr w:type="spellStart"/>
      <w:r>
        <w:t>Plotly</w:t>
      </w:r>
      <w:proofErr w:type="spellEnd"/>
      <w:r>
        <w:t xml:space="preserve"> Express je opravdu velmi jednoduchá. Za</w:t>
      </w:r>
      <w:r w:rsidR="005C06E8">
        <w:t> </w:t>
      </w:r>
      <w:r>
        <w:t>předpokladu, že data jsou ve vhodném formátu</w:t>
      </w:r>
      <w:r w:rsidR="002F5C17">
        <w:t>,</w:t>
      </w:r>
      <w:r>
        <w:t xml:space="preserve">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w:t>
      </w:r>
      <w:r w:rsidR="00506D47">
        <w:t> </w:t>
      </w:r>
      <w:r>
        <w:t xml:space="preserve">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63A0B36D" w14:textId="120DFCCF" w:rsidR="003E2366"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w:t>
      </w:r>
      <w:r w:rsidR="005C06E8">
        <w:t> </w:t>
      </w:r>
      <w:r>
        <w:t>orientuje, což značně zjednodušuje práci s některými typy grafů.</w:t>
      </w:r>
    </w:p>
    <w:p w14:paraId="4BC2A9C6" w14:textId="05F7F9FC" w:rsidR="00AD3B9B" w:rsidRPr="00FD1087" w:rsidRDefault="00AD3B9B" w:rsidP="00AD3B9B">
      <w:pPr>
        <w:spacing w:line="240" w:lineRule="auto"/>
        <w:jc w:val="left"/>
      </w:pPr>
      <w:r>
        <w:br w:type="page"/>
      </w:r>
    </w:p>
    <w:p w14:paraId="31BDC755" w14:textId="25E0F2A3" w:rsidR="001B7012" w:rsidRDefault="001B7012" w:rsidP="001B7012">
      <w:pPr>
        <w:pStyle w:val="Nadpis4"/>
      </w:pPr>
      <w:r>
        <w:lastRenderedPageBreak/>
        <w:t xml:space="preserve"> Shrnutí</w:t>
      </w:r>
    </w:p>
    <w:p w14:paraId="41C920A5" w14:textId="184A8C7D" w:rsidR="006B49A9" w:rsidRPr="006B49A9" w:rsidRDefault="006B49A9" w:rsidP="006B49A9">
      <w:pPr>
        <w:pStyle w:val="Titulek"/>
        <w:keepNext/>
        <w:jc w:val="left"/>
      </w:pPr>
      <w:bookmarkStart w:id="83" w:name="_Toc100670202"/>
      <w:r>
        <w:t xml:space="preserve">Tabulka </w:t>
      </w:r>
      <w:r w:rsidR="00EA2CA3">
        <w:fldChar w:fldCharType="begin"/>
      </w:r>
      <w:r w:rsidR="00EA2CA3">
        <w:instrText xml:space="preserve"> SEQ Tabulka \* ARABIC </w:instrText>
      </w:r>
      <w:r w:rsidR="00EA2CA3">
        <w:fldChar w:fldCharType="separate"/>
      </w:r>
      <w:r w:rsidR="00161349">
        <w:rPr>
          <w:noProof/>
        </w:rPr>
        <w:t>9</w:t>
      </w:r>
      <w:r w:rsidR="00EA2CA3">
        <w:rPr>
          <w:noProof/>
        </w:rPr>
        <w:fldChar w:fldCharType="end"/>
      </w:r>
      <w:r>
        <w:t xml:space="preserve"> Hodnocení knihovny </w:t>
      </w:r>
      <w:proofErr w:type="spellStart"/>
      <w:r>
        <w:t>Plotly</w:t>
      </w:r>
      <w:bookmarkEnd w:id="83"/>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5562B919" w14:textId="5AAD7F9E" w:rsidR="00297FE2" w:rsidRPr="00297FE2" w:rsidRDefault="00297FE2" w:rsidP="00862791">
            <w:r>
              <w:rPr>
                <w:b/>
                <w:bCs/>
              </w:rPr>
              <w:t xml:space="preserve"> </w:t>
            </w:r>
            <w:r>
              <w:t>pole,</w:t>
            </w:r>
            <w:r w:rsidR="00AD3B9B">
              <w:t xml:space="preserve"> </w:t>
            </w:r>
            <w:r>
              <w:t>seznamy, n-</w:t>
            </w:r>
            <w:proofErr w:type="spellStart"/>
            <w:r>
              <w:t>tice</w:t>
            </w:r>
            <w:proofErr w:type="spellEnd"/>
            <w:r>
              <w:t>, slovníky,</w:t>
            </w:r>
            <w:r w:rsidR="00AD3B9B">
              <w:t xml:space="preserve"> </w:t>
            </w:r>
            <w:proofErr w:type="spellStart"/>
            <w:r>
              <w:t>Data</w:t>
            </w:r>
            <w:r w:rsidR="00AD3B9B">
              <w:t>fr</w:t>
            </w:r>
            <w:r>
              <w:t>ame</w:t>
            </w:r>
            <w:proofErr w:type="spellEnd"/>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332F966D" w:rsidR="001B7012" w:rsidRDefault="008202B2" w:rsidP="00862791">
            <w:r>
              <w:t xml:space="preserve">Mnoho typů </w:t>
            </w:r>
            <w:proofErr w:type="gramStart"/>
            <w:r>
              <w:t>2D</w:t>
            </w:r>
            <w:proofErr w:type="gramEnd"/>
            <w:r>
              <w:t xml:space="preserve"> grafů specializovaných pro různé oblasti</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73743604" w:rsidR="001B7012" w:rsidRDefault="008202B2" w:rsidP="00862791">
            <w:r>
              <w:t xml:space="preserve">Interaktivní vizualizace v prohlížeči, </w:t>
            </w:r>
            <w:r w:rsidR="00AD3B9B">
              <w:t>a </w:t>
            </w:r>
            <w:r>
              <w:t>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2BDE2856" w:rsidR="001B7012" w:rsidRDefault="008202B2" w:rsidP="00862791">
            <w:proofErr w:type="spellStart"/>
            <w:r w:rsidRPr="001773F4">
              <w:rPr>
                <w:b/>
                <w:bCs/>
              </w:rPr>
              <w:t>Plotly</w:t>
            </w:r>
            <w:proofErr w:type="spellEnd"/>
            <w:r>
              <w:rPr>
                <w:b/>
                <w:bCs/>
              </w:rPr>
              <w:t xml:space="preserve"> Express: </w:t>
            </w:r>
            <w:r>
              <w:t>Velmi jednoduchá a</w:t>
            </w:r>
            <w:r w:rsidR="00AD3B9B">
              <w:t> </w:t>
            </w:r>
            <w:r>
              <w:t>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1209114B" w:rsidR="00C74931" w:rsidRDefault="00C74931" w:rsidP="00C74931">
      <w:pPr>
        <w:pStyle w:val="Titulek"/>
        <w:keepNext/>
        <w:jc w:val="left"/>
      </w:pPr>
      <w:bookmarkStart w:id="84" w:name="_Toc100670203"/>
      <w:r>
        <w:t xml:space="preserve">Tabulka </w:t>
      </w:r>
      <w:r w:rsidR="00EA2CA3">
        <w:fldChar w:fldCharType="begin"/>
      </w:r>
      <w:r w:rsidR="00EA2CA3">
        <w:instrText xml:space="preserve"> SEQ Tabulka \* ARABIC </w:instrText>
      </w:r>
      <w:r w:rsidR="00EA2CA3">
        <w:fldChar w:fldCharType="separate"/>
      </w:r>
      <w:r w:rsidR="00161349">
        <w:rPr>
          <w:noProof/>
        </w:rPr>
        <w:t>10</w:t>
      </w:r>
      <w:r w:rsidR="00EA2CA3">
        <w:rPr>
          <w:noProof/>
        </w:rPr>
        <w:fldChar w:fldCharType="end"/>
      </w:r>
      <w:r>
        <w:t xml:space="preserve"> </w:t>
      </w:r>
      <w:r w:rsidR="003E53B0">
        <w:t xml:space="preserve">Kvantifikované </w:t>
      </w:r>
      <w:r>
        <w:t xml:space="preserve">hodnocení knihovny </w:t>
      </w:r>
      <w:proofErr w:type="spellStart"/>
      <w:r w:rsidR="00763806">
        <w:t>Plotly</w:t>
      </w:r>
      <w:bookmarkEnd w:id="84"/>
      <w:proofErr w:type="spellEnd"/>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85" w:name="_Toc100670167"/>
      <w:proofErr w:type="spellStart"/>
      <w:r>
        <w:lastRenderedPageBreak/>
        <w:t>Holoviews</w:t>
      </w:r>
      <w:bookmarkEnd w:id="85"/>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57B29CD3" w:rsidR="00720D8B" w:rsidRDefault="00720D8B" w:rsidP="00586BE8">
      <w:pPr>
        <w:ind w:left="360"/>
      </w:pPr>
      <w:r>
        <w:t xml:space="preserve">Dále je </w:t>
      </w:r>
      <w:r w:rsidR="00B31360">
        <w:t xml:space="preserve">stažena knihovna </w:t>
      </w:r>
      <w:proofErr w:type="spellStart"/>
      <w:r w:rsidR="00AB6371">
        <w:t>B</w:t>
      </w:r>
      <w:r w:rsidR="00B31360">
        <w:t>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2D49161F"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w:t>
      </w:r>
      <w:r w:rsidR="00506D47">
        <w:t> </w:t>
      </w:r>
      <w:r w:rsidR="006A2BE7">
        <w:t>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Nejlepším vstupním formátem pro tuto knihovnu jsou pojmenovaná data, tedy slovníky a</w:t>
      </w:r>
      <w:r w:rsidR="00506D47">
        <w:t>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lastRenderedPageBreak/>
        <w:t xml:space="preserve"> Typy grafů</w:t>
      </w:r>
    </w:p>
    <w:p w14:paraId="71EFECDF" w14:textId="0A7F72D4"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w:t>
      </w:r>
      <w:r w:rsidR="005C06E8">
        <w:t> </w:t>
      </w:r>
      <w:r>
        <w:t>stránkách holoviews.org.</w:t>
      </w:r>
    </w:p>
    <w:p w14:paraId="2F430AC9" w14:textId="75F1AE0B" w:rsidR="00E97EC5" w:rsidRDefault="00E97EC5" w:rsidP="00E97EC5">
      <w:pPr>
        <w:pStyle w:val="Nadpis4"/>
      </w:pPr>
      <w:r>
        <w:t xml:space="preserve"> Přizpůsobení vizualizací</w:t>
      </w:r>
    </w:p>
    <w:p w14:paraId="53AEC6C5" w14:textId="5F3A7737"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974E16">
        <w:rPr>
          <w:rStyle w:val="CodeChar"/>
        </w:rPr>
        <w:t>,</w:t>
      </w:r>
      <w:r w:rsidR="00644C3A">
        <w:t xml:space="preserve"> sloužící ke</w:t>
      </w:r>
      <w:r w:rsidR="005C06E8">
        <w:t> </w:t>
      </w:r>
      <w:r w:rsidR="00644C3A">
        <w:t xml:space="preserve">specifikaci šrafování. </w:t>
      </w:r>
    </w:p>
    <w:p w14:paraId="6B4853F6" w14:textId="4D25C5F8" w:rsidR="00E97EC5" w:rsidRDefault="00E97EC5" w:rsidP="00E97EC5">
      <w:pPr>
        <w:pStyle w:val="Nadpis4"/>
      </w:pPr>
      <w:r>
        <w:t xml:space="preserve"> Interaktivita</w:t>
      </w:r>
    </w:p>
    <w:p w14:paraId="3D2889FE" w14:textId="1A643959" w:rsidR="00ED6474" w:rsidRDefault="00F51CA3" w:rsidP="00F51CA3">
      <w:r>
        <w:t>Míra interaktivity dostupná ve vizualizacích je daná použitou knihovnou</w:t>
      </w:r>
      <w:r w:rsidR="00FB13F4">
        <w:t xml:space="preserve"> (viz</w:t>
      </w:r>
      <w:r w:rsidR="0045455D">
        <w:t>.</w:t>
      </w:r>
      <w:r w:rsidR="005C06E8">
        <w:t> </w:t>
      </w:r>
      <w:r w:rsidR="00FB13F4">
        <w:t>příslušné kapitoly)</w:t>
      </w:r>
    </w:p>
    <w:p w14:paraId="2E2D495D" w14:textId="0FE4EF8E" w:rsidR="00F51CA3" w:rsidRPr="00F51CA3" w:rsidRDefault="00ED6474" w:rsidP="00ED6474">
      <w:pPr>
        <w:spacing w:line="240" w:lineRule="auto"/>
        <w:jc w:val="left"/>
      </w:pPr>
      <w:r>
        <w:br w:type="page"/>
      </w:r>
    </w:p>
    <w:p w14:paraId="1183E315" w14:textId="50A94F63" w:rsidR="00E97EC5" w:rsidRDefault="00E97EC5" w:rsidP="00E97EC5">
      <w:pPr>
        <w:pStyle w:val="Nadpis4"/>
      </w:pPr>
      <w:r>
        <w:lastRenderedPageBreak/>
        <w:t xml:space="preserve"> Jednoduchost použití</w:t>
      </w:r>
    </w:p>
    <w:p w14:paraId="0A5768E0" w14:textId="59BF8D66"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Výpis</w:t>
      </w:r>
      <w:r w:rsidR="00CB6673">
        <w:t> </w:t>
      </w:r>
      <w:r w:rsidR="00F27C7B">
        <w:t xml:space="preserve">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t xml:space="preserve">Dokumentace na webových stránkách knihovny je často nedostačující </w:t>
      </w:r>
      <w:r w:rsidR="0045408B">
        <w:t xml:space="preserve">a v některých případech dokonce </w:t>
      </w:r>
      <w:r w:rsidR="00E73308">
        <w:t>nedostupná</w:t>
      </w:r>
      <w:r w:rsidR="00CB5C54">
        <w:t xml:space="preserve"> </w:t>
      </w:r>
      <w:r w:rsidR="00236A60">
        <w:t>(například kapitola dokumentace „</w:t>
      </w:r>
      <w:proofErr w:type="spellStart"/>
      <w:r w:rsidR="00236A60" w:rsidRPr="00CB5C54">
        <w:t>Plotting</w:t>
      </w:r>
      <w:proofErr w:type="spellEnd"/>
      <w:r w:rsidR="00236A60" w:rsidRPr="00CB5C54">
        <w:t xml:space="preserve"> </w:t>
      </w:r>
      <w:proofErr w:type="spellStart"/>
      <w:r w:rsidR="00236A60" w:rsidRPr="00CB5C54">
        <w:t>with</w:t>
      </w:r>
      <w:proofErr w:type="spellEnd"/>
      <w:r w:rsidR="00236A60" w:rsidRPr="00CB5C54">
        <w:t xml:space="preserve"> </w:t>
      </w:r>
      <w:proofErr w:type="spellStart"/>
      <w:r w:rsidR="00236A60" w:rsidRPr="00CB5C54">
        <w:t>plotly</w:t>
      </w:r>
      <w:proofErr w:type="spellEnd"/>
      <w:r w:rsidR="00236A60">
        <w:t xml:space="preserve">“). </w:t>
      </w:r>
      <w:r w:rsidR="0045408B">
        <w:t xml:space="preserve">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45E7F096" w14:textId="41BDE232" w:rsidR="00E97EC5" w:rsidRDefault="00E97EC5" w:rsidP="003A286F">
      <w:pPr>
        <w:pStyle w:val="Nadpis4"/>
        <w:ind w:left="993" w:hanging="993"/>
      </w:pPr>
      <w:r>
        <w:t>Výchozí nastavení</w:t>
      </w:r>
    </w:p>
    <w:p w14:paraId="0FF2970B" w14:textId="1A8DA699" w:rsidR="0099457F" w:rsidRDefault="0099457F" w:rsidP="0099457F">
      <w:r>
        <w:t>Výchozí nastavení odpovídají nastavení použitých knihoven, v</w:t>
      </w:r>
      <w:r w:rsidR="00960355">
        <w:t> mnoha</w:t>
      </w:r>
      <w:r>
        <w:t xml:space="preserve"> případech je</w:t>
      </w:r>
      <w:r w:rsidR="00D910B6">
        <w:t> </w:t>
      </w:r>
      <w:r w:rsidR="00960355">
        <w:t>však změněn poměr stran grafu na 1:1.</w:t>
      </w:r>
    </w:p>
    <w:p w14:paraId="3E3A1E73" w14:textId="57256BF9" w:rsidR="009D293E" w:rsidRDefault="009D293E" w:rsidP="0099457F">
      <w:r w:rsidRPr="009D293E">
        <w:rPr>
          <w:noProof/>
        </w:rPr>
        <w:drawing>
          <wp:inline distT="0" distB="0" distL="0" distR="0" wp14:anchorId="78CA02A0" wp14:editId="67751102">
            <wp:extent cx="5400040" cy="22313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31390"/>
                    </a:xfrm>
                    <a:prstGeom prst="rect">
                      <a:avLst/>
                    </a:prstGeom>
                  </pic:spPr>
                </pic:pic>
              </a:graphicData>
            </a:graphic>
          </wp:inline>
        </w:drawing>
      </w:r>
    </w:p>
    <w:p w14:paraId="7C3B1188" w14:textId="34BD8AED" w:rsidR="009D293E" w:rsidRPr="00F50CBA" w:rsidRDefault="009D293E" w:rsidP="009D293E">
      <w:pPr>
        <w:pStyle w:val="Titulek"/>
        <w:jc w:val="left"/>
      </w:pPr>
      <w:bookmarkStart w:id="86" w:name="_Toc100670192"/>
      <w:r>
        <w:t xml:space="preserve">Obr. </w:t>
      </w:r>
      <w:r w:rsidR="00EA2CA3">
        <w:fldChar w:fldCharType="begin"/>
      </w:r>
      <w:r w:rsidR="00EA2CA3">
        <w:instrText xml:space="preserve"> SEQ Obr. \* ARABIC </w:instrText>
      </w:r>
      <w:r w:rsidR="00EA2CA3">
        <w:fldChar w:fldCharType="separate"/>
      </w:r>
      <w:r w:rsidR="00161349">
        <w:rPr>
          <w:noProof/>
        </w:rPr>
        <w:t>18</w:t>
      </w:r>
      <w:r w:rsidR="00EA2CA3">
        <w:rPr>
          <w:noProof/>
        </w:rPr>
        <w:fldChar w:fldCharType="end"/>
      </w:r>
      <w:r>
        <w:t xml:space="preserve"> Výchozí nastavení </w:t>
      </w:r>
      <w:proofErr w:type="spellStart"/>
      <w:r>
        <w:t>Holoviews</w:t>
      </w:r>
      <w:proofErr w:type="spellEnd"/>
      <w:r>
        <w:t xml:space="preserve"> při využití </w:t>
      </w:r>
      <w:proofErr w:type="spellStart"/>
      <w:r>
        <w:t>Boke</w:t>
      </w:r>
      <w:r w:rsidR="00123C54">
        <w:t>h</w:t>
      </w:r>
      <w:proofErr w:type="spellEnd"/>
      <w:r>
        <w:t xml:space="preserve"> pro renderování</w:t>
      </w:r>
      <w:bookmarkEnd w:id="86"/>
    </w:p>
    <w:p w14:paraId="011C8DF0" w14:textId="200227CE" w:rsidR="009D293E" w:rsidRPr="00FB13F4" w:rsidRDefault="009D293E" w:rsidP="009D293E">
      <w:r>
        <w:t xml:space="preserve">Zdroj: vlastní zpracování – </w:t>
      </w:r>
      <w:proofErr w:type="spellStart"/>
      <w:r>
        <w:t>Holoviews</w:t>
      </w:r>
      <w:proofErr w:type="spellEnd"/>
    </w:p>
    <w:p w14:paraId="51AC24DE" w14:textId="77777777" w:rsidR="009D293E" w:rsidRDefault="009D293E" w:rsidP="0099457F"/>
    <w:p w14:paraId="3024598B" w14:textId="7D8C062E" w:rsidR="00EB3E55" w:rsidRPr="0099457F" w:rsidRDefault="00EB3E55" w:rsidP="00EB3E55">
      <w:pPr>
        <w:spacing w:line="240" w:lineRule="auto"/>
        <w:jc w:val="left"/>
      </w:pPr>
      <w:r>
        <w:br w:type="page"/>
      </w:r>
    </w:p>
    <w:p w14:paraId="62345F42" w14:textId="51212A06" w:rsidR="00E97EC5" w:rsidRDefault="00E97EC5" w:rsidP="00E97EC5">
      <w:pPr>
        <w:pStyle w:val="Nadpis4"/>
      </w:pPr>
      <w:r>
        <w:lastRenderedPageBreak/>
        <w:t xml:space="preserve"> Shrnutí</w:t>
      </w:r>
    </w:p>
    <w:p w14:paraId="0055F7FC" w14:textId="646301C3" w:rsidR="006B49A9" w:rsidRPr="006B49A9" w:rsidRDefault="006B49A9" w:rsidP="006B49A9">
      <w:pPr>
        <w:pStyle w:val="Titulek"/>
        <w:keepNext/>
        <w:jc w:val="left"/>
      </w:pPr>
      <w:bookmarkStart w:id="87" w:name="_Toc100670204"/>
      <w:r>
        <w:t xml:space="preserve">Tabulka </w:t>
      </w:r>
      <w:r w:rsidR="00EA2CA3">
        <w:fldChar w:fldCharType="begin"/>
      </w:r>
      <w:r w:rsidR="00EA2CA3">
        <w:instrText xml:space="preserve"> SEQ Tabulka \* ARABIC </w:instrText>
      </w:r>
      <w:r w:rsidR="00EA2CA3">
        <w:fldChar w:fldCharType="separate"/>
      </w:r>
      <w:r w:rsidR="00161349">
        <w:rPr>
          <w:noProof/>
        </w:rPr>
        <w:t>11</w:t>
      </w:r>
      <w:r w:rsidR="00EA2CA3">
        <w:rPr>
          <w:noProof/>
        </w:rPr>
        <w:fldChar w:fldCharType="end"/>
      </w:r>
      <w:r>
        <w:t xml:space="preserve"> Hodnocení knihovny </w:t>
      </w:r>
      <w:proofErr w:type="spellStart"/>
      <w:r>
        <w:t>Holoviews</w:t>
      </w:r>
      <w:bookmarkEnd w:id="87"/>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43AAA4AC"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2944049B" w:rsidR="00E97EC5" w:rsidRPr="00297FE2" w:rsidRDefault="00305323" w:rsidP="00114C33">
            <w:r>
              <w:t xml:space="preserve">Závislé na grafu, nejčastěji </w:t>
            </w:r>
            <w:proofErr w:type="spellStart"/>
            <w:r>
              <w:t>DataFrame</w:t>
            </w:r>
            <w:proofErr w:type="spellEnd"/>
            <w:r>
              <w:t xml:space="preserve"> a slovníky</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31717711"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68F188F6"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152031A4"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F1D261D" w:rsidR="00EA2702" w:rsidRDefault="00EA2702" w:rsidP="00EA2702">
            <w:r>
              <w:t>Závislé na použité knihovně. Často deformované na čtvercový formát</w:t>
            </w:r>
          </w:p>
        </w:tc>
      </w:tr>
    </w:tbl>
    <w:p w14:paraId="30D66E74" w14:textId="490C918D" w:rsidR="00E97EC5" w:rsidRDefault="00E97EC5" w:rsidP="00E97EC5"/>
    <w:p w14:paraId="548E28B9" w14:textId="044CD952" w:rsidR="000A1BB9" w:rsidRDefault="000A1BB9" w:rsidP="000A1BB9">
      <w:pPr>
        <w:pStyle w:val="Titulek"/>
        <w:keepNext/>
        <w:jc w:val="left"/>
      </w:pPr>
      <w:bookmarkStart w:id="88" w:name="_Toc100670205"/>
      <w:r>
        <w:t xml:space="preserve">Tabulka </w:t>
      </w:r>
      <w:r w:rsidR="00EA2CA3">
        <w:fldChar w:fldCharType="begin"/>
      </w:r>
      <w:r w:rsidR="00EA2CA3">
        <w:instrText xml:space="preserve"> SEQ Tabulka \* ARABIC </w:instrText>
      </w:r>
      <w:r w:rsidR="00EA2CA3">
        <w:fldChar w:fldCharType="separate"/>
      </w:r>
      <w:r w:rsidR="00161349">
        <w:rPr>
          <w:noProof/>
        </w:rPr>
        <w:t>12</w:t>
      </w:r>
      <w:r w:rsidR="00EA2CA3">
        <w:rPr>
          <w:noProof/>
        </w:rPr>
        <w:fldChar w:fldCharType="end"/>
      </w:r>
      <w:r>
        <w:t xml:space="preserve"> </w:t>
      </w:r>
      <w:r w:rsidR="003D76BE">
        <w:t xml:space="preserve">Kvantifikované </w:t>
      </w:r>
      <w:r>
        <w:t xml:space="preserve">hodnocení knihovny </w:t>
      </w:r>
      <w:proofErr w:type="spellStart"/>
      <w:r>
        <w:t>Holoviews</w:t>
      </w:r>
      <w:bookmarkEnd w:id="88"/>
      <w:proofErr w:type="spellEnd"/>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9" w:name="_Toc100670168"/>
      <w:proofErr w:type="spellStart"/>
      <w:r>
        <w:lastRenderedPageBreak/>
        <w:t>Pygal</w:t>
      </w:r>
      <w:bookmarkEnd w:id="89"/>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791C17FB" w14:textId="7E5BAA2B" w:rsidR="004E17D7" w:rsidRPr="00996C56"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t xml:space="preserve"> Výstupní formáty</w:t>
      </w:r>
    </w:p>
    <w:p w14:paraId="01C9A262" w14:textId="27F5D114"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w:t>
      </w:r>
      <w:r w:rsidR="00DC057E">
        <w:t> </w:t>
      </w:r>
      <w:r w:rsidR="00665F2E">
        <w:t>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B3C247"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kromě základních jako například sloupcového, či</w:t>
      </w:r>
      <w:r w:rsidR="00DC057E">
        <w:t> </w:t>
      </w:r>
      <w:r w:rsidR="008040A7">
        <w:t>koláčového</w:t>
      </w:r>
      <w:r w:rsidR="00685F5A">
        <w:t>,</w:t>
      </w:r>
      <w:r w:rsidR="008040A7">
        <w:t xml:space="preserve"> </w:t>
      </w:r>
      <w:r w:rsidR="005944E7">
        <w:t xml:space="preserve">jsou v nabídce </w:t>
      </w:r>
      <w:proofErr w:type="spellStart"/>
      <w:r w:rsidR="005944E7">
        <w:t>Pygal</w:t>
      </w:r>
      <w:proofErr w:type="spellEnd"/>
      <w:r w:rsidR="005944E7">
        <w:t xml:space="preserve"> i paprskový graf, stromová mapa, ciferníky a</w:t>
      </w:r>
      <w:r w:rsidR="00DC057E">
        <w:t> </w:t>
      </w:r>
      <w:r w:rsidR="005944E7">
        <w:t>jednoduché geografické vizualizace.</w:t>
      </w:r>
    </w:p>
    <w:p w14:paraId="135D9C78" w14:textId="3535BD14" w:rsidR="001E0B9A" w:rsidRDefault="001E0B9A" w:rsidP="001E0B9A">
      <w:pPr>
        <w:pStyle w:val="Nadpis4"/>
      </w:pPr>
      <w:r>
        <w:t xml:space="preserve"> Přizpůsobení vizualizací</w:t>
      </w:r>
    </w:p>
    <w:p w14:paraId="7F3B07FC" w14:textId="6976BCBF" w:rsidR="00FE7A99" w:rsidRP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Součástí knihovny jsou i</w:t>
      </w:r>
      <w:r w:rsidR="00DC057E">
        <w:t> </w:t>
      </w:r>
      <w:r w:rsidR="00B47AAA">
        <w:t xml:space="preserve">předpřipravená schémata, včetně parametrických, která se generují za základě </w:t>
      </w:r>
      <w:r w:rsidR="00B47AAA">
        <w:lastRenderedPageBreak/>
        <w:t xml:space="preserve">barevného parametru (například postupným ztmavováním odstínu). </w:t>
      </w:r>
      <w:r w:rsidR="00734086">
        <w:t xml:space="preserve">Pokud jsou grafy vkládány do webové stránky, lze na ně také aplikovat kaskádové styly. </w:t>
      </w:r>
      <w:r w:rsidR="00FE7A99">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5692652B" w:rsidR="00655816" w:rsidRPr="00655816" w:rsidRDefault="00655816" w:rsidP="00655816">
      <w:r>
        <w:t xml:space="preserve">Interaktivita spočívá hlavně ve skrývání dat a interakci s popisky. Knihovna nenabízí žádnou hlubší interaktivitu </w:t>
      </w:r>
      <w:r w:rsidR="006266EC">
        <w:t>nebo</w:t>
      </w:r>
      <w:r>
        <w:t xml:space="preserve">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Výchozí nastavení</w:t>
      </w:r>
    </w:p>
    <w:p w14:paraId="26337E62" w14:textId="481480C0" w:rsidR="003F06D2" w:rsidRDefault="009C62E1" w:rsidP="009C62E1">
      <w:r>
        <w:t xml:space="preserve">Výchozí nastavení vizualizací je pro mnoho účelů dostačující, jednotlivým řadám jsou přiřazovány barvy dle schéma stylu, které lze snadno změnit při vytváření objektu grafu. </w:t>
      </w:r>
    </w:p>
    <w:p w14:paraId="78113B15" w14:textId="6215AE49" w:rsidR="009C62E1" w:rsidRPr="009C62E1" w:rsidRDefault="003F06D2" w:rsidP="003F06D2">
      <w:pPr>
        <w:spacing w:line="240" w:lineRule="auto"/>
        <w:jc w:val="left"/>
      </w:pPr>
      <w:r>
        <w:br w:type="page"/>
      </w:r>
    </w:p>
    <w:p w14:paraId="0294B2A3" w14:textId="3A481E17" w:rsidR="001E0B9A" w:rsidRDefault="001E0B9A" w:rsidP="001E0B9A">
      <w:pPr>
        <w:pStyle w:val="Nadpis4"/>
      </w:pPr>
      <w:r>
        <w:lastRenderedPageBreak/>
        <w:t xml:space="preserve"> Shrnutí</w:t>
      </w:r>
    </w:p>
    <w:p w14:paraId="7BB7356A" w14:textId="1B90E17E" w:rsidR="0050743A" w:rsidRPr="0050743A" w:rsidRDefault="0050743A" w:rsidP="0050743A">
      <w:pPr>
        <w:pStyle w:val="Titulek"/>
        <w:keepNext/>
        <w:jc w:val="left"/>
      </w:pPr>
      <w:bookmarkStart w:id="90" w:name="_Toc100670206"/>
      <w:r>
        <w:t xml:space="preserve">Tabulka </w:t>
      </w:r>
      <w:r w:rsidR="00EA2CA3">
        <w:fldChar w:fldCharType="begin"/>
      </w:r>
      <w:r w:rsidR="00EA2CA3">
        <w:instrText xml:space="preserve"> SEQ Tabulka \* ARABIC </w:instrText>
      </w:r>
      <w:r w:rsidR="00EA2CA3">
        <w:fldChar w:fldCharType="separate"/>
      </w:r>
      <w:r w:rsidR="00161349">
        <w:rPr>
          <w:noProof/>
        </w:rPr>
        <w:t>13</w:t>
      </w:r>
      <w:r w:rsidR="00EA2CA3">
        <w:rPr>
          <w:noProof/>
        </w:rPr>
        <w:fldChar w:fldCharType="end"/>
      </w:r>
      <w:r>
        <w:t xml:space="preserve"> Hodnocení knihovny </w:t>
      </w:r>
      <w:proofErr w:type="spellStart"/>
      <w:r>
        <w:t>Pygal</w:t>
      </w:r>
      <w:bookmarkEnd w:id="90"/>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13696B78" w:rsidR="007B01FE" w:rsidRDefault="007B01FE" w:rsidP="007B01FE">
      <w:pPr>
        <w:pStyle w:val="Titulek"/>
        <w:keepNext/>
        <w:jc w:val="left"/>
      </w:pPr>
      <w:bookmarkStart w:id="91" w:name="_Toc100670207"/>
      <w:r>
        <w:t xml:space="preserve">Tabulka </w:t>
      </w:r>
      <w:r w:rsidR="00EA2CA3">
        <w:fldChar w:fldCharType="begin"/>
      </w:r>
      <w:r w:rsidR="00EA2CA3">
        <w:instrText xml:space="preserve"> SEQ Tabulka \* ARABIC </w:instrText>
      </w:r>
      <w:r w:rsidR="00EA2CA3">
        <w:fldChar w:fldCharType="separate"/>
      </w:r>
      <w:r w:rsidR="00161349">
        <w:rPr>
          <w:noProof/>
        </w:rPr>
        <w:t>14</w:t>
      </w:r>
      <w:r w:rsidR="00EA2CA3">
        <w:rPr>
          <w:noProof/>
        </w:rPr>
        <w:fldChar w:fldCharType="end"/>
      </w:r>
      <w:r>
        <w:t xml:space="preserve"> </w:t>
      </w:r>
      <w:r w:rsidR="00E670E1">
        <w:t xml:space="preserve">Kvantifikované </w:t>
      </w:r>
      <w:r>
        <w:t xml:space="preserve">hodnocení knihovny </w:t>
      </w:r>
      <w:proofErr w:type="spellStart"/>
      <w:r w:rsidR="005E4EE8">
        <w:t>Pygal</w:t>
      </w:r>
      <w:bookmarkEnd w:id="91"/>
      <w:proofErr w:type="spellEnd"/>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099CFB46" w:rsidR="003F06D2" w:rsidRDefault="003F06D2" w:rsidP="001E0B9A"/>
    <w:p w14:paraId="7F12A6FC" w14:textId="1C01054C" w:rsidR="007B01FE" w:rsidRDefault="003F06D2" w:rsidP="003F06D2">
      <w:pPr>
        <w:spacing w:line="240" w:lineRule="auto"/>
        <w:jc w:val="left"/>
      </w:pPr>
      <w:r>
        <w:br w:type="page"/>
      </w:r>
    </w:p>
    <w:p w14:paraId="2E9974BA" w14:textId="77777777" w:rsidR="004366F7" w:rsidRDefault="00995861" w:rsidP="0016335D">
      <w:pPr>
        <w:pStyle w:val="Nadpis1"/>
      </w:pPr>
      <w:bookmarkStart w:id="92" w:name="_Toc100670169"/>
      <w:r>
        <w:lastRenderedPageBreak/>
        <w:t>Shrnutí výsledků</w:t>
      </w:r>
      <w:bookmarkEnd w:id="92"/>
    </w:p>
    <w:p w14:paraId="3F42922A" w14:textId="77777777" w:rsidR="000431BD" w:rsidRDefault="000431BD" w:rsidP="00ED29F6">
      <w:pPr>
        <w:pStyle w:val="Nadpis2"/>
      </w:pPr>
      <w:bookmarkStart w:id="93" w:name="_Toc100670170"/>
      <w:r>
        <w:t>Celkové shrnutí knihoven</w:t>
      </w:r>
      <w:bookmarkEnd w:id="93"/>
    </w:p>
    <w:p w14:paraId="77EE2B46" w14:textId="2C8540FC" w:rsidR="000431BD" w:rsidRDefault="000431BD" w:rsidP="00127866">
      <w:pPr>
        <w:spacing w:after="120"/>
      </w:pPr>
      <w:r>
        <w:t>Při tvorbě libovolné vizualizace je důležité dobře zvolit používanou knihovnu. Ačkoliv u mnoha z hodnocených knihoven se ukázalo</w:t>
      </w:r>
      <w:r w:rsidR="003B7181">
        <w:t>,</w:t>
      </w:r>
      <w:r>
        <w:t xml:space="preserve"> že se jedná o poměrně všestranné nástroje, existují situace, ve kterých jsou některé vhodnější.</w:t>
      </w:r>
    </w:p>
    <w:p w14:paraId="013CE428" w14:textId="41C850B0" w:rsidR="000431BD" w:rsidRDefault="000431BD" w:rsidP="00127866">
      <w:pPr>
        <w:spacing w:after="120"/>
      </w:pPr>
      <w:r>
        <w:t xml:space="preserve">Knihovna </w:t>
      </w:r>
      <w:proofErr w:type="spellStart"/>
      <w:r>
        <w:t>Matplotlib</w:t>
      </w:r>
      <w:proofErr w:type="spellEnd"/>
      <w:r>
        <w:t xml:space="preserve"> vyniká svojí všestranností a relativní jednoduchostí. Jedná se</w:t>
      </w:r>
      <w:r w:rsidR="00992831">
        <w:t> </w:t>
      </w:r>
      <w:r>
        <w:t>o</w:t>
      </w:r>
      <w:r w:rsidR="00DC057E">
        <w:t> </w:t>
      </w:r>
      <w:r>
        <w:t xml:space="preserve">vhodnou knihovnu pro vývojáře, kteří nemají mnoho zkušeností s vizualizací dat. Díky své dlouhé existenci a velké popularitě je také dostupné velké množství materiálů, pro řešení případných problémů. </w:t>
      </w:r>
      <w:proofErr w:type="spellStart"/>
      <w:r w:rsidR="00B545B2">
        <w:t>Seaborn</w:t>
      </w:r>
      <w:proofErr w:type="spellEnd"/>
      <w:r>
        <w:t xml:space="preserve"> dále zjednodušuje některé součásti knihovny </w:t>
      </w:r>
      <w:proofErr w:type="spellStart"/>
      <w:r>
        <w:t>Matplotlib</w:t>
      </w:r>
      <w:proofErr w:type="spellEnd"/>
      <w:r>
        <w:t xml:space="preserve"> a rozšiřuje ji o </w:t>
      </w:r>
      <w:r w:rsidR="00760638">
        <w:t>dodatečné</w:t>
      </w:r>
      <w:r>
        <w:t xml:space="preserve"> funkcionality, například snadné zpracování </w:t>
      </w:r>
      <w:proofErr w:type="spellStart"/>
      <w:r>
        <w:t>DataFrames</w:t>
      </w:r>
      <w:proofErr w:type="spellEnd"/>
      <w:r>
        <w:t xml:space="preserve"> a tvorba tabulek grafů, dělených dle zvolených kategorií, zároveň je s knihovnou </w:t>
      </w:r>
      <w:proofErr w:type="spellStart"/>
      <w:r>
        <w:t>Matplotlib</w:t>
      </w:r>
      <w:proofErr w:type="spellEnd"/>
      <w:r>
        <w:t xml:space="preserve"> kompatibilní a lze tak v případě potřeby kombinovat vizualizace obou knihoven. Na druhé straně mnohem složitější </w:t>
      </w:r>
      <w:proofErr w:type="spellStart"/>
      <w:r>
        <w:t>Bokeh</w:t>
      </w:r>
      <w:proofErr w:type="spellEnd"/>
      <w:r>
        <w:t xml:space="preserve"> dovoluje vývojáři definovat velmi </w:t>
      </w:r>
      <w:r w:rsidR="005244C9">
        <w:t>komplexní</w:t>
      </w:r>
      <w:r>
        <w:t xml:space="preserve"> vizualizace, díky možnosti pracovat na úrovni jednotlivých grafických elementů. Zároveň umožňuje vytvoření serverové aplikace, vhodné pro</w:t>
      </w:r>
      <w:r w:rsidR="00992831">
        <w:t> </w:t>
      </w:r>
      <w:r>
        <w:t xml:space="preserve">streamování a vizualizaci dat v reálném čase a složitější interakce s uživatelem. </w:t>
      </w:r>
      <w:proofErr w:type="spellStart"/>
      <w:r>
        <w:t>Holoviews</w:t>
      </w:r>
      <w:proofErr w:type="spellEnd"/>
      <w:r>
        <w:t xml:space="preserve"> </w:t>
      </w:r>
      <w:r w:rsidRPr="002126B1">
        <w:t>se</w:t>
      </w:r>
      <w:r w:rsidR="002126B1">
        <w:t> </w:t>
      </w:r>
      <w:proofErr w:type="gramStart"/>
      <w:r w:rsidRPr="002126B1">
        <w:t>snaží</w:t>
      </w:r>
      <w:proofErr w:type="gramEnd"/>
      <w:r>
        <w:t xml:space="preserve"> usnadnit použití knihovny </w:t>
      </w:r>
      <w:proofErr w:type="spellStart"/>
      <w:r>
        <w:t>Bokeh</w:t>
      </w:r>
      <w:proofErr w:type="spellEnd"/>
      <w:r>
        <w:t xml:space="preserve"> při tvorbě jednodušších vizualizací a zároveň poskytuje možnost tyto vizualizace převést do knihoven </w:t>
      </w:r>
      <w:proofErr w:type="spellStart"/>
      <w:r>
        <w:t>Matplotlib</w:t>
      </w:r>
      <w:proofErr w:type="spellEnd"/>
      <w:r>
        <w:t xml:space="preserve"> a</w:t>
      </w:r>
      <w:r w:rsidR="002126B1">
        <w:t> </w:t>
      </w:r>
      <w:proofErr w:type="spellStart"/>
      <w:r>
        <w:t>Plotly</w:t>
      </w:r>
      <w:proofErr w:type="spellEnd"/>
      <w:r>
        <w:t xml:space="preserve">. V mnoha případech je však vhodnější použít tyto knihovny přímo, bez této nadstavby. </w:t>
      </w:r>
    </w:p>
    <w:p w14:paraId="1809949F" w14:textId="77777777" w:rsidR="000431BD" w:rsidRDefault="000431BD" w:rsidP="00127866">
      <w:pPr>
        <w:spacing w:after="120"/>
      </w:pPr>
      <w:r>
        <w:t xml:space="preserve">Již zmíněná knihovna </w:t>
      </w:r>
      <w:proofErr w:type="spellStart"/>
      <w:r>
        <w:t>Plotly</w:t>
      </w:r>
      <w:proofErr w:type="spellEnd"/>
      <w:r>
        <w:t xml:space="preserve"> se díky svému dělení na </w:t>
      </w:r>
      <w:proofErr w:type="spellStart"/>
      <w:r>
        <w:t>Plotly</w:t>
      </w:r>
      <w:proofErr w:type="spellEnd"/>
      <w:r>
        <w:t xml:space="preserve"> Express a </w:t>
      </w:r>
      <w:proofErr w:type="spellStart"/>
      <w:r>
        <w:t>Plotly</w:t>
      </w:r>
      <w:proofErr w:type="spellEnd"/>
      <w:r>
        <w:t xml:space="preserve"> </w:t>
      </w:r>
      <w:proofErr w:type="spellStart"/>
      <w:r>
        <w:t>Graph</w:t>
      </w:r>
      <w:proofErr w:type="spellEnd"/>
      <w:r>
        <w:t xml:space="preserve"> </w:t>
      </w:r>
      <w:proofErr w:type="spellStart"/>
      <w:r>
        <w:t>Objects</w:t>
      </w:r>
      <w:proofErr w:type="spellEnd"/>
      <w:r>
        <w:t xml:space="preserve">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w:t>
      </w:r>
      <w:proofErr w:type="spellStart"/>
      <w:r>
        <w:t>Pygal</w:t>
      </w:r>
      <w:proofErr w:type="spellEnd"/>
      <w:r>
        <w:t xml:space="preserve">, která je ve srovnání se ostatními nenabízí zdaleka tolik možností, vyniká však svojí rychlostí a jednoduchostí. Jedná se o ideální nástroj pro velmi rychlou tvorbu jednoduchých vizualizací, které mohou být následně vloženy do programů, či webových stránek, čemuž napomáhá i absence vnějších závislostí. </w:t>
      </w:r>
    </w:p>
    <w:p w14:paraId="6D55B6E2" w14:textId="79AED90E" w:rsidR="008639B1" w:rsidRDefault="008639B1" w:rsidP="008639B1">
      <w:pPr>
        <w:pStyle w:val="Nadpis2"/>
      </w:pPr>
      <w:bookmarkStart w:id="94" w:name="_Toc100670171"/>
      <w:r>
        <w:lastRenderedPageBreak/>
        <w:t>Shrnutí kvantifikovaného hodnocení</w:t>
      </w:r>
      <w:bookmarkEnd w:id="94"/>
    </w:p>
    <w:p w14:paraId="43C9EC57" w14:textId="15D61B12" w:rsidR="00FF62BD" w:rsidRPr="00FF62BD" w:rsidRDefault="00FF62BD" w:rsidP="00FF62BD">
      <w:pPr>
        <w:pStyle w:val="Titulek"/>
        <w:keepNext/>
        <w:jc w:val="left"/>
      </w:pPr>
      <w:bookmarkStart w:id="95" w:name="_Toc100670208"/>
      <w:r>
        <w:t xml:space="preserve">Tabulka </w:t>
      </w:r>
      <w:r w:rsidR="00EA2CA3">
        <w:fldChar w:fldCharType="begin"/>
      </w:r>
      <w:r w:rsidR="00EA2CA3">
        <w:instrText xml:space="preserve"> SEQ Tabulka \* ARABIC </w:instrText>
      </w:r>
      <w:r w:rsidR="00EA2CA3">
        <w:fldChar w:fldCharType="separate"/>
      </w:r>
      <w:r w:rsidR="00161349">
        <w:rPr>
          <w:noProof/>
        </w:rPr>
        <w:t>15</w:t>
      </w:r>
      <w:r w:rsidR="00EA2CA3">
        <w:rPr>
          <w:noProof/>
        </w:rPr>
        <w:fldChar w:fldCharType="end"/>
      </w:r>
      <w:r>
        <w:t xml:space="preserve"> Celkové výsledky hodnocení knihoven</w:t>
      </w:r>
      <w:bookmarkEnd w:id="95"/>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proofErr w:type="spellStart"/>
            <w:r>
              <w:t>Matplotlib</w:t>
            </w:r>
            <w:proofErr w:type="spellEnd"/>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proofErr w:type="spellStart"/>
            <w:r>
              <w:t>Seaborn</w:t>
            </w:r>
            <w:proofErr w:type="spellEnd"/>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proofErr w:type="spellStart"/>
            <w:r>
              <w:t>Bokeh</w:t>
            </w:r>
            <w:proofErr w:type="spellEnd"/>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proofErr w:type="spellStart"/>
            <w:r>
              <w:t>Plotly</w:t>
            </w:r>
            <w:proofErr w:type="spellEnd"/>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proofErr w:type="spellStart"/>
            <w:r>
              <w:t>Holoviews</w:t>
            </w:r>
            <w:proofErr w:type="spellEnd"/>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proofErr w:type="spellStart"/>
            <w:r>
              <w:t>Pygal</w:t>
            </w:r>
            <w:proofErr w:type="spellEnd"/>
          </w:p>
        </w:tc>
        <w:tc>
          <w:tcPr>
            <w:tcW w:w="4247" w:type="dxa"/>
          </w:tcPr>
          <w:p w14:paraId="6BE431AE" w14:textId="6030F942" w:rsidR="008E6FA8" w:rsidRDefault="00304706" w:rsidP="00C2432E">
            <w:r w:rsidRPr="00304706">
              <w:t>55,3</w:t>
            </w:r>
            <w:r>
              <w:t xml:space="preserve"> %</w:t>
            </w:r>
          </w:p>
        </w:tc>
      </w:tr>
    </w:tbl>
    <w:p w14:paraId="4FE69E17" w14:textId="77777777" w:rsidR="00C95FEA" w:rsidRDefault="00C95FEA" w:rsidP="00172AC6"/>
    <w:p w14:paraId="41711FA8" w14:textId="36959C7A" w:rsidR="00172AC6" w:rsidRDefault="00DC47F1" w:rsidP="00172AC6">
      <w:r>
        <w:rPr>
          <w:noProof/>
        </w:rPr>
        <w:drawing>
          <wp:inline distT="0" distB="0" distL="0" distR="0" wp14:anchorId="52F0214E" wp14:editId="7CF0A277">
            <wp:extent cx="5391150" cy="385508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855085"/>
                    </a:xfrm>
                    <a:prstGeom prst="rect">
                      <a:avLst/>
                    </a:prstGeom>
                    <a:noFill/>
                    <a:ln>
                      <a:noFill/>
                    </a:ln>
                  </pic:spPr>
                </pic:pic>
              </a:graphicData>
            </a:graphic>
          </wp:inline>
        </w:drawing>
      </w:r>
    </w:p>
    <w:p w14:paraId="2BD84899" w14:textId="7F8B08E0" w:rsidR="00172AC6" w:rsidRPr="00F50CBA" w:rsidRDefault="00172AC6" w:rsidP="00172AC6">
      <w:pPr>
        <w:pStyle w:val="Titulek"/>
        <w:jc w:val="left"/>
      </w:pPr>
      <w:bookmarkStart w:id="96" w:name="_Toc100670193"/>
      <w:r>
        <w:t xml:space="preserve">Obr. </w:t>
      </w:r>
      <w:r w:rsidR="00EA2CA3">
        <w:fldChar w:fldCharType="begin"/>
      </w:r>
      <w:r w:rsidR="00EA2CA3">
        <w:instrText xml:space="preserve"> SEQ Obr. \* ARABIC </w:instrText>
      </w:r>
      <w:r w:rsidR="00EA2CA3">
        <w:fldChar w:fldCharType="separate"/>
      </w:r>
      <w:r w:rsidR="00161349">
        <w:rPr>
          <w:noProof/>
        </w:rPr>
        <w:t>19</w:t>
      </w:r>
      <w:r w:rsidR="00EA2CA3">
        <w:rPr>
          <w:noProof/>
        </w:rPr>
        <w:fldChar w:fldCharType="end"/>
      </w:r>
      <w:r>
        <w:t xml:space="preserve"> </w:t>
      </w:r>
      <w:r w:rsidRPr="00172AC6">
        <w:t xml:space="preserve">Celkový výsledek byl také vizualizován pomocí knihovny </w:t>
      </w:r>
      <w:proofErr w:type="spellStart"/>
      <w:r w:rsidRPr="00172AC6">
        <w:t>Plotly</w:t>
      </w:r>
      <w:bookmarkEnd w:id="96"/>
      <w:proofErr w:type="spellEnd"/>
    </w:p>
    <w:p w14:paraId="2365E3E2" w14:textId="4D1DE725" w:rsidR="00172AC6" w:rsidRPr="00FB13F4" w:rsidRDefault="00172AC6" w:rsidP="00172AC6">
      <w:r>
        <w:t xml:space="preserve">Zdroj: vlastní zpracování – </w:t>
      </w:r>
      <w:proofErr w:type="spellStart"/>
      <w:r>
        <w:t>Plotly</w:t>
      </w:r>
      <w:proofErr w:type="spellEnd"/>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7" w:name="_Toc100670172"/>
      <w:r>
        <w:lastRenderedPageBreak/>
        <w:t>Závěry a doporučení</w:t>
      </w:r>
      <w:bookmarkEnd w:id="97"/>
    </w:p>
    <w:p w14:paraId="51686A9D" w14:textId="04264357" w:rsidR="00EF351D" w:rsidRDefault="00983571" w:rsidP="00315198">
      <w:pPr>
        <w:spacing w:after="120"/>
      </w:pPr>
      <w:r>
        <w:t>V rámci bakalářské práce byly představeny základní teoretické principy vizualizace</w:t>
      </w:r>
      <w:r w:rsidR="000E4B49">
        <w:t xml:space="preserve"> dat</w:t>
      </w:r>
      <w:r w:rsidR="00196EB8">
        <w:t xml:space="preserve"> a jejich použití v jazyce Python. Vedle </w:t>
      </w:r>
      <w:r w:rsidR="000E3B6F">
        <w:t>někter</w:t>
      </w:r>
      <w:r w:rsidR="00196EB8">
        <w:t>ých</w:t>
      </w:r>
      <w:r w:rsidR="000E3B6F">
        <w:t xml:space="preserve"> z </w:t>
      </w:r>
      <w:r w:rsidR="00196EB8">
        <w:t xml:space="preserve">nejpoužívanějších knihoven pro vizualizaci dat jako je </w:t>
      </w:r>
      <w:proofErr w:type="spellStart"/>
      <w:r w:rsidR="00196EB8">
        <w:t>Matplotlib</w:t>
      </w:r>
      <w:proofErr w:type="spellEnd"/>
      <w:r w:rsidR="00196EB8">
        <w:t xml:space="preserve">, </w:t>
      </w:r>
      <w:proofErr w:type="spellStart"/>
      <w:r w:rsidR="00196EB8">
        <w:t>Seaborn</w:t>
      </w:r>
      <w:proofErr w:type="spellEnd"/>
      <w:r w:rsidR="00196EB8">
        <w:t xml:space="preserve">, </w:t>
      </w:r>
      <w:proofErr w:type="spellStart"/>
      <w:r w:rsidR="00196EB8">
        <w:t>Bokeh</w:t>
      </w:r>
      <w:proofErr w:type="spellEnd"/>
      <w:r w:rsidR="00196EB8">
        <w:t xml:space="preserve">, nebo </w:t>
      </w:r>
      <w:proofErr w:type="spellStart"/>
      <w:r w:rsidR="00196EB8">
        <w:t>Plotly</w:t>
      </w:r>
      <w:proofErr w:type="spellEnd"/>
      <w:r w:rsidR="00196EB8">
        <w:t xml:space="preserve"> bylo popsáno také několik méně běžných specializovaných knihoven</w:t>
      </w:r>
      <w:r w:rsidR="000E3B6F">
        <w:t>.</w:t>
      </w:r>
    </w:p>
    <w:p w14:paraId="69E920D1" w14:textId="5CA7C1BA" w:rsidR="00346F92" w:rsidRDefault="00346F92" w:rsidP="00346F92">
      <w:pPr>
        <w:spacing w:after="120"/>
      </w:pPr>
      <w:r>
        <w:t>V praktické části bylo navrženo řešení způsobu získávání dat k vizualizaci, s předpokladem, že vytvořený popis bude použit i pro účely výuky. Ze stejného důvodu byly vytvořeny kompletní ukázky vizualizačního řetězce, ve kterých lze najít různorodé způsoby získání a zpracování dat a jejich následnou vizualizaci.</w:t>
      </w:r>
    </w:p>
    <w:p w14:paraId="37102F7B" w14:textId="5AE3F9C5" w:rsidR="009700D5" w:rsidRDefault="00154809" w:rsidP="00315198">
      <w:pPr>
        <w:spacing w:after="120"/>
      </w:pPr>
      <w:r>
        <w:t>Užší</w:t>
      </w:r>
      <w:r w:rsidR="00992831">
        <w:t> </w:t>
      </w:r>
      <w:r>
        <w:t>výběr obecných vizualizačních knihoven byl pak detailněji prozkoumán a</w:t>
      </w:r>
      <w:r w:rsidR="002C2E20">
        <w:t> </w:t>
      </w:r>
      <w:r>
        <w:t xml:space="preserve">zhodnocen. </w:t>
      </w:r>
      <w:r w:rsidR="00770B0D">
        <w:t>Některé aspekty tohoto hodnocení byly převedeny na číselné hodnoty a vzájemně porovnány</w:t>
      </w:r>
      <w:r w:rsidR="00E60C92">
        <w:t xml:space="preserve"> na základě navržené metriky</w:t>
      </w:r>
      <w:r w:rsidR="00551AA2">
        <w:t>.</w:t>
      </w:r>
      <w:r w:rsidR="004F0A4A">
        <w:t xml:space="preserve"> </w:t>
      </w:r>
      <w:r w:rsidR="00F634D1">
        <w:t>Hodnoceny byly podporované vstupní a výstupní formáty, počet nabízených typů vizualizací</w:t>
      </w:r>
      <w:r w:rsidR="00E4095A">
        <w:t xml:space="preserve"> a</w:t>
      </w:r>
      <w:r w:rsidR="00F634D1">
        <w:t xml:space="preserve"> </w:t>
      </w:r>
      <w:r w:rsidR="00E4095A">
        <w:t>míra</w:t>
      </w:r>
      <w:r w:rsidR="00F634D1">
        <w:t xml:space="preserve"> jejich </w:t>
      </w:r>
      <w:r w:rsidR="00E4095A">
        <w:t>přizpůsobitelnosti</w:t>
      </w:r>
      <w:r w:rsidR="00F634D1">
        <w:t xml:space="preserve"> a </w:t>
      </w:r>
      <w:r w:rsidR="00EC180D">
        <w:t>interaktivity.</w:t>
      </w:r>
    </w:p>
    <w:p w14:paraId="2101B68B" w14:textId="3639D7F2" w:rsidR="00226276" w:rsidRPr="00226276" w:rsidRDefault="007442F4" w:rsidP="009625BD">
      <w:pPr>
        <w:spacing w:after="120"/>
      </w:pPr>
      <w:r>
        <w:t xml:space="preserve">Nejlépe byla díky své všestrannosti hodnocena </w:t>
      </w:r>
      <w:r w:rsidR="004F0A4A">
        <w:t xml:space="preserve">vizualizační knihovna </w:t>
      </w:r>
      <w:proofErr w:type="spellStart"/>
      <w:r w:rsidR="004F0A4A">
        <w:t>Plotly</w:t>
      </w:r>
      <w:proofErr w:type="spellEnd"/>
      <w:r w:rsidR="00551AA2">
        <w:t>,</w:t>
      </w:r>
      <w:r w:rsidR="00CD75DF">
        <w:t xml:space="preserve"> která dosáhla maximálního možného počtu bodů.</w:t>
      </w:r>
      <w:r w:rsidR="00551AA2">
        <w:t xml:space="preserve"> </w:t>
      </w:r>
      <w:r w:rsidR="00CD75DF">
        <w:t>Tento výsledek</w:t>
      </w:r>
      <w:r w:rsidR="00551AA2">
        <w:t xml:space="preserve"> </w:t>
      </w:r>
      <w:r w:rsidR="007E2EA3">
        <w:t>ovšem</w:t>
      </w:r>
      <w:r w:rsidR="004F0A4A">
        <w:t xml:space="preserve"> neznamená, že by </w:t>
      </w:r>
      <w:r w:rsidR="00551AA2">
        <w:t>se jednalo o</w:t>
      </w:r>
      <w:r w:rsidR="004F0A4A">
        <w:t xml:space="preserve"> nejlepší </w:t>
      </w:r>
      <w:r w:rsidR="007E2EA3">
        <w:t>volb</w:t>
      </w:r>
      <w:r w:rsidR="00551AA2">
        <w:t>u</w:t>
      </w:r>
      <w:r w:rsidR="004F0A4A">
        <w:t xml:space="preserve"> </w:t>
      </w:r>
      <w:r w:rsidR="00FC1EC1">
        <w:t>pro</w:t>
      </w:r>
      <w:r w:rsidR="004F0A4A">
        <w:t xml:space="preserve"> </w:t>
      </w:r>
      <w:r w:rsidR="00FC1EC1">
        <w:t>všechny</w:t>
      </w:r>
      <w:r w:rsidR="004F0A4A">
        <w:t xml:space="preserve"> případ</w:t>
      </w:r>
      <w:r w:rsidR="00EE4B0F">
        <w:t>y</w:t>
      </w:r>
      <w:r w:rsidR="004F0A4A">
        <w:t xml:space="preserve"> užití</w:t>
      </w:r>
      <w:r w:rsidR="007E2EA3">
        <w:t>.</w:t>
      </w:r>
      <w:r w:rsidR="00107B97">
        <w:t xml:space="preserve"> Naopak nejnižší hodnocení získala knihovna </w:t>
      </w:r>
      <w:proofErr w:type="spellStart"/>
      <w:r w:rsidR="00107B97">
        <w:t>Pygal</w:t>
      </w:r>
      <w:proofErr w:type="spellEnd"/>
      <w:r w:rsidR="00C40F21">
        <w:t>. K velké bodové ztrátě vedla především její relativní jednoduchost, která však může být v </w:t>
      </w:r>
      <w:r w:rsidR="00B9669A">
        <w:t>některých</w:t>
      </w:r>
      <w:r w:rsidR="00C40F21">
        <w:t xml:space="preserve"> případech</w:t>
      </w:r>
      <w:r w:rsidR="00B9669A">
        <w:t xml:space="preserve"> považována za</w:t>
      </w:r>
      <w:r w:rsidR="00C40F21">
        <w:t xml:space="preserve"> její nejsilnější stránku.</w:t>
      </w:r>
      <w:r w:rsidR="00551AA2">
        <w:t xml:space="preserve"> Je</w:t>
      </w:r>
      <w:r w:rsidR="00EE4B0F">
        <w:t> </w:t>
      </w:r>
      <w:r w:rsidR="00551AA2">
        <w:t>také nutné poznamenat, že navzdory všem snahám o objektivnost a nezaujatost</w:t>
      </w:r>
      <w:r w:rsidR="00222114">
        <w:t>,</w:t>
      </w:r>
      <w:r w:rsidR="00F26F9C">
        <w:t xml:space="preserve"> bude </w:t>
      </w:r>
      <w:r w:rsidR="004C525B">
        <w:t>tento</w:t>
      </w:r>
      <w:r w:rsidR="00B75046">
        <w:t xml:space="preserve"> typ</w:t>
      </w:r>
      <w:r w:rsidR="00F26F9C">
        <w:t xml:space="preserve"> hodnocení vždy ovlivněn zcela subjektivními názory autora. </w:t>
      </w:r>
    </w:p>
    <w:p w14:paraId="74C6FB26" w14:textId="3A96E475" w:rsidR="00F634D1" w:rsidRDefault="00244525" w:rsidP="00C26EDC">
      <w:r>
        <w:t>Nabízí se několik možných rozšíření práce, i námětů na</w:t>
      </w:r>
      <w:r w:rsidR="00917D9F" w:rsidRPr="00917D9F">
        <w:t xml:space="preserve"> </w:t>
      </w:r>
      <w:r w:rsidR="00917D9F">
        <w:t>práce</w:t>
      </w:r>
      <w:r>
        <w:t xml:space="preserve"> navazující.</w:t>
      </w:r>
      <w:r w:rsidR="00C95B14">
        <w:t xml:space="preserve"> Jedním z takových rozšíření by byla demonstrace a porovnání většího množství vizualizačních knihoven, či zhodnocení knihoven specializovaných na určitý obor a</w:t>
      </w:r>
      <w:r w:rsidR="000B4A34">
        <w:t> </w:t>
      </w:r>
      <w:r w:rsidR="00C95B14">
        <w:t>případné srovnání jejich výhod oproti knihovnám obecným.</w:t>
      </w:r>
      <w:r w:rsidR="005E6C47">
        <w:t xml:space="preserve"> </w:t>
      </w:r>
      <w:r>
        <w:t xml:space="preserve"> </w:t>
      </w:r>
      <w:r w:rsidR="00EA5B11">
        <w:t>Dále</w:t>
      </w:r>
      <w:r w:rsidR="00A55E98">
        <w:t xml:space="preserve"> by například</w:t>
      </w:r>
      <w:r w:rsidR="00EA5B11">
        <w:t xml:space="preserve"> mohl</w:t>
      </w:r>
      <w:r w:rsidR="00A55E98">
        <w:t xml:space="preserve"> být vytvořen program pro interaktivní vizualizaci dat ze školního systému STAG, který by napomáhal studentům s výběrem předmětů a organizací jejich studia (například na základě jejich návaznosti, počtu kreditů, </w:t>
      </w:r>
      <w:r w:rsidR="00E31460">
        <w:t>časové náročnosti předmětu apod.)</w:t>
      </w:r>
      <w:r w:rsidR="00142B49">
        <w:t xml:space="preserve">. </w:t>
      </w:r>
      <w:r w:rsidR="00EA5B11">
        <w:t>Zajímavou možností aplikace teoretický</w:t>
      </w:r>
      <w:r w:rsidR="0059715E">
        <w:t>ch</w:t>
      </w:r>
      <w:r w:rsidR="00EA5B11">
        <w:t xml:space="preserve"> znalostí vizualizace by pak byla </w:t>
      </w:r>
      <w:r w:rsidR="00EA5B11">
        <w:lastRenderedPageBreak/>
        <w:t xml:space="preserve">tvorba vlastní vizualizační knihovny, například s využitím OpenGL a </w:t>
      </w:r>
      <w:proofErr w:type="spellStart"/>
      <w:r w:rsidR="00EA5B11">
        <w:t>shaderového</w:t>
      </w:r>
      <w:proofErr w:type="spellEnd"/>
      <w:r w:rsidR="00EA5B11">
        <w:t xml:space="preserve"> jazyka GLSL.</w:t>
      </w:r>
    </w:p>
    <w:p w14:paraId="244168FA" w14:textId="30DB4BD4" w:rsidR="00995861" w:rsidRPr="00C26EDC" w:rsidRDefault="00F634D1" w:rsidP="00F634D1">
      <w:pPr>
        <w:spacing w:line="240" w:lineRule="auto"/>
        <w:jc w:val="left"/>
      </w:pPr>
      <w:r>
        <w:br w:type="page"/>
      </w:r>
    </w:p>
    <w:p w14:paraId="109DC630" w14:textId="77777777" w:rsidR="00D7500B" w:rsidRDefault="00546C85" w:rsidP="00422B51">
      <w:pPr>
        <w:pStyle w:val="Nadpis1"/>
      </w:pPr>
      <w:bookmarkStart w:id="98" w:name="_Toc100670173"/>
      <w:r w:rsidRPr="00546C85">
        <w:lastRenderedPageBreak/>
        <w:t>Seznam použité literatury</w:t>
      </w:r>
      <w:bookmarkEnd w:id="98"/>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5"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6"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7"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8"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39"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0"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1"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32CC1218"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rsidR="00B545B2">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2"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BB79C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w:t>
      </w:r>
      <w:r w:rsidR="00B07286">
        <w:br/>
      </w:r>
      <w:r>
        <w:t>Dostupné z: </w:t>
      </w:r>
      <w:hyperlink r:id="rId43"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4"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163C6F5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xml:space="preserve">. [cit. 19.09.2021]. </w:t>
      </w:r>
      <w:r w:rsidR="00B07286">
        <w:br/>
      </w:r>
      <w:r>
        <w:t>Dostupné z: </w:t>
      </w:r>
      <w:hyperlink r:id="rId45"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2788031F"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xml:space="preserve">. [cit. 17.10.2021]. </w:t>
      </w:r>
      <w:r w:rsidR="00B07286">
        <w:br/>
      </w:r>
      <w:r>
        <w:t>Dostupné z: </w:t>
      </w:r>
      <w:hyperlink r:id="rId46"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7"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27EC7DAD"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w:t>
      </w:r>
      <w:r w:rsidR="00B07286">
        <w:br/>
      </w:r>
      <w:r>
        <w:t>Dostupné z: </w:t>
      </w:r>
      <w:hyperlink r:id="rId48"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2D0473AA"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r w:rsidR="00DE34A3">
        <w:t>Geoplotlib</w:t>
      </w:r>
      <w:proofErr w:type="spellEnd"/>
      <w:r w:rsidR="00DE34A3">
        <w:t xml:space="preserve"> – </w:t>
      </w:r>
      <w:proofErr w:type="spellStart"/>
      <w:r w:rsidR="00DE34A3">
        <w:t>documentation</w:t>
      </w:r>
      <w:proofErr w:type="spellEnd"/>
      <w:r>
        <w:t xml:space="preserve">. 5. 9. 2021 [cit. 08.09.2021]. </w:t>
      </w:r>
      <w:r w:rsidR="00B07286">
        <w:br/>
      </w:r>
      <w:r>
        <w:t>Dostupné z: </w:t>
      </w:r>
      <w:hyperlink r:id="rId49"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6B22C0EE"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w:t>
      </w:r>
      <w:r w:rsidR="00B07286">
        <w:br/>
      </w:r>
      <w:r>
        <w:t>Dostupné z: </w:t>
      </w:r>
      <w:hyperlink r:id="rId50"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2F505802"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w:t>
      </w:r>
      <w:r w:rsidR="00B07286">
        <w:br/>
      </w:r>
      <w:r>
        <w:t>Dostupné z: </w:t>
      </w:r>
      <w:hyperlink r:id="rId51" w:history="1">
        <w:r>
          <w:rPr>
            <w:rStyle w:val="Hypertextovodkaz"/>
          </w:rPr>
          <w:t>https://www.interaction-design.org/literature/book/the-encyclopedia-of-human-computer-i</w:t>
        </w:r>
        <w:r>
          <w:rPr>
            <w:rStyle w:val="Hypertextovodkaz"/>
          </w:rPr>
          <w:t>n</w:t>
        </w:r>
        <w:r>
          <w:rPr>
            <w:rStyle w:val="Hypertextovodkaz"/>
          </w:rPr>
          <w:t>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384D0DC8"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w:t>
      </w:r>
      <w:r w:rsidR="00B07286">
        <w:br/>
      </w:r>
      <w:r>
        <w:t>Dostupné z: </w:t>
      </w:r>
      <w:hyperlink r:id="rId52"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3"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7F168F50"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w:t>
      </w:r>
      <w:r w:rsidR="00B07286">
        <w:br/>
      </w:r>
      <w:r>
        <w:t>Dostupné z: </w:t>
      </w:r>
      <w:hyperlink r:id="rId54"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5"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F84F237"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 xml:space="preserve">[online]. 27.2.2020 [cit. 31.09.2021]. </w:t>
      </w:r>
      <w:r w:rsidR="00B07286">
        <w:br/>
      </w:r>
      <w:r>
        <w:t>Dostupné z: </w:t>
      </w:r>
      <w:hyperlink r:id="rId56"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7"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8"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59"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79776C1F"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r w:rsidR="00A84511">
        <w:t>TIOBE – The</w:t>
      </w:r>
      <w:r>
        <w:t xml:space="preserve"> Software </w:t>
      </w:r>
      <w:proofErr w:type="spellStart"/>
      <w:r>
        <w:t>Quality</w:t>
      </w:r>
      <w:proofErr w:type="spellEnd"/>
      <w:r>
        <w:t xml:space="preserve"> </w:t>
      </w:r>
      <w:proofErr w:type="spellStart"/>
      <w:r>
        <w:t>Company</w:t>
      </w:r>
      <w:proofErr w:type="spellEnd"/>
      <w:r>
        <w:t>. [cit. 14.11.2021]. Dostupné z: </w:t>
      </w:r>
      <w:hyperlink r:id="rId60"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1"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4A4CEF1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w:t>
      </w:r>
      <w:r w:rsidR="00B07286">
        <w:br/>
      </w:r>
      <w:r>
        <w:t>Dostupné z: </w:t>
      </w:r>
      <w:hyperlink r:id="rId62"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3"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4"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47D074C"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xml:space="preserve">. [cit. 20.11.2021]. </w:t>
      </w:r>
      <w:r w:rsidR="00B07286">
        <w:br/>
      </w:r>
      <w:r>
        <w:t>Dostupné z: </w:t>
      </w:r>
      <w:hyperlink r:id="rId65"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4B8D9C17"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xml:space="preserve">. [cit. 20.02.2022]. </w:t>
      </w:r>
      <w:r w:rsidR="00B07286">
        <w:br/>
      </w:r>
      <w:r>
        <w:t>Dostupné z: </w:t>
      </w:r>
      <w:hyperlink r:id="rId66" w:history="1">
        <w:r>
          <w:rPr>
            <w:rStyle w:val="Hypertextovodkaz"/>
          </w:rPr>
          <w:t>https://data.nasa.gov/Space-Science/Meteorite-Landings/gh4g-9sfh</w:t>
        </w:r>
      </w:hyperlink>
    </w:p>
    <w:p w14:paraId="4488A403" w14:textId="77777777" w:rsidR="008A7BA1" w:rsidRPr="00DA27A4" w:rsidRDefault="008A7BA1" w:rsidP="006A2439">
      <w:pPr>
        <w:pStyle w:val="Bezmezer"/>
        <w:spacing w:after="240"/>
        <w:ind w:left="72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99" w:name="_Toc100670174"/>
      <w:r>
        <w:lastRenderedPageBreak/>
        <w:t>Přílohy</w:t>
      </w:r>
      <w:bookmarkEnd w:id="99"/>
    </w:p>
    <w:p w14:paraId="5CAEC539" w14:textId="7F78F567" w:rsidR="00D57656" w:rsidRDefault="00747504" w:rsidP="008201AF">
      <w:pPr>
        <w:pStyle w:val="Odstavecseseznamem"/>
        <w:numPr>
          <w:ilvl w:val="0"/>
          <w:numId w:val="30"/>
        </w:numPr>
      </w:pPr>
      <w:r>
        <w:t>Zdrojové kódy</w:t>
      </w:r>
      <w:r w:rsidR="00357132">
        <w:t xml:space="preserve"> projektu</w:t>
      </w: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7"/>
          <w:footerReference w:type="default" r:id="rId68"/>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D852FDE" w14:textId="3B50367D" w:rsidR="00357132" w:rsidRDefault="00357132">
      <w:r>
        <w:t>Soubory projektu jsou dostupné v</w:t>
      </w:r>
      <w:r w:rsidR="00EE1707">
        <w:t> </w:t>
      </w:r>
      <w:r>
        <w:t>podobě Git repositáře na adrese:</w:t>
      </w:r>
    </w:p>
    <w:p w14:paraId="198A1877" w14:textId="1AACF79B" w:rsidR="00357132" w:rsidRDefault="00EA2CA3" w:rsidP="00357132">
      <w:hyperlink r:id="rId69" w:history="1">
        <w:r w:rsidR="00357132" w:rsidRPr="00244E37">
          <w:rPr>
            <w:rStyle w:val="Hypertextovodkaz"/>
          </w:rPr>
          <w:t>https://github.com/Scriptman777/PythonVisualisaton</w:t>
        </w:r>
      </w:hyperlink>
    </w:p>
    <w:p w14:paraId="78A3BC6A" w14:textId="3C8016CF" w:rsidR="00357132" w:rsidRDefault="00357132" w:rsidP="00357132"/>
    <w:p w14:paraId="18F7D70C" w14:textId="0C400D5F" w:rsidR="00357132" w:rsidRDefault="00357132" w:rsidP="00357132">
      <w:r>
        <w:rPr>
          <w:b/>
          <w:bCs/>
        </w:rPr>
        <w:t>Struktura projektu</w:t>
      </w:r>
    </w:p>
    <w:p w14:paraId="104DBCEC" w14:textId="2CDAD7EA" w:rsidR="00357132" w:rsidRDefault="00EE1707" w:rsidP="00EE1707">
      <w:pPr>
        <w:pStyle w:val="Odstavecseseznamem"/>
        <w:numPr>
          <w:ilvl w:val="0"/>
          <w:numId w:val="50"/>
        </w:numPr>
      </w:pPr>
      <w:r>
        <w:t xml:space="preserve">!Thesis – složka </w:t>
      </w:r>
      <w:r w:rsidR="00117C83">
        <w:t>obsahuje</w:t>
      </w:r>
      <w:r>
        <w:t xml:space="preserve"> elektronickou podobu této práce</w:t>
      </w:r>
      <w:r w:rsidR="003743C0">
        <w:t xml:space="preserve"> ve formátech .</w:t>
      </w:r>
      <w:proofErr w:type="spellStart"/>
      <w:r w:rsidR="003743C0">
        <w:t>docx</w:t>
      </w:r>
      <w:proofErr w:type="spellEnd"/>
      <w:r w:rsidR="003743C0">
        <w:t xml:space="preserve"> a .</w:t>
      </w:r>
      <w:proofErr w:type="spellStart"/>
      <w:r w:rsidR="003743C0">
        <w:t>pdf</w:t>
      </w:r>
      <w:proofErr w:type="spellEnd"/>
    </w:p>
    <w:p w14:paraId="723CF30F" w14:textId="04F21378" w:rsidR="003743C0" w:rsidRDefault="00EE1707" w:rsidP="003743C0">
      <w:pPr>
        <w:pStyle w:val="Odstavecseseznamem"/>
        <w:numPr>
          <w:ilvl w:val="0"/>
          <w:numId w:val="50"/>
        </w:numPr>
      </w:pPr>
      <w:proofErr w:type="spellStart"/>
      <w:r>
        <w:t>Complete</w:t>
      </w:r>
      <w:proofErr w:type="spellEnd"/>
      <w:r>
        <w:t xml:space="preserve"> </w:t>
      </w:r>
      <w:proofErr w:type="spellStart"/>
      <w:r>
        <w:t>examples</w:t>
      </w:r>
      <w:proofErr w:type="spellEnd"/>
      <w:r>
        <w:t xml:space="preserve"> – složka obsahuje zdrojové kódy k úlohám kapitoly </w:t>
      </w:r>
      <w:r w:rsidR="00C17BEE">
        <w:t>7</w:t>
      </w:r>
      <w:r>
        <w:t>.2</w:t>
      </w:r>
    </w:p>
    <w:p w14:paraId="097501D7" w14:textId="45931911" w:rsidR="003743C0" w:rsidRDefault="003743C0" w:rsidP="003743C0">
      <w:pPr>
        <w:pStyle w:val="Odstavecseseznamem"/>
        <w:numPr>
          <w:ilvl w:val="1"/>
          <w:numId w:val="50"/>
        </w:numPr>
      </w:pPr>
      <w:r>
        <w:t>Každá podsložka obsahuje jednu úlohu</w:t>
      </w:r>
      <w:r w:rsidR="00247283">
        <w:t xml:space="preserve"> </w:t>
      </w:r>
      <w:r w:rsidR="003E1730">
        <w:t>(</w:t>
      </w:r>
      <w:r w:rsidR="00247283">
        <w:t>ukázkové řešení</w:t>
      </w:r>
      <w:r w:rsidR="002C29E6">
        <w:t>, data k vizualizaci a</w:t>
      </w:r>
      <w:r>
        <w:t xml:space="preserve"> </w:t>
      </w:r>
      <w:r w:rsidR="00AF640B">
        <w:t>zdrojové kódy</w:t>
      </w:r>
      <w:r w:rsidR="003E1730">
        <w:t xml:space="preserve">, které jsou </w:t>
      </w:r>
      <w:r w:rsidR="00AF640B">
        <w:t>značeny podle použité knihovny</w:t>
      </w:r>
      <w:r w:rsidR="0096628A">
        <w:t xml:space="preserve"> a</w:t>
      </w:r>
      <w:r w:rsidR="00117C83">
        <w:t xml:space="preserve"> pro lepší čitelnost</w:t>
      </w:r>
      <w:r w:rsidR="0096628A">
        <w:t xml:space="preserve"> okomentovány</w:t>
      </w:r>
      <w:r w:rsidR="003E1730">
        <w:t>)</w:t>
      </w:r>
    </w:p>
    <w:p w14:paraId="5263E591" w14:textId="5F485640" w:rsidR="00EE1707" w:rsidRDefault="00EE1707" w:rsidP="00EE1707">
      <w:pPr>
        <w:pStyle w:val="Odstavecseseznamem"/>
        <w:numPr>
          <w:ilvl w:val="0"/>
          <w:numId w:val="50"/>
        </w:numPr>
      </w:pPr>
      <w:proofErr w:type="spellStart"/>
      <w:r>
        <w:t>Library</w:t>
      </w:r>
      <w:proofErr w:type="spellEnd"/>
      <w:r>
        <w:t xml:space="preserve"> testing – složka </w:t>
      </w:r>
      <w:r w:rsidR="00E41024">
        <w:t xml:space="preserve">obsahuje </w:t>
      </w:r>
      <w:r>
        <w:t xml:space="preserve">zdrojové kódy využité při testování knihoven v kapitole </w:t>
      </w:r>
      <w:r w:rsidR="00C17BEE">
        <w:t>7</w:t>
      </w:r>
      <w:r>
        <w:t>.3</w:t>
      </w:r>
    </w:p>
    <w:p w14:paraId="69F7AA83" w14:textId="34B92E0A" w:rsidR="0096628A" w:rsidRDefault="0096628A" w:rsidP="0096628A">
      <w:pPr>
        <w:pStyle w:val="Odstavecseseznamem"/>
        <w:numPr>
          <w:ilvl w:val="1"/>
          <w:numId w:val="50"/>
        </w:numPr>
      </w:pPr>
      <w:r>
        <w:t xml:space="preserve">Složka </w:t>
      </w:r>
      <w:proofErr w:type="spellStart"/>
      <w:r>
        <w:t>Template</w:t>
      </w:r>
      <w:proofErr w:type="spellEnd"/>
      <w:r>
        <w:t xml:space="preserve"> obsahuje</w:t>
      </w:r>
      <w:r w:rsidR="00437E00">
        <w:t xml:space="preserve"> prázdnou</w:t>
      </w:r>
      <w:r w:rsidR="00626E92">
        <w:t xml:space="preserve"> šablonu pro testy knihoven</w:t>
      </w:r>
    </w:p>
    <w:p w14:paraId="16C21643" w14:textId="6D484B3A" w:rsidR="00626E92" w:rsidRDefault="00626E92" w:rsidP="0096628A">
      <w:pPr>
        <w:pStyle w:val="Odstavecseseznamem"/>
        <w:numPr>
          <w:ilvl w:val="1"/>
          <w:numId w:val="50"/>
        </w:numPr>
      </w:pPr>
      <w:r>
        <w:t xml:space="preserve">Složka </w:t>
      </w:r>
      <w:proofErr w:type="spellStart"/>
      <w:r>
        <w:t>Summary</w:t>
      </w:r>
      <w:proofErr w:type="spellEnd"/>
      <w:r>
        <w:t xml:space="preserve"> obsahuje skript a data pro vytvoření souhrnné vizualizace z kapitoly 8.2</w:t>
      </w:r>
    </w:p>
    <w:p w14:paraId="097ADC1F" w14:textId="1EACA220" w:rsidR="00626E92" w:rsidRDefault="00626E92" w:rsidP="0096628A">
      <w:pPr>
        <w:pStyle w:val="Odstavecseseznamem"/>
        <w:numPr>
          <w:ilvl w:val="1"/>
          <w:numId w:val="50"/>
        </w:numPr>
      </w:pPr>
      <w:r>
        <w:t xml:space="preserve">Ostatní složky </w:t>
      </w:r>
      <w:r w:rsidR="00E41024">
        <w:t>obsahují samotné testy knihoven</w:t>
      </w:r>
    </w:p>
    <w:p w14:paraId="5C5428D8" w14:textId="557FF21D" w:rsidR="00626E92" w:rsidRDefault="00EE1707" w:rsidP="00626E92">
      <w:pPr>
        <w:pStyle w:val="Odstavecseseznamem"/>
        <w:numPr>
          <w:ilvl w:val="0"/>
          <w:numId w:val="50"/>
        </w:numPr>
      </w:pPr>
      <w:proofErr w:type="spellStart"/>
      <w:r>
        <w:t>Loading</w:t>
      </w:r>
      <w:proofErr w:type="spellEnd"/>
      <w:r>
        <w:t xml:space="preserve"> data – složka </w:t>
      </w:r>
      <w:r w:rsidR="00E41024">
        <w:t xml:space="preserve">obsahuje </w:t>
      </w:r>
      <w:r>
        <w:t>zdrojové kódy</w:t>
      </w:r>
      <w:r w:rsidR="00482741">
        <w:t xml:space="preserve"> </w:t>
      </w:r>
      <w:r>
        <w:t>demonstrující načítání dat z různých zdrojů</w:t>
      </w:r>
      <w:r w:rsidR="00EF2893">
        <w:t xml:space="preserve"> popisované v kapitole </w:t>
      </w:r>
      <w:r w:rsidR="00C17BEE">
        <w:t>7</w:t>
      </w:r>
      <w:r w:rsidR="00EF2893">
        <w:t>.</w:t>
      </w:r>
      <w:r w:rsidR="00626E92">
        <w:t>1</w:t>
      </w:r>
    </w:p>
    <w:p w14:paraId="1912A71B" w14:textId="61DEC54E" w:rsidR="00626E92" w:rsidRDefault="00C17BEE" w:rsidP="00626E92">
      <w:pPr>
        <w:pStyle w:val="Odstavecseseznamem"/>
        <w:numPr>
          <w:ilvl w:val="1"/>
          <w:numId w:val="50"/>
        </w:numPr>
      </w:pPr>
      <w:r>
        <w:t>Pod</w:t>
      </w:r>
      <w:r w:rsidR="00EE5B83">
        <w:t>s</w:t>
      </w:r>
      <w:r>
        <w:t>ložky jsou děleny dle kapitol</w:t>
      </w:r>
      <w:r w:rsidR="00EE5B83">
        <w:t xml:space="preserve">, tedy načítání dat ze souboru, API, databáze a webových stránek. Složky obsahují data k načtení a zdrojový kód, jak v klasické podobě, tak v podobě </w:t>
      </w:r>
      <w:proofErr w:type="spellStart"/>
      <w:r w:rsidR="00EE5B83">
        <w:t>Jupyter</w:t>
      </w:r>
      <w:proofErr w:type="spellEnd"/>
      <w:r w:rsidR="00EE5B83">
        <w:t xml:space="preserve"> notebook. Soubory </w:t>
      </w:r>
      <w:proofErr w:type="spellStart"/>
      <w:r w:rsidR="00EE5B83">
        <w:t>Jupyter</w:t>
      </w:r>
      <w:proofErr w:type="spellEnd"/>
      <w:r w:rsidR="00EE5B83">
        <w:t xml:space="preserve"> notebook jsou dále vyexportovány do formátu .</w:t>
      </w:r>
      <w:proofErr w:type="spellStart"/>
      <w:r w:rsidR="00EE5B83">
        <w:t>pdf</w:t>
      </w:r>
      <w:proofErr w:type="spellEnd"/>
      <w:r w:rsidR="00EE5B83">
        <w:t xml:space="preserve"> pro snazší čitelnost a možnost prohlížení výstupů bez nutnosti spouštět </w:t>
      </w:r>
      <w:r w:rsidR="00110067">
        <w:t xml:space="preserve">programy </w:t>
      </w:r>
      <w:r w:rsidR="00EE5B83">
        <w:t xml:space="preserve">samotné. </w:t>
      </w:r>
    </w:p>
    <w:p w14:paraId="51619A5F" w14:textId="77777777" w:rsidR="00626E92" w:rsidRDefault="00626E92" w:rsidP="00626E92"/>
    <w:p w14:paraId="55AE3DAA" w14:textId="77777777" w:rsidR="00626E92" w:rsidRDefault="00626E92" w:rsidP="00626E92"/>
    <w:p w14:paraId="16ED8C17" w14:textId="77777777" w:rsidR="00626E92" w:rsidRDefault="00626E92" w:rsidP="00626E92"/>
    <w:p w14:paraId="2AF9B375" w14:textId="77777777" w:rsidR="00626E92" w:rsidRDefault="00626E92" w:rsidP="00626E92"/>
    <w:p w14:paraId="1162CA0B" w14:textId="322405A7" w:rsidR="00626E92" w:rsidRDefault="00626E92" w:rsidP="00626E92">
      <w:pPr>
        <w:sectPr w:rsidR="00626E92" w:rsidSect="00FC3E01">
          <w:headerReference w:type="default" r:id="rId70"/>
          <w:footerReference w:type="default" r:id="rId71"/>
          <w:pgSz w:w="11906" w:h="16838"/>
          <w:pgMar w:top="1701" w:right="1701" w:bottom="1701" w:left="1701" w:header="709" w:footer="709" w:gutter="0"/>
          <w:pgNumType w:start="1"/>
          <w:cols w:space="708"/>
          <w:docGrid w:linePitch="360"/>
        </w:sectPr>
      </w:pPr>
    </w:p>
    <w:p w14:paraId="15EDD0D4" w14:textId="650F8480" w:rsidR="008201AF" w:rsidRPr="006B1AEC" w:rsidRDefault="00EE700B" w:rsidP="00EE700B">
      <w:pPr>
        <w:rPr>
          <w:i/>
        </w:rPr>
      </w:pPr>
      <w:r w:rsidRPr="00EE700B">
        <w:rPr>
          <w:i/>
          <w:noProof/>
        </w:rPr>
        <w:lastRenderedPageBreak/>
        <w:drawing>
          <wp:anchor distT="0" distB="0" distL="114300" distR="114300" simplePos="0" relativeHeight="251658240" behindDoc="1" locked="0" layoutInCell="1" allowOverlap="1" wp14:anchorId="7F5027D2" wp14:editId="44BFFE13">
            <wp:simplePos x="0" y="0"/>
            <wp:positionH relativeFrom="margin">
              <wp:align>center</wp:align>
            </wp:positionH>
            <wp:positionV relativeFrom="paragraph">
              <wp:posOffset>0</wp:posOffset>
            </wp:positionV>
            <wp:extent cx="7183120" cy="10200640"/>
            <wp:effectExtent l="0" t="0" r="0" b="0"/>
            <wp:wrapTight wrapText="bothSides">
              <wp:wrapPolygon edited="0">
                <wp:start x="0" y="0"/>
                <wp:lineTo x="0" y="21541"/>
                <wp:lineTo x="21539" y="21541"/>
                <wp:lineTo x="21539"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r="839"/>
                    <a:stretch/>
                  </pic:blipFill>
                  <pic:spPr bwMode="auto">
                    <a:xfrm>
                      <a:off x="0" y="0"/>
                      <a:ext cx="7183120" cy="10200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201AF" w:rsidRPr="006B1AEC" w:rsidSect="00EE700B">
      <w:headerReference w:type="default" r:id="rId73"/>
      <w:pgSz w:w="11906" w:h="16838"/>
      <w:pgMar w:top="720" w:right="720" w:bottom="720" w:left="720" w:header="45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E7198" w14:textId="77777777" w:rsidR="00EA2CA3" w:rsidRDefault="00EA2CA3" w:rsidP="003A3689">
      <w:pPr>
        <w:spacing w:line="240" w:lineRule="auto"/>
      </w:pPr>
      <w:r>
        <w:separator/>
      </w:r>
    </w:p>
    <w:p w14:paraId="659894BB" w14:textId="77777777" w:rsidR="00EA2CA3" w:rsidRDefault="00EA2CA3"/>
  </w:endnote>
  <w:endnote w:type="continuationSeparator" w:id="0">
    <w:p w14:paraId="626F7A9B" w14:textId="77777777" w:rsidR="00EA2CA3" w:rsidRDefault="00EA2CA3" w:rsidP="003A3689">
      <w:pPr>
        <w:spacing w:line="240" w:lineRule="auto"/>
      </w:pPr>
      <w:r>
        <w:continuationSeparator/>
      </w:r>
    </w:p>
    <w:p w14:paraId="69BF755B" w14:textId="77777777" w:rsidR="00EA2CA3" w:rsidRDefault="00EA2C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59C2A" w14:textId="77777777" w:rsidR="00EA2CA3" w:rsidRDefault="00EA2CA3" w:rsidP="003A3689">
      <w:pPr>
        <w:spacing w:line="240" w:lineRule="auto"/>
      </w:pPr>
      <w:r>
        <w:separator/>
      </w:r>
    </w:p>
    <w:p w14:paraId="3C94BA52" w14:textId="77777777" w:rsidR="00EA2CA3" w:rsidRDefault="00EA2CA3"/>
  </w:footnote>
  <w:footnote w:type="continuationSeparator" w:id="0">
    <w:p w14:paraId="50156FBE" w14:textId="77777777" w:rsidR="00EA2CA3" w:rsidRDefault="00EA2CA3" w:rsidP="003A3689">
      <w:pPr>
        <w:spacing w:line="240" w:lineRule="auto"/>
      </w:pPr>
      <w:r>
        <w:continuationSeparator/>
      </w:r>
    </w:p>
    <w:p w14:paraId="616C9B72" w14:textId="77777777" w:rsidR="00EA2CA3" w:rsidRDefault="00EA2C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024D25"/>
    <w:multiLevelType w:val="hybridMultilevel"/>
    <w:tmpl w:val="A94A025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0"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20"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1"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692D2F65"/>
    <w:multiLevelType w:val="hybridMultilevel"/>
    <w:tmpl w:val="34805B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8"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16cid:durableId="2059665608">
    <w:abstractNumId w:val="32"/>
  </w:num>
  <w:num w:numId="2" w16cid:durableId="318772643">
    <w:abstractNumId w:val="33"/>
  </w:num>
  <w:num w:numId="3" w16cid:durableId="917789582">
    <w:abstractNumId w:val="24"/>
  </w:num>
  <w:num w:numId="4" w16cid:durableId="816259252">
    <w:abstractNumId w:val="10"/>
  </w:num>
  <w:num w:numId="5" w16cid:durableId="1388531693">
    <w:abstractNumId w:val="14"/>
  </w:num>
  <w:num w:numId="6" w16cid:durableId="668868390">
    <w:abstractNumId w:val="5"/>
  </w:num>
  <w:num w:numId="7" w16cid:durableId="7410925">
    <w:abstractNumId w:val="20"/>
  </w:num>
  <w:num w:numId="8" w16cid:durableId="1798180077">
    <w:abstractNumId w:val="17"/>
  </w:num>
  <w:num w:numId="9" w16cid:durableId="430854277">
    <w:abstractNumId w:val="26"/>
  </w:num>
  <w:num w:numId="10" w16cid:durableId="2080126463">
    <w:abstractNumId w:val="25"/>
  </w:num>
  <w:num w:numId="11" w16cid:durableId="1862938809">
    <w:abstractNumId w:val="22"/>
  </w:num>
  <w:num w:numId="12" w16cid:durableId="2060662917">
    <w:abstractNumId w:val="23"/>
  </w:num>
  <w:num w:numId="13" w16cid:durableId="660426618">
    <w:abstractNumId w:val="19"/>
  </w:num>
  <w:num w:numId="14" w16cid:durableId="185141477">
    <w:abstractNumId w:val="49"/>
  </w:num>
  <w:num w:numId="15" w16cid:durableId="867911989">
    <w:abstractNumId w:val="16"/>
  </w:num>
  <w:num w:numId="16" w16cid:durableId="990714254">
    <w:abstractNumId w:val="36"/>
  </w:num>
  <w:num w:numId="17" w16cid:durableId="1248539381">
    <w:abstractNumId w:val="47"/>
  </w:num>
  <w:num w:numId="18" w16cid:durableId="1009522850">
    <w:abstractNumId w:val="38"/>
  </w:num>
  <w:num w:numId="19" w16cid:durableId="2113746397">
    <w:abstractNumId w:val="42"/>
  </w:num>
  <w:num w:numId="20" w16cid:durableId="1071348092">
    <w:abstractNumId w:val="2"/>
  </w:num>
  <w:num w:numId="21" w16cid:durableId="1713335627">
    <w:abstractNumId w:val="4"/>
  </w:num>
  <w:num w:numId="22" w16cid:durableId="1827937438">
    <w:abstractNumId w:val="46"/>
  </w:num>
  <w:num w:numId="23" w16cid:durableId="833029557">
    <w:abstractNumId w:val="6"/>
  </w:num>
  <w:num w:numId="24" w16cid:durableId="201527454">
    <w:abstractNumId w:val="44"/>
  </w:num>
  <w:num w:numId="25" w16cid:durableId="438912056">
    <w:abstractNumId w:val="12"/>
  </w:num>
  <w:num w:numId="26" w16cid:durableId="1503164453">
    <w:abstractNumId w:val="11"/>
  </w:num>
  <w:num w:numId="27" w16cid:durableId="1335838982">
    <w:abstractNumId w:val="30"/>
  </w:num>
  <w:num w:numId="28" w16cid:durableId="1026515562">
    <w:abstractNumId w:val="45"/>
  </w:num>
  <w:num w:numId="29" w16cid:durableId="697201192">
    <w:abstractNumId w:val="31"/>
  </w:num>
  <w:num w:numId="30" w16cid:durableId="1921480775">
    <w:abstractNumId w:val="0"/>
  </w:num>
  <w:num w:numId="31" w16cid:durableId="2108191752">
    <w:abstractNumId w:val="35"/>
  </w:num>
  <w:num w:numId="32" w16cid:durableId="1847666388">
    <w:abstractNumId w:val="13"/>
  </w:num>
  <w:num w:numId="33" w16cid:durableId="678586206">
    <w:abstractNumId w:val="1"/>
  </w:num>
  <w:num w:numId="34" w16cid:durableId="1274627410">
    <w:abstractNumId w:val="40"/>
  </w:num>
  <w:num w:numId="35" w16cid:durableId="1534268539">
    <w:abstractNumId w:val="3"/>
  </w:num>
  <w:num w:numId="36" w16cid:durableId="2029208396">
    <w:abstractNumId w:val="21"/>
  </w:num>
  <w:num w:numId="37" w16cid:durableId="1442726838">
    <w:abstractNumId w:val="18"/>
  </w:num>
  <w:num w:numId="38" w16cid:durableId="745420454">
    <w:abstractNumId w:val="37"/>
  </w:num>
  <w:num w:numId="39" w16cid:durableId="717433973">
    <w:abstractNumId w:val="28"/>
  </w:num>
  <w:num w:numId="40" w16cid:durableId="1991861213">
    <w:abstractNumId w:val="43"/>
  </w:num>
  <w:num w:numId="41" w16cid:durableId="431630123">
    <w:abstractNumId w:val="41"/>
  </w:num>
  <w:num w:numId="42" w16cid:durableId="2143421317">
    <w:abstractNumId w:val="8"/>
  </w:num>
  <w:num w:numId="43" w16cid:durableId="2130197894">
    <w:abstractNumId w:val="15"/>
  </w:num>
  <w:num w:numId="44" w16cid:durableId="1295020126">
    <w:abstractNumId w:val="27"/>
  </w:num>
  <w:num w:numId="45" w16cid:durableId="1471173259">
    <w:abstractNumId w:val="29"/>
  </w:num>
  <w:num w:numId="46" w16cid:durableId="784275038">
    <w:abstractNumId w:val="7"/>
  </w:num>
  <w:num w:numId="47" w16cid:durableId="230891145">
    <w:abstractNumId w:val="48"/>
  </w:num>
  <w:num w:numId="48" w16cid:durableId="927268989">
    <w:abstractNumId w:val="34"/>
  </w:num>
  <w:num w:numId="49" w16cid:durableId="177818752">
    <w:abstractNumId w:val="39"/>
  </w:num>
  <w:num w:numId="50" w16cid:durableId="20980154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5C44"/>
    <w:rsid w:val="000073AC"/>
    <w:rsid w:val="00007B33"/>
    <w:rsid w:val="00010864"/>
    <w:rsid w:val="000117E3"/>
    <w:rsid w:val="000130B6"/>
    <w:rsid w:val="00013927"/>
    <w:rsid w:val="00014881"/>
    <w:rsid w:val="00014A9F"/>
    <w:rsid w:val="000158E2"/>
    <w:rsid w:val="000161A3"/>
    <w:rsid w:val="00016A91"/>
    <w:rsid w:val="00016B8D"/>
    <w:rsid w:val="00021055"/>
    <w:rsid w:val="00021D3C"/>
    <w:rsid w:val="00022EFD"/>
    <w:rsid w:val="0002334D"/>
    <w:rsid w:val="00023D77"/>
    <w:rsid w:val="000244A6"/>
    <w:rsid w:val="00025671"/>
    <w:rsid w:val="00025C83"/>
    <w:rsid w:val="00026354"/>
    <w:rsid w:val="000274FB"/>
    <w:rsid w:val="00030884"/>
    <w:rsid w:val="00030A70"/>
    <w:rsid w:val="000318E0"/>
    <w:rsid w:val="00032194"/>
    <w:rsid w:val="0003290B"/>
    <w:rsid w:val="00032976"/>
    <w:rsid w:val="00032B4F"/>
    <w:rsid w:val="00032DCA"/>
    <w:rsid w:val="000330D4"/>
    <w:rsid w:val="000334FC"/>
    <w:rsid w:val="00033BE6"/>
    <w:rsid w:val="000350A4"/>
    <w:rsid w:val="00035124"/>
    <w:rsid w:val="00036472"/>
    <w:rsid w:val="0003661D"/>
    <w:rsid w:val="00036B69"/>
    <w:rsid w:val="00037D64"/>
    <w:rsid w:val="0004076A"/>
    <w:rsid w:val="0004078A"/>
    <w:rsid w:val="00040A28"/>
    <w:rsid w:val="00040A70"/>
    <w:rsid w:val="00040C95"/>
    <w:rsid w:val="00040E97"/>
    <w:rsid w:val="000411F7"/>
    <w:rsid w:val="00041482"/>
    <w:rsid w:val="000416E5"/>
    <w:rsid w:val="0004176A"/>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427A"/>
    <w:rsid w:val="000552AA"/>
    <w:rsid w:val="00055937"/>
    <w:rsid w:val="0005781F"/>
    <w:rsid w:val="000600A3"/>
    <w:rsid w:val="00060729"/>
    <w:rsid w:val="000610E8"/>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37"/>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5DF2"/>
    <w:rsid w:val="00087206"/>
    <w:rsid w:val="0009037B"/>
    <w:rsid w:val="000907DB"/>
    <w:rsid w:val="00090DD0"/>
    <w:rsid w:val="00090EBD"/>
    <w:rsid w:val="000910FF"/>
    <w:rsid w:val="0009164F"/>
    <w:rsid w:val="00092B21"/>
    <w:rsid w:val="0009300E"/>
    <w:rsid w:val="000931C6"/>
    <w:rsid w:val="000931CF"/>
    <w:rsid w:val="00094853"/>
    <w:rsid w:val="00094B25"/>
    <w:rsid w:val="00095694"/>
    <w:rsid w:val="000956EA"/>
    <w:rsid w:val="00095BFA"/>
    <w:rsid w:val="0009608D"/>
    <w:rsid w:val="00096FD8"/>
    <w:rsid w:val="00097B32"/>
    <w:rsid w:val="000A03FC"/>
    <w:rsid w:val="000A0461"/>
    <w:rsid w:val="000A0481"/>
    <w:rsid w:val="000A10A1"/>
    <w:rsid w:val="000A1A81"/>
    <w:rsid w:val="000A1BB9"/>
    <w:rsid w:val="000A2200"/>
    <w:rsid w:val="000A49CD"/>
    <w:rsid w:val="000A5535"/>
    <w:rsid w:val="000A5CE8"/>
    <w:rsid w:val="000A7E40"/>
    <w:rsid w:val="000B0DEB"/>
    <w:rsid w:val="000B15CA"/>
    <w:rsid w:val="000B2174"/>
    <w:rsid w:val="000B3610"/>
    <w:rsid w:val="000B3E97"/>
    <w:rsid w:val="000B4A34"/>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669"/>
    <w:rsid w:val="000C7799"/>
    <w:rsid w:val="000D044A"/>
    <w:rsid w:val="000D0887"/>
    <w:rsid w:val="000D0AAD"/>
    <w:rsid w:val="000D2AB9"/>
    <w:rsid w:val="000D316F"/>
    <w:rsid w:val="000D40DB"/>
    <w:rsid w:val="000D485D"/>
    <w:rsid w:val="000D5CC4"/>
    <w:rsid w:val="000D761D"/>
    <w:rsid w:val="000D7F09"/>
    <w:rsid w:val="000D7F3B"/>
    <w:rsid w:val="000E3B6F"/>
    <w:rsid w:val="000E4A3F"/>
    <w:rsid w:val="000E4B49"/>
    <w:rsid w:val="000E5287"/>
    <w:rsid w:val="000E5D59"/>
    <w:rsid w:val="000E6BAC"/>
    <w:rsid w:val="000E759E"/>
    <w:rsid w:val="000E7BCF"/>
    <w:rsid w:val="000F108F"/>
    <w:rsid w:val="000F1435"/>
    <w:rsid w:val="000F1ADA"/>
    <w:rsid w:val="000F2628"/>
    <w:rsid w:val="000F2A93"/>
    <w:rsid w:val="000F3248"/>
    <w:rsid w:val="000F457F"/>
    <w:rsid w:val="000F4B86"/>
    <w:rsid w:val="000F4E43"/>
    <w:rsid w:val="000F6427"/>
    <w:rsid w:val="00101236"/>
    <w:rsid w:val="00101951"/>
    <w:rsid w:val="00101FE2"/>
    <w:rsid w:val="0010213C"/>
    <w:rsid w:val="00103D30"/>
    <w:rsid w:val="00104624"/>
    <w:rsid w:val="001057DD"/>
    <w:rsid w:val="0010592E"/>
    <w:rsid w:val="0010614E"/>
    <w:rsid w:val="001072EC"/>
    <w:rsid w:val="00107B97"/>
    <w:rsid w:val="00107F9E"/>
    <w:rsid w:val="00110067"/>
    <w:rsid w:val="001103BD"/>
    <w:rsid w:val="00111779"/>
    <w:rsid w:val="00111EB9"/>
    <w:rsid w:val="00112012"/>
    <w:rsid w:val="0011231C"/>
    <w:rsid w:val="00112DB6"/>
    <w:rsid w:val="00112FA9"/>
    <w:rsid w:val="001136FE"/>
    <w:rsid w:val="00113AF5"/>
    <w:rsid w:val="00113F40"/>
    <w:rsid w:val="001142FD"/>
    <w:rsid w:val="00115B2E"/>
    <w:rsid w:val="001172AB"/>
    <w:rsid w:val="00117C83"/>
    <w:rsid w:val="00121378"/>
    <w:rsid w:val="00121F16"/>
    <w:rsid w:val="00122406"/>
    <w:rsid w:val="001237D4"/>
    <w:rsid w:val="001238B3"/>
    <w:rsid w:val="00123C54"/>
    <w:rsid w:val="00123D61"/>
    <w:rsid w:val="00123F57"/>
    <w:rsid w:val="001242E1"/>
    <w:rsid w:val="0012471F"/>
    <w:rsid w:val="00124B4E"/>
    <w:rsid w:val="00124CAE"/>
    <w:rsid w:val="00125FB6"/>
    <w:rsid w:val="00127866"/>
    <w:rsid w:val="00127AF8"/>
    <w:rsid w:val="00127C98"/>
    <w:rsid w:val="00130088"/>
    <w:rsid w:val="00130A6C"/>
    <w:rsid w:val="001321BD"/>
    <w:rsid w:val="00132B8A"/>
    <w:rsid w:val="00133023"/>
    <w:rsid w:val="00133F7A"/>
    <w:rsid w:val="00134D18"/>
    <w:rsid w:val="00136470"/>
    <w:rsid w:val="00136D22"/>
    <w:rsid w:val="00137178"/>
    <w:rsid w:val="00137EBC"/>
    <w:rsid w:val="00137F6E"/>
    <w:rsid w:val="00141F9F"/>
    <w:rsid w:val="00142B49"/>
    <w:rsid w:val="00142BF4"/>
    <w:rsid w:val="00142E8D"/>
    <w:rsid w:val="00143039"/>
    <w:rsid w:val="00143B9A"/>
    <w:rsid w:val="0014417E"/>
    <w:rsid w:val="00144894"/>
    <w:rsid w:val="00144DAE"/>
    <w:rsid w:val="00144DE5"/>
    <w:rsid w:val="00144E89"/>
    <w:rsid w:val="001462F3"/>
    <w:rsid w:val="00146795"/>
    <w:rsid w:val="00150791"/>
    <w:rsid w:val="00150DE2"/>
    <w:rsid w:val="00151803"/>
    <w:rsid w:val="00151A18"/>
    <w:rsid w:val="00151B84"/>
    <w:rsid w:val="00151E40"/>
    <w:rsid w:val="001528A9"/>
    <w:rsid w:val="00152968"/>
    <w:rsid w:val="00152AE5"/>
    <w:rsid w:val="00152D77"/>
    <w:rsid w:val="00152D8B"/>
    <w:rsid w:val="00153E1A"/>
    <w:rsid w:val="00153E65"/>
    <w:rsid w:val="00154809"/>
    <w:rsid w:val="00154F8B"/>
    <w:rsid w:val="00155FB3"/>
    <w:rsid w:val="00156420"/>
    <w:rsid w:val="00156CB2"/>
    <w:rsid w:val="00157002"/>
    <w:rsid w:val="00157748"/>
    <w:rsid w:val="00160492"/>
    <w:rsid w:val="00160CB6"/>
    <w:rsid w:val="00160E75"/>
    <w:rsid w:val="0016132F"/>
    <w:rsid w:val="00161349"/>
    <w:rsid w:val="00162572"/>
    <w:rsid w:val="00162F70"/>
    <w:rsid w:val="00163046"/>
    <w:rsid w:val="0016335D"/>
    <w:rsid w:val="001642B1"/>
    <w:rsid w:val="00164895"/>
    <w:rsid w:val="001648FA"/>
    <w:rsid w:val="00164BF6"/>
    <w:rsid w:val="001651FE"/>
    <w:rsid w:val="00165F92"/>
    <w:rsid w:val="0016795F"/>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630"/>
    <w:rsid w:val="00182BFC"/>
    <w:rsid w:val="00182CFC"/>
    <w:rsid w:val="00183405"/>
    <w:rsid w:val="00183A99"/>
    <w:rsid w:val="00183E23"/>
    <w:rsid w:val="00184BAF"/>
    <w:rsid w:val="00185E59"/>
    <w:rsid w:val="00186FA0"/>
    <w:rsid w:val="00187F9E"/>
    <w:rsid w:val="00190156"/>
    <w:rsid w:val="0019067E"/>
    <w:rsid w:val="00190866"/>
    <w:rsid w:val="001911AC"/>
    <w:rsid w:val="0019131E"/>
    <w:rsid w:val="00191348"/>
    <w:rsid w:val="001913B2"/>
    <w:rsid w:val="00191F33"/>
    <w:rsid w:val="001921FF"/>
    <w:rsid w:val="0019254D"/>
    <w:rsid w:val="00193BF0"/>
    <w:rsid w:val="00194161"/>
    <w:rsid w:val="001949CA"/>
    <w:rsid w:val="0019595D"/>
    <w:rsid w:val="00195D52"/>
    <w:rsid w:val="00196EB8"/>
    <w:rsid w:val="001972C0"/>
    <w:rsid w:val="00197CB5"/>
    <w:rsid w:val="001A069C"/>
    <w:rsid w:val="001A0B0B"/>
    <w:rsid w:val="001A1242"/>
    <w:rsid w:val="001A192E"/>
    <w:rsid w:val="001A28C2"/>
    <w:rsid w:val="001A2F8A"/>
    <w:rsid w:val="001A3839"/>
    <w:rsid w:val="001A3E80"/>
    <w:rsid w:val="001A49F7"/>
    <w:rsid w:val="001A4DF3"/>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9AD"/>
    <w:rsid w:val="001D3A8D"/>
    <w:rsid w:val="001D437F"/>
    <w:rsid w:val="001D4BEB"/>
    <w:rsid w:val="001D5095"/>
    <w:rsid w:val="001D5501"/>
    <w:rsid w:val="001D5822"/>
    <w:rsid w:val="001D6F1A"/>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093F"/>
    <w:rsid w:val="001F1715"/>
    <w:rsid w:val="001F23ED"/>
    <w:rsid w:val="001F2695"/>
    <w:rsid w:val="001F330F"/>
    <w:rsid w:val="001F3789"/>
    <w:rsid w:val="001F384A"/>
    <w:rsid w:val="001F39F1"/>
    <w:rsid w:val="001F4DDB"/>
    <w:rsid w:val="001F60EE"/>
    <w:rsid w:val="001F6EBE"/>
    <w:rsid w:val="001F7869"/>
    <w:rsid w:val="00203A51"/>
    <w:rsid w:val="0020445A"/>
    <w:rsid w:val="0020676C"/>
    <w:rsid w:val="00206960"/>
    <w:rsid w:val="00206BAD"/>
    <w:rsid w:val="00207AFA"/>
    <w:rsid w:val="00207BB0"/>
    <w:rsid w:val="00207D6E"/>
    <w:rsid w:val="00207E4F"/>
    <w:rsid w:val="002102CF"/>
    <w:rsid w:val="002103C6"/>
    <w:rsid w:val="00210518"/>
    <w:rsid w:val="00211084"/>
    <w:rsid w:val="0021113F"/>
    <w:rsid w:val="00211E00"/>
    <w:rsid w:val="00212203"/>
    <w:rsid w:val="00212395"/>
    <w:rsid w:val="002126B1"/>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114"/>
    <w:rsid w:val="0022243C"/>
    <w:rsid w:val="002224D9"/>
    <w:rsid w:val="00222EB5"/>
    <w:rsid w:val="00223B61"/>
    <w:rsid w:val="00223D03"/>
    <w:rsid w:val="00223D9A"/>
    <w:rsid w:val="00224934"/>
    <w:rsid w:val="00225002"/>
    <w:rsid w:val="0022620F"/>
    <w:rsid w:val="00226276"/>
    <w:rsid w:val="00227100"/>
    <w:rsid w:val="002277C2"/>
    <w:rsid w:val="00227B1D"/>
    <w:rsid w:val="002304A2"/>
    <w:rsid w:val="00230F73"/>
    <w:rsid w:val="00231A46"/>
    <w:rsid w:val="002323D6"/>
    <w:rsid w:val="00232C2A"/>
    <w:rsid w:val="00233A83"/>
    <w:rsid w:val="0023538D"/>
    <w:rsid w:val="00236A60"/>
    <w:rsid w:val="00237DF4"/>
    <w:rsid w:val="00240C67"/>
    <w:rsid w:val="00240C6E"/>
    <w:rsid w:val="00241683"/>
    <w:rsid w:val="00241985"/>
    <w:rsid w:val="00241BCD"/>
    <w:rsid w:val="002429C6"/>
    <w:rsid w:val="00244081"/>
    <w:rsid w:val="002441D8"/>
    <w:rsid w:val="00244525"/>
    <w:rsid w:val="002447E0"/>
    <w:rsid w:val="00244A78"/>
    <w:rsid w:val="00244B7E"/>
    <w:rsid w:val="00245ABE"/>
    <w:rsid w:val="00246CC9"/>
    <w:rsid w:val="00246D7C"/>
    <w:rsid w:val="00247283"/>
    <w:rsid w:val="0024762B"/>
    <w:rsid w:val="00247EB0"/>
    <w:rsid w:val="00251711"/>
    <w:rsid w:val="002519CA"/>
    <w:rsid w:val="00251AF3"/>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39CF"/>
    <w:rsid w:val="00265FBE"/>
    <w:rsid w:val="002667FF"/>
    <w:rsid w:val="00266970"/>
    <w:rsid w:val="00270972"/>
    <w:rsid w:val="002724A1"/>
    <w:rsid w:val="00273C71"/>
    <w:rsid w:val="002743E7"/>
    <w:rsid w:val="002744E1"/>
    <w:rsid w:val="002768A3"/>
    <w:rsid w:val="00277D10"/>
    <w:rsid w:val="00282946"/>
    <w:rsid w:val="00282985"/>
    <w:rsid w:val="00282F57"/>
    <w:rsid w:val="002843AA"/>
    <w:rsid w:val="002843E8"/>
    <w:rsid w:val="002846D7"/>
    <w:rsid w:val="00284834"/>
    <w:rsid w:val="00284B5E"/>
    <w:rsid w:val="00284B62"/>
    <w:rsid w:val="002854AE"/>
    <w:rsid w:val="00286481"/>
    <w:rsid w:val="002877AA"/>
    <w:rsid w:val="00287C4D"/>
    <w:rsid w:val="00290ACB"/>
    <w:rsid w:val="00291799"/>
    <w:rsid w:val="002924FD"/>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4B69"/>
    <w:rsid w:val="002A5F22"/>
    <w:rsid w:val="002A6088"/>
    <w:rsid w:val="002A6CC5"/>
    <w:rsid w:val="002A7537"/>
    <w:rsid w:val="002B236C"/>
    <w:rsid w:val="002B24A7"/>
    <w:rsid w:val="002B30BE"/>
    <w:rsid w:val="002B71F6"/>
    <w:rsid w:val="002C0027"/>
    <w:rsid w:val="002C1D4E"/>
    <w:rsid w:val="002C29E6"/>
    <w:rsid w:val="002C2C92"/>
    <w:rsid w:val="002C2E20"/>
    <w:rsid w:val="002C343C"/>
    <w:rsid w:val="002C47F2"/>
    <w:rsid w:val="002C4B85"/>
    <w:rsid w:val="002C501E"/>
    <w:rsid w:val="002C53BB"/>
    <w:rsid w:val="002C53DD"/>
    <w:rsid w:val="002C6D17"/>
    <w:rsid w:val="002C76E8"/>
    <w:rsid w:val="002D01A5"/>
    <w:rsid w:val="002D0DD8"/>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07"/>
    <w:rsid w:val="002F27D0"/>
    <w:rsid w:val="002F4E44"/>
    <w:rsid w:val="002F4F29"/>
    <w:rsid w:val="002F5158"/>
    <w:rsid w:val="002F5692"/>
    <w:rsid w:val="002F5A34"/>
    <w:rsid w:val="002F5C17"/>
    <w:rsid w:val="002F7AE7"/>
    <w:rsid w:val="00300AE2"/>
    <w:rsid w:val="00301DC4"/>
    <w:rsid w:val="003020EC"/>
    <w:rsid w:val="00302829"/>
    <w:rsid w:val="003034EA"/>
    <w:rsid w:val="00304706"/>
    <w:rsid w:val="00304B01"/>
    <w:rsid w:val="00304BD1"/>
    <w:rsid w:val="00305264"/>
    <w:rsid w:val="00305323"/>
    <w:rsid w:val="00305B1E"/>
    <w:rsid w:val="00306A3F"/>
    <w:rsid w:val="00307A6F"/>
    <w:rsid w:val="003101E1"/>
    <w:rsid w:val="003109E0"/>
    <w:rsid w:val="00311F81"/>
    <w:rsid w:val="0031297B"/>
    <w:rsid w:val="0031416A"/>
    <w:rsid w:val="00315198"/>
    <w:rsid w:val="00316213"/>
    <w:rsid w:val="003168C0"/>
    <w:rsid w:val="00317097"/>
    <w:rsid w:val="00320C71"/>
    <w:rsid w:val="003233A7"/>
    <w:rsid w:val="0032446F"/>
    <w:rsid w:val="00324DF4"/>
    <w:rsid w:val="00325425"/>
    <w:rsid w:val="003255D9"/>
    <w:rsid w:val="00326350"/>
    <w:rsid w:val="00326405"/>
    <w:rsid w:val="003268FC"/>
    <w:rsid w:val="003301D3"/>
    <w:rsid w:val="003308B1"/>
    <w:rsid w:val="00330D8B"/>
    <w:rsid w:val="00331670"/>
    <w:rsid w:val="0033271C"/>
    <w:rsid w:val="0033273C"/>
    <w:rsid w:val="00332C44"/>
    <w:rsid w:val="00333F6E"/>
    <w:rsid w:val="0033508E"/>
    <w:rsid w:val="0033556B"/>
    <w:rsid w:val="00336A20"/>
    <w:rsid w:val="0033712E"/>
    <w:rsid w:val="0033717B"/>
    <w:rsid w:val="00340565"/>
    <w:rsid w:val="0034077B"/>
    <w:rsid w:val="003419C4"/>
    <w:rsid w:val="003419CC"/>
    <w:rsid w:val="003425A0"/>
    <w:rsid w:val="003453E3"/>
    <w:rsid w:val="00345A82"/>
    <w:rsid w:val="00346636"/>
    <w:rsid w:val="00346F92"/>
    <w:rsid w:val="003479F7"/>
    <w:rsid w:val="00350982"/>
    <w:rsid w:val="00351764"/>
    <w:rsid w:val="0035257E"/>
    <w:rsid w:val="00352643"/>
    <w:rsid w:val="00352FF9"/>
    <w:rsid w:val="003536C0"/>
    <w:rsid w:val="003544C5"/>
    <w:rsid w:val="00354705"/>
    <w:rsid w:val="003554B7"/>
    <w:rsid w:val="00355A37"/>
    <w:rsid w:val="00356A6E"/>
    <w:rsid w:val="00356ECD"/>
    <w:rsid w:val="00357132"/>
    <w:rsid w:val="00357861"/>
    <w:rsid w:val="00357FEB"/>
    <w:rsid w:val="003606BB"/>
    <w:rsid w:val="00361345"/>
    <w:rsid w:val="00362086"/>
    <w:rsid w:val="003627B7"/>
    <w:rsid w:val="003631F4"/>
    <w:rsid w:val="00363224"/>
    <w:rsid w:val="0036370D"/>
    <w:rsid w:val="00363A33"/>
    <w:rsid w:val="00363E59"/>
    <w:rsid w:val="003645B7"/>
    <w:rsid w:val="003650F1"/>
    <w:rsid w:val="003732AB"/>
    <w:rsid w:val="00373CAB"/>
    <w:rsid w:val="00373CCB"/>
    <w:rsid w:val="003743C0"/>
    <w:rsid w:val="00374B25"/>
    <w:rsid w:val="003757AC"/>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169"/>
    <w:rsid w:val="00392214"/>
    <w:rsid w:val="003924DA"/>
    <w:rsid w:val="0039256F"/>
    <w:rsid w:val="0039272C"/>
    <w:rsid w:val="003929C1"/>
    <w:rsid w:val="0039303F"/>
    <w:rsid w:val="00393B46"/>
    <w:rsid w:val="00393DA7"/>
    <w:rsid w:val="003944B3"/>
    <w:rsid w:val="00394513"/>
    <w:rsid w:val="00394DAB"/>
    <w:rsid w:val="00395036"/>
    <w:rsid w:val="00396580"/>
    <w:rsid w:val="00397BD6"/>
    <w:rsid w:val="003A1520"/>
    <w:rsid w:val="003A2598"/>
    <w:rsid w:val="003A286F"/>
    <w:rsid w:val="003A3689"/>
    <w:rsid w:val="003A3C0D"/>
    <w:rsid w:val="003A439A"/>
    <w:rsid w:val="003A5B9B"/>
    <w:rsid w:val="003A5D21"/>
    <w:rsid w:val="003A6E5F"/>
    <w:rsid w:val="003B1052"/>
    <w:rsid w:val="003B5E57"/>
    <w:rsid w:val="003B6BCF"/>
    <w:rsid w:val="003B7181"/>
    <w:rsid w:val="003B7AB9"/>
    <w:rsid w:val="003B7DF7"/>
    <w:rsid w:val="003C02B0"/>
    <w:rsid w:val="003C3903"/>
    <w:rsid w:val="003C41F6"/>
    <w:rsid w:val="003C4E34"/>
    <w:rsid w:val="003C4FF1"/>
    <w:rsid w:val="003C53DF"/>
    <w:rsid w:val="003C552F"/>
    <w:rsid w:val="003C5D5D"/>
    <w:rsid w:val="003C64B8"/>
    <w:rsid w:val="003C68B5"/>
    <w:rsid w:val="003D0AD7"/>
    <w:rsid w:val="003D3C30"/>
    <w:rsid w:val="003D5089"/>
    <w:rsid w:val="003D6548"/>
    <w:rsid w:val="003D6578"/>
    <w:rsid w:val="003D69EC"/>
    <w:rsid w:val="003D6EC6"/>
    <w:rsid w:val="003D7635"/>
    <w:rsid w:val="003D76BE"/>
    <w:rsid w:val="003E07D6"/>
    <w:rsid w:val="003E0A07"/>
    <w:rsid w:val="003E1730"/>
    <w:rsid w:val="003E2366"/>
    <w:rsid w:val="003E2E6D"/>
    <w:rsid w:val="003E2E9B"/>
    <w:rsid w:val="003E3023"/>
    <w:rsid w:val="003E40B8"/>
    <w:rsid w:val="003E41CD"/>
    <w:rsid w:val="003E47BE"/>
    <w:rsid w:val="003E51EC"/>
    <w:rsid w:val="003E53A7"/>
    <w:rsid w:val="003E53B0"/>
    <w:rsid w:val="003E58B1"/>
    <w:rsid w:val="003E5EFB"/>
    <w:rsid w:val="003E614B"/>
    <w:rsid w:val="003E6A04"/>
    <w:rsid w:val="003E6AED"/>
    <w:rsid w:val="003E6D92"/>
    <w:rsid w:val="003E76E4"/>
    <w:rsid w:val="003E7A5B"/>
    <w:rsid w:val="003E7B6D"/>
    <w:rsid w:val="003E7ED4"/>
    <w:rsid w:val="003F009F"/>
    <w:rsid w:val="003F0516"/>
    <w:rsid w:val="003F06D2"/>
    <w:rsid w:val="003F1094"/>
    <w:rsid w:val="003F11B0"/>
    <w:rsid w:val="003F1263"/>
    <w:rsid w:val="003F1370"/>
    <w:rsid w:val="003F1FEA"/>
    <w:rsid w:val="003F26D6"/>
    <w:rsid w:val="003F2A0B"/>
    <w:rsid w:val="003F2EF3"/>
    <w:rsid w:val="003F388C"/>
    <w:rsid w:val="003F454E"/>
    <w:rsid w:val="003F4FF8"/>
    <w:rsid w:val="003F563A"/>
    <w:rsid w:val="003F6AC4"/>
    <w:rsid w:val="003F759C"/>
    <w:rsid w:val="003F769A"/>
    <w:rsid w:val="00400420"/>
    <w:rsid w:val="00400536"/>
    <w:rsid w:val="00400707"/>
    <w:rsid w:val="00400FC9"/>
    <w:rsid w:val="0040225E"/>
    <w:rsid w:val="00402B09"/>
    <w:rsid w:val="00402E00"/>
    <w:rsid w:val="00402F7F"/>
    <w:rsid w:val="00403493"/>
    <w:rsid w:val="004034A6"/>
    <w:rsid w:val="00404075"/>
    <w:rsid w:val="004042AA"/>
    <w:rsid w:val="00405C81"/>
    <w:rsid w:val="00406724"/>
    <w:rsid w:val="004070BB"/>
    <w:rsid w:val="00410A78"/>
    <w:rsid w:val="00410AB4"/>
    <w:rsid w:val="00411088"/>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3826"/>
    <w:rsid w:val="00426424"/>
    <w:rsid w:val="004267CD"/>
    <w:rsid w:val="00427D58"/>
    <w:rsid w:val="00430044"/>
    <w:rsid w:val="00430BD5"/>
    <w:rsid w:val="004316B0"/>
    <w:rsid w:val="00431EF3"/>
    <w:rsid w:val="00432403"/>
    <w:rsid w:val="004325C4"/>
    <w:rsid w:val="004340AE"/>
    <w:rsid w:val="00435447"/>
    <w:rsid w:val="004356B5"/>
    <w:rsid w:val="004366F7"/>
    <w:rsid w:val="004372DD"/>
    <w:rsid w:val="004376CB"/>
    <w:rsid w:val="00437E00"/>
    <w:rsid w:val="00440169"/>
    <w:rsid w:val="004401B2"/>
    <w:rsid w:val="004411FC"/>
    <w:rsid w:val="00442694"/>
    <w:rsid w:val="004432B1"/>
    <w:rsid w:val="004437C5"/>
    <w:rsid w:val="00443A2F"/>
    <w:rsid w:val="00443BB6"/>
    <w:rsid w:val="00444104"/>
    <w:rsid w:val="00444C91"/>
    <w:rsid w:val="004461A5"/>
    <w:rsid w:val="004466E7"/>
    <w:rsid w:val="0044673F"/>
    <w:rsid w:val="00447CEB"/>
    <w:rsid w:val="00447D5A"/>
    <w:rsid w:val="004503BE"/>
    <w:rsid w:val="00451268"/>
    <w:rsid w:val="0045126C"/>
    <w:rsid w:val="00451D4B"/>
    <w:rsid w:val="0045217E"/>
    <w:rsid w:val="004526E7"/>
    <w:rsid w:val="004531FD"/>
    <w:rsid w:val="004532F3"/>
    <w:rsid w:val="0045408B"/>
    <w:rsid w:val="0045455D"/>
    <w:rsid w:val="00455822"/>
    <w:rsid w:val="00455F81"/>
    <w:rsid w:val="0045657D"/>
    <w:rsid w:val="00456AFA"/>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1900"/>
    <w:rsid w:val="00472507"/>
    <w:rsid w:val="00472534"/>
    <w:rsid w:val="0047395F"/>
    <w:rsid w:val="00473B02"/>
    <w:rsid w:val="00474819"/>
    <w:rsid w:val="00474A25"/>
    <w:rsid w:val="0048008B"/>
    <w:rsid w:val="00481C81"/>
    <w:rsid w:val="004820CF"/>
    <w:rsid w:val="00482741"/>
    <w:rsid w:val="0048281E"/>
    <w:rsid w:val="00483C83"/>
    <w:rsid w:val="00484C8E"/>
    <w:rsid w:val="0048505D"/>
    <w:rsid w:val="00485791"/>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6CEE"/>
    <w:rsid w:val="00497149"/>
    <w:rsid w:val="004A15A9"/>
    <w:rsid w:val="004A16C4"/>
    <w:rsid w:val="004A1FA1"/>
    <w:rsid w:val="004A26A1"/>
    <w:rsid w:val="004A2A53"/>
    <w:rsid w:val="004A3DF1"/>
    <w:rsid w:val="004A455A"/>
    <w:rsid w:val="004A45F0"/>
    <w:rsid w:val="004A4E4B"/>
    <w:rsid w:val="004A785F"/>
    <w:rsid w:val="004B01B1"/>
    <w:rsid w:val="004B068A"/>
    <w:rsid w:val="004B0AE5"/>
    <w:rsid w:val="004B16AB"/>
    <w:rsid w:val="004B1B0A"/>
    <w:rsid w:val="004B2389"/>
    <w:rsid w:val="004B355C"/>
    <w:rsid w:val="004B3EE3"/>
    <w:rsid w:val="004B41E8"/>
    <w:rsid w:val="004B420E"/>
    <w:rsid w:val="004B5518"/>
    <w:rsid w:val="004B556C"/>
    <w:rsid w:val="004B6220"/>
    <w:rsid w:val="004B6E6E"/>
    <w:rsid w:val="004B6F43"/>
    <w:rsid w:val="004B7F10"/>
    <w:rsid w:val="004C1489"/>
    <w:rsid w:val="004C1D07"/>
    <w:rsid w:val="004C2BF1"/>
    <w:rsid w:val="004C2F66"/>
    <w:rsid w:val="004C2F6F"/>
    <w:rsid w:val="004C3061"/>
    <w:rsid w:val="004C31B6"/>
    <w:rsid w:val="004C3566"/>
    <w:rsid w:val="004C3784"/>
    <w:rsid w:val="004C3862"/>
    <w:rsid w:val="004C525B"/>
    <w:rsid w:val="004C5A18"/>
    <w:rsid w:val="004C6186"/>
    <w:rsid w:val="004C6C28"/>
    <w:rsid w:val="004C7427"/>
    <w:rsid w:val="004C7A64"/>
    <w:rsid w:val="004D02C2"/>
    <w:rsid w:val="004D1E5D"/>
    <w:rsid w:val="004D24D9"/>
    <w:rsid w:val="004D513A"/>
    <w:rsid w:val="004D5B12"/>
    <w:rsid w:val="004D5FBF"/>
    <w:rsid w:val="004D60DE"/>
    <w:rsid w:val="004D74D0"/>
    <w:rsid w:val="004E177B"/>
    <w:rsid w:val="004E17B5"/>
    <w:rsid w:val="004E17D7"/>
    <w:rsid w:val="004E1FB9"/>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0A4A"/>
    <w:rsid w:val="004F232E"/>
    <w:rsid w:val="004F23CA"/>
    <w:rsid w:val="004F2D06"/>
    <w:rsid w:val="004F349E"/>
    <w:rsid w:val="004F431F"/>
    <w:rsid w:val="004F4EA4"/>
    <w:rsid w:val="004F611F"/>
    <w:rsid w:val="004F6D24"/>
    <w:rsid w:val="004F6D37"/>
    <w:rsid w:val="004F7BF8"/>
    <w:rsid w:val="004F7E00"/>
    <w:rsid w:val="005005D2"/>
    <w:rsid w:val="00500F02"/>
    <w:rsid w:val="0050213B"/>
    <w:rsid w:val="00503A56"/>
    <w:rsid w:val="00504171"/>
    <w:rsid w:val="00504238"/>
    <w:rsid w:val="005049DF"/>
    <w:rsid w:val="00504CDD"/>
    <w:rsid w:val="00505251"/>
    <w:rsid w:val="00505414"/>
    <w:rsid w:val="00506D47"/>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44C9"/>
    <w:rsid w:val="00524ECB"/>
    <w:rsid w:val="005256BB"/>
    <w:rsid w:val="00526078"/>
    <w:rsid w:val="00526BAC"/>
    <w:rsid w:val="005271AA"/>
    <w:rsid w:val="005278F7"/>
    <w:rsid w:val="00527EEA"/>
    <w:rsid w:val="00530F78"/>
    <w:rsid w:val="0053150C"/>
    <w:rsid w:val="00531ED0"/>
    <w:rsid w:val="00532A0C"/>
    <w:rsid w:val="00532E54"/>
    <w:rsid w:val="00533109"/>
    <w:rsid w:val="00533BB0"/>
    <w:rsid w:val="00533E44"/>
    <w:rsid w:val="00534901"/>
    <w:rsid w:val="00534A21"/>
    <w:rsid w:val="00534BDA"/>
    <w:rsid w:val="00535198"/>
    <w:rsid w:val="005357CC"/>
    <w:rsid w:val="00535823"/>
    <w:rsid w:val="0053677A"/>
    <w:rsid w:val="00536C8B"/>
    <w:rsid w:val="00536E10"/>
    <w:rsid w:val="00536E3A"/>
    <w:rsid w:val="00537506"/>
    <w:rsid w:val="0054021E"/>
    <w:rsid w:val="0054029B"/>
    <w:rsid w:val="005408BA"/>
    <w:rsid w:val="005410ED"/>
    <w:rsid w:val="0054183F"/>
    <w:rsid w:val="0054236E"/>
    <w:rsid w:val="00543B84"/>
    <w:rsid w:val="0054475F"/>
    <w:rsid w:val="00544EA3"/>
    <w:rsid w:val="00545977"/>
    <w:rsid w:val="00545C24"/>
    <w:rsid w:val="0054644F"/>
    <w:rsid w:val="00546825"/>
    <w:rsid w:val="00546C85"/>
    <w:rsid w:val="00546F17"/>
    <w:rsid w:val="005502DC"/>
    <w:rsid w:val="00550409"/>
    <w:rsid w:val="00551AA2"/>
    <w:rsid w:val="005524B4"/>
    <w:rsid w:val="0055292D"/>
    <w:rsid w:val="00552B07"/>
    <w:rsid w:val="00555858"/>
    <w:rsid w:val="005560F1"/>
    <w:rsid w:val="00556428"/>
    <w:rsid w:val="00556AC9"/>
    <w:rsid w:val="00557F25"/>
    <w:rsid w:val="00560472"/>
    <w:rsid w:val="00562136"/>
    <w:rsid w:val="00562584"/>
    <w:rsid w:val="0056395F"/>
    <w:rsid w:val="005640CC"/>
    <w:rsid w:val="0056440E"/>
    <w:rsid w:val="00564959"/>
    <w:rsid w:val="005652F2"/>
    <w:rsid w:val="005656FE"/>
    <w:rsid w:val="005661BA"/>
    <w:rsid w:val="00567732"/>
    <w:rsid w:val="005711CF"/>
    <w:rsid w:val="00572873"/>
    <w:rsid w:val="00572B90"/>
    <w:rsid w:val="0057335D"/>
    <w:rsid w:val="00573521"/>
    <w:rsid w:val="00573FE0"/>
    <w:rsid w:val="005743E1"/>
    <w:rsid w:val="0057623C"/>
    <w:rsid w:val="00580189"/>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9715E"/>
    <w:rsid w:val="005A13BA"/>
    <w:rsid w:val="005A1DE3"/>
    <w:rsid w:val="005A24D5"/>
    <w:rsid w:val="005A280A"/>
    <w:rsid w:val="005A353C"/>
    <w:rsid w:val="005A3997"/>
    <w:rsid w:val="005A3F98"/>
    <w:rsid w:val="005A4679"/>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679"/>
    <w:rsid w:val="005B67A8"/>
    <w:rsid w:val="005B6A78"/>
    <w:rsid w:val="005B6B11"/>
    <w:rsid w:val="005B6DAF"/>
    <w:rsid w:val="005B719A"/>
    <w:rsid w:val="005B7694"/>
    <w:rsid w:val="005C00B4"/>
    <w:rsid w:val="005C0211"/>
    <w:rsid w:val="005C06E8"/>
    <w:rsid w:val="005C16B6"/>
    <w:rsid w:val="005C1B0E"/>
    <w:rsid w:val="005C47FD"/>
    <w:rsid w:val="005C4AFC"/>
    <w:rsid w:val="005C4BE7"/>
    <w:rsid w:val="005C4CF2"/>
    <w:rsid w:val="005C5F12"/>
    <w:rsid w:val="005C7838"/>
    <w:rsid w:val="005D2DB5"/>
    <w:rsid w:val="005D45B7"/>
    <w:rsid w:val="005D59CB"/>
    <w:rsid w:val="005D5B26"/>
    <w:rsid w:val="005D64DE"/>
    <w:rsid w:val="005E02E7"/>
    <w:rsid w:val="005E049A"/>
    <w:rsid w:val="005E0890"/>
    <w:rsid w:val="005E0ACD"/>
    <w:rsid w:val="005E1C51"/>
    <w:rsid w:val="005E1F64"/>
    <w:rsid w:val="005E2AF2"/>
    <w:rsid w:val="005E2D68"/>
    <w:rsid w:val="005E2FB5"/>
    <w:rsid w:val="005E3F9A"/>
    <w:rsid w:val="005E3F9B"/>
    <w:rsid w:val="005E4EE8"/>
    <w:rsid w:val="005E5091"/>
    <w:rsid w:val="005E5882"/>
    <w:rsid w:val="005E5F21"/>
    <w:rsid w:val="005E6812"/>
    <w:rsid w:val="005E6C47"/>
    <w:rsid w:val="005E73BA"/>
    <w:rsid w:val="005E7950"/>
    <w:rsid w:val="005F029C"/>
    <w:rsid w:val="005F0739"/>
    <w:rsid w:val="005F1F38"/>
    <w:rsid w:val="005F3F1D"/>
    <w:rsid w:val="005F6083"/>
    <w:rsid w:val="00600C9A"/>
    <w:rsid w:val="006019F6"/>
    <w:rsid w:val="00602383"/>
    <w:rsid w:val="00602400"/>
    <w:rsid w:val="0060285A"/>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16FB1"/>
    <w:rsid w:val="0062037E"/>
    <w:rsid w:val="006203D0"/>
    <w:rsid w:val="006205ED"/>
    <w:rsid w:val="0062185E"/>
    <w:rsid w:val="00621963"/>
    <w:rsid w:val="00622007"/>
    <w:rsid w:val="00622343"/>
    <w:rsid w:val="006228AF"/>
    <w:rsid w:val="006232CA"/>
    <w:rsid w:val="00623497"/>
    <w:rsid w:val="00623766"/>
    <w:rsid w:val="00623E01"/>
    <w:rsid w:val="00624188"/>
    <w:rsid w:val="006266EC"/>
    <w:rsid w:val="00626BB7"/>
    <w:rsid w:val="00626E92"/>
    <w:rsid w:val="00630D45"/>
    <w:rsid w:val="00630DD5"/>
    <w:rsid w:val="006310E5"/>
    <w:rsid w:val="006319AB"/>
    <w:rsid w:val="00632304"/>
    <w:rsid w:val="00632D36"/>
    <w:rsid w:val="0063387E"/>
    <w:rsid w:val="006348D6"/>
    <w:rsid w:val="006361BA"/>
    <w:rsid w:val="0063648A"/>
    <w:rsid w:val="00636E8D"/>
    <w:rsid w:val="0063713E"/>
    <w:rsid w:val="006371B2"/>
    <w:rsid w:val="006373AC"/>
    <w:rsid w:val="006379AA"/>
    <w:rsid w:val="006404D4"/>
    <w:rsid w:val="0064079E"/>
    <w:rsid w:val="006413EC"/>
    <w:rsid w:val="00642221"/>
    <w:rsid w:val="00642237"/>
    <w:rsid w:val="0064352B"/>
    <w:rsid w:val="00643FE5"/>
    <w:rsid w:val="00644387"/>
    <w:rsid w:val="00644C3A"/>
    <w:rsid w:val="006451C5"/>
    <w:rsid w:val="00645688"/>
    <w:rsid w:val="00645957"/>
    <w:rsid w:val="00645DE1"/>
    <w:rsid w:val="00646C58"/>
    <w:rsid w:val="00646DA4"/>
    <w:rsid w:val="00647275"/>
    <w:rsid w:val="0064750C"/>
    <w:rsid w:val="00647B70"/>
    <w:rsid w:val="0065140D"/>
    <w:rsid w:val="00651B9E"/>
    <w:rsid w:val="0065430B"/>
    <w:rsid w:val="00654665"/>
    <w:rsid w:val="0065513E"/>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2DB6"/>
    <w:rsid w:val="006738D1"/>
    <w:rsid w:val="00673B60"/>
    <w:rsid w:val="006743FC"/>
    <w:rsid w:val="006749AA"/>
    <w:rsid w:val="00674BA7"/>
    <w:rsid w:val="00676689"/>
    <w:rsid w:val="00676739"/>
    <w:rsid w:val="00676A5F"/>
    <w:rsid w:val="00677652"/>
    <w:rsid w:val="00677D7A"/>
    <w:rsid w:val="0068070D"/>
    <w:rsid w:val="0068309C"/>
    <w:rsid w:val="0068388E"/>
    <w:rsid w:val="00685467"/>
    <w:rsid w:val="00685F5A"/>
    <w:rsid w:val="006872C2"/>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3C9"/>
    <w:rsid w:val="006A2439"/>
    <w:rsid w:val="006A25DD"/>
    <w:rsid w:val="006A2761"/>
    <w:rsid w:val="006A2B0A"/>
    <w:rsid w:val="006A2BE7"/>
    <w:rsid w:val="006A3106"/>
    <w:rsid w:val="006A3A0F"/>
    <w:rsid w:val="006A53D2"/>
    <w:rsid w:val="006A56BC"/>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4D0"/>
    <w:rsid w:val="006C35BA"/>
    <w:rsid w:val="006C441A"/>
    <w:rsid w:val="006C5451"/>
    <w:rsid w:val="006C585B"/>
    <w:rsid w:val="006C6CB6"/>
    <w:rsid w:val="006C6F64"/>
    <w:rsid w:val="006C7E17"/>
    <w:rsid w:val="006D018B"/>
    <w:rsid w:val="006D0210"/>
    <w:rsid w:val="006D0244"/>
    <w:rsid w:val="006D0B75"/>
    <w:rsid w:val="006D10BD"/>
    <w:rsid w:val="006D1B49"/>
    <w:rsid w:val="006D1D48"/>
    <w:rsid w:val="006D3516"/>
    <w:rsid w:val="006D451D"/>
    <w:rsid w:val="006D463B"/>
    <w:rsid w:val="006D4AA1"/>
    <w:rsid w:val="006D5588"/>
    <w:rsid w:val="006D5C4A"/>
    <w:rsid w:val="006D6FD7"/>
    <w:rsid w:val="006D7260"/>
    <w:rsid w:val="006D7A43"/>
    <w:rsid w:val="006E00C8"/>
    <w:rsid w:val="006E10CC"/>
    <w:rsid w:val="006E20C2"/>
    <w:rsid w:val="006E224C"/>
    <w:rsid w:val="006E2A4A"/>
    <w:rsid w:val="006E3A22"/>
    <w:rsid w:val="006E435C"/>
    <w:rsid w:val="006E4D98"/>
    <w:rsid w:val="006E5A38"/>
    <w:rsid w:val="006E60D3"/>
    <w:rsid w:val="006E65A9"/>
    <w:rsid w:val="006E77B6"/>
    <w:rsid w:val="006F0CFA"/>
    <w:rsid w:val="006F2B39"/>
    <w:rsid w:val="006F2BBC"/>
    <w:rsid w:val="006F2DF1"/>
    <w:rsid w:val="006F4050"/>
    <w:rsid w:val="006F4D01"/>
    <w:rsid w:val="006F51AA"/>
    <w:rsid w:val="006F7729"/>
    <w:rsid w:val="006F7BD7"/>
    <w:rsid w:val="007007CB"/>
    <w:rsid w:val="00700D34"/>
    <w:rsid w:val="007029D2"/>
    <w:rsid w:val="00703E1E"/>
    <w:rsid w:val="00703F1D"/>
    <w:rsid w:val="00703F3D"/>
    <w:rsid w:val="007049B9"/>
    <w:rsid w:val="00704E9D"/>
    <w:rsid w:val="007050D6"/>
    <w:rsid w:val="007058A7"/>
    <w:rsid w:val="00705C9A"/>
    <w:rsid w:val="00706173"/>
    <w:rsid w:val="00706BED"/>
    <w:rsid w:val="00706E40"/>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13F5"/>
    <w:rsid w:val="00733179"/>
    <w:rsid w:val="007332C3"/>
    <w:rsid w:val="00733D59"/>
    <w:rsid w:val="00733DDC"/>
    <w:rsid w:val="00734086"/>
    <w:rsid w:val="00734A49"/>
    <w:rsid w:val="00734BFC"/>
    <w:rsid w:val="00736EC2"/>
    <w:rsid w:val="00737A55"/>
    <w:rsid w:val="007410FB"/>
    <w:rsid w:val="007428DF"/>
    <w:rsid w:val="00743769"/>
    <w:rsid w:val="00743BBF"/>
    <w:rsid w:val="00743EC9"/>
    <w:rsid w:val="007442F4"/>
    <w:rsid w:val="00744A13"/>
    <w:rsid w:val="00744B70"/>
    <w:rsid w:val="0074530E"/>
    <w:rsid w:val="007469FA"/>
    <w:rsid w:val="00747298"/>
    <w:rsid w:val="00747504"/>
    <w:rsid w:val="007509F5"/>
    <w:rsid w:val="00750B10"/>
    <w:rsid w:val="007539E9"/>
    <w:rsid w:val="007555FF"/>
    <w:rsid w:val="007559EE"/>
    <w:rsid w:val="00755CB9"/>
    <w:rsid w:val="007565C9"/>
    <w:rsid w:val="007567F2"/>
    <w:rsid w:val="00760638"/>
    <w:rsid w:val="0076167E"/>
    <w:rsid w:val="007616E5"/>
    <w:rsid w:val="0076265B"/>
    <w:rsid w:val="00763205"/>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0B0D"/>
    <w:rsid w:val="00771791"/>
    <w:rsid w:val="00771DB8"/>
    <w:rsid w:val="00771E14"/>
    <w:rsid w:val="00771F4C"/>
    <w:rsid w:val="00772436"/>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3BD8"/>
    <w:rsid w:val="0078476C"/>
    <w:rsid w:val="007849E6"/>
    <w:rsid w:val="007873FB"/>
    <w:rsid w:val="00787972"/>
    <w:rsid w:val="0079069A"/>
    <w:rsid w:val="00790BB0"/>
    <w:rsid w:val="007912A3"/>
    <w:rsid w:val="00793892"/>
    <w:rsid w:val="007941C3"/>
    <w:rsid w:val="00794DD7"/>
    <w:rsid w:val="00795100"/>
    <w:rsid w:val="00795602"/>
    <w:rsid w:val="0079599D"/>
    <w:rsid w:val="00795FC8"/>
    <w:rsid w:val="007965F2"/>
    <w:rsid w:val="007968B4"/>
    <w:rsid w:val="00797158"/>
    <w:rsid w:val="0079776B"/>
    <w:rsid w:val="00797E99"/>
    <w:rsid w:val="007A01C6"/>
    <w:rsid w:val="007A0898"/>
    <w:rsid w:val="007A1D7E"/>
    <w:rsid w:val="007A25CF"/>
    <w:rsid w:val="007A3582"/>
    <w:rsid w:val="007A3874"/>
    <w:rsid w:val="007A3879"/>
    <w:rsid w:val="007A3BD2"/>
    <w:rsid w:val="007A3C4F"/>
    <w:rsid w:val="007A3E85"/>
    <w:rsid w:val="007A4209"/>
    <w:rsid w:val="007A5A1E"/>
    <w:rsid w:val="007A5B49"/>
    <w:rsid w:val="007B01FE"/>
    <w:rsid w:val="007B0F1B"/>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C7456"/>
    <w:rsid w:val="007C7586"/>
    <w:rsid w:val="007D0544"/>
    <w:rsid w:val="007D173F"/>
    <w:rsid w:val="007D1980"/>
    <w:rsid w:val="007D3904"/>
    <w:rsid w:val="007D3A8C"/>
    <w:rsid w:val="007D43B8"/>
    <w:rsid w:val="007D51F2"/>
    <w:rsid w:val="007D5A49"/>
    <w:rsid w:val="007D65A5"/>
    <w:rsid w:val="007D6EE9"/>
    <w:rsid w:val="007D7679"/>
    <w:rsid w:val="007E17CD"/>
    <w:rsid w:val="007E2EA3"/>
    <w:rsid w:val="007E2F7E"/>
    <w:rsid w:val="007E2FBD"/>
    <w:rsid w:val="007E3C95"/>
    <w:rsid w:val="007E3F24"/>
    <w:rsid w:val="007E4570"/>
    <w:rsid w:val="007E48FA"/>
    <w:rsid w:val="007E5464"/>
    <w:rsid w:val="007E5F0E"/>
    <w:rsid w:val="007E612F"/>
    <w:rsid w:val="007E7D75"/>
    <w:rsid w:val="007F0748"/>
    <w:rsid w:val="007F100D"/>
    <w:rsid w:val="007F1C6B"/>
    <w:rsid w:val="007F2F68"/>
    <w:rsid w:val="007F46FB"/>
    <w:rsid w:val="007F4980"/>
    <w:rsid w:val="007F4B75"/>
    <w:rsid w:val="007F6468"/>
    <w:rsid w:val="007F69C8"/>
    <w:rsid w:val="007F6B12"/>
    <w:rsid w:val="007F6CCA"/>
    <w:rsid w:val="007F747D"/>
    <w:rsid w:val="00800BC1"/>
    <w:rsid w:val="00800C2A"/>
    <w:rsid w:val="0080127A"/>
    <w:rsid w:val="00802253"/>
    <w:rsid w:val="00802762"/>
    <w:rsid w:val="00802EA7"/>
    <w:rsid w:val="0080350B"/>
    <w:rsid w:val="008040A7"/>
    <w:rsid w:val="008043F0"/>
    <w:rsid w:val="00804515"/>
    <w:rsid w:val="008060A8"/>
    <w:rsid w:val="00806F15"/>
    <w:rsid w:val="00810B93"/>
    <w:rsid w:val="008117F2"/>
    <w:rsid w:val="00812F6A"/>
    <w:rsid w:val="00813737"/>
    <w:rsid w:val="00815893"/>
    <w:rsid w:val="008201AF"/>
    <w:rsid w:val="008202B2"/>
    <w:rsid w:val="0082064F"/>
    <w:rsid w:val="00820B40"/>
    <w:rsid w:val="00822914"/>
    <w:rsid w:val="0082334F"/>
    <w:rsid w:val="00823828"/>
    <w:rsid w:val="00823BB4"/>
    <w:rsid w:val="0082403F"/>
    <w:rsid w:val="0082426E"/>
    <w:rsid w:val="00825FCB"/>
    <w:rsid w:val="00826098"/>
    <w:rsid w:val="008262E2"/>
    <w:rsid w:val="00826716"/>
    <w:rsid w:val="008269EE"/>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58C8"/>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B86"/>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2BB"/>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856"/>
    <w:rsid w:val="00883D62"/>
    <w:rsid w:val="008842E7"/>
    <w:rsid w:val="0088471E"/>
    <w:rsid w:val="00884860"/>
    <w:rsid w:val="00885394"/>
    <w:rsid w:val="00885801"/>
    <w:rsid w:val="008868A1"/>
    <w:rsid w:val="00886BC8"/>
    <w:rsid w:val="0088767B"/>
    <w:rsid w:val="00887DAA"/>
    <w:rsid w:val="008905FC"/>
    <w:rsid w:val="00891172"/>
    <w:rsid w:val="00891233"/>
    <w:rsid w:val="0089289B"/>
    <w:rsid w:val="0089391E"/>
    <w:rsid w:val="00893E0D"/>
    <w:rsid w:val="0089495B"/>
    <w:rsid w:val="0089531D"/>
    <w:rsid w:val="00896854"/>
    <w:rsid w:val="00896AE8"/>
    <w:rsid w:val="00896B9B"/>
    <w:rsid w:val="00897675"/>
    <w:rsid w:val="008A0C8E"/>
    <w:rsid w:val="008A19C0"/>
    <w:rsid w:val="008A1C30"/>
    <w:rsid w:val="008A32FB"/>
    <w:rsid w:val="008A38EA"/>
    <w:rsid w:val="008A4A53"/>
    <w:rsid w:val="008A4E23"/>
    <w:rsid w:val="008A52E0"/>
    <w:rsid w:val="008A63D8"/>
    <w:rsid w:val="008A6401"/>
    <w:rsid w:val="008A66B6"/>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3CBC"/>
    <w:rsid w:val="008B45DF"/>
    <w:rsid w:val="008B4AD6"/>
    <w:rsid w:val="008B5B61"/>
    <w:rsid w:val="008B624E"/>
    <w:rsid w:val="008B646E"/>
    <w:rsid w:val="008B6C84"/>
    <w:rsid w:val="008B6D7A"/>
    <w:rsid w:val="008C17B9"/>
    <w:rsid w:val="008C2651"/>
    <w:rsid w:val="008C2ED0"/>
    <w:rsid w:val="008C34B5"/>
    <w:rsid w:val="008C4C01"/>
    <w:rsid w:val="008C5327"/>
    <w:rsid w:val="008C5406"/>
    <w:rsid w:val="008C589B"/>
    <w:rsid w:val="008C5DE4"/>
    <w:rsid w:val="008C6109"/>
    <w:rsid w:val="008C6DE1"/>
    <w:rsid w:val="008C78B1"/>
    <w:rsid w:val="008C7DC3"/>
    <w:rsid w:val="008D037E"/>
    <w:rsid w:val="008D14B7"/>
    <w:rsid w:val="008D1CD4"/>
    <w:rsid w:val="008D3825"/>
    <w:rsid w:val="008D40D8"/>
    <w:rsid w:val="008D5BFC"/>
    <w:rsid w:val="008D5CDC"/>
    <w:rsid w:val="008D63AD"/>
    <w:rsid w:val="008D6902"/>
    <w:rsid w:val="008D75CB"/>
    <w:rsid w:val="008D76A6"/>
    <w:rsid w:val="008D795F"/>
    <w:rsid w:val="008D7BA4"/>
    <w:rsid w:val="008E0472"/>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4571"/>
    <w:rsid w:val="008F6085"/>
    <w:rsid w:val="008F6349"/>
    <w:rsid w:val="008F6FA7"/>
    <w:rsid w:val="008F7A57"/>
    <w:rsid w:val="00900034"/>
    <w:rsid w:val="0090051D"/>
    <w:rsid w:val="0090081D"/>
    <w:rsid w:val="0090147B"/>
    <w:rsid w:val="00901A14"/>
    <w:rsid w:val="00901A90"/>
    <w:rsid w:val="009029D5"/>
    <w:rsid w:val="00903387"/>
    <w:rsid w:val="009108C7"/>
    <w:rsid w:val="00910C4E"/>
    <w:rsid w:val="00910C8A"/>
    <w:rsid w:val="00911035"/>
    <w:rsid w:val="00912A1C"/>
    <w:rsid w:val="00913B1F"/>
    <w:rsid w:val="00914173"/>
    <w:rsid w:val="00915490"/>
    <w:rsid w:val="0091556D"/>
    <w:rsid w:val="00915E16"/>
    <w:rsid w:val="00916314"/>
    <w:rsid w:val="00916CAD"/>
    <w:rsid w:val="00916D05"/>
    <w:rsid w:val="00917549"/>
    <w:rsid w:val="00917D9F"/>
    <w:rsid w:val="00920789"/>
    <w:rsid w:val="00920DBC"/>
    <w:rsid w:val="009216C4"/>
    <w:rsid w:val="00922490"/>
    <w:rsid w:val="00922F3E"/>
    <w:rsid w:val="0092307F"/>
    <w:rsid w:val="009231D9"/>
    <w:rsid w:val="00925845"/>
    <w:rsid w:val="0092699C"/>
    <w:rsid w:val="009277B9"/>
    <w:rsid w:val="00930CC7"/>
    <w:rsid w:val="0093177C"/>
    <w:rsid w:val="00933C27"/>
    <w:rsid w:val="009340E4"/>
    <w:rsid w:val="0093585D"/>
    <w:rsid w:val="0093670D"/>
    <w:rsid w:val="00936CA8"/>
    <w:rsid w:val="009374E0"/>
    <w:rsid w:val="009378D2"/>
    <w:rsid w:val="00937F0B"/>
    <w:rsid w:val="00940B11"/>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2047"/>
    <w:rsid w:val="009539E6"/>
    <w:rsid w:val="00953B49"/>
    <w:rsid w:val="0095456F"/>
    <w:rsid w:val="0095536B"/>
    <w:rsid w:val="00955865"/>
    <w:rsid w:val="00955C2F"/>
    <w:rsid w:val="00955E57"/>
    <w:rsid w:val="009561DD"/>
    <w:rsid w:val="0095629A"/>
    <w:rsid w:val="00960355"/>
    <w:rsid w:val="00960AFB"/>
    <w:rsid w:val="009614FC"/>
    <w:rsid w:val="009616FB"/>
    <w:rsid w:val="0096244C"/>
    <w:rsid w:val="0096259E"/>
    <w:rsid w:val="009625BD"/>
    <w:rsid w:val="0096274D"/>
    <w:rsid w:val="009630C8"/>
    <w:rsid w:val="00963F7E"/>
    <w:rsid w:val="0096433A"/>
    <w:rsid w:val="0096458C"/>
    <w:rsid w:val="0096467B"/>
    <w:rsid w:val="009651AA"/>
    <w:rsid w:val="0096567C"/>
    <w:rsid w:val="0096628A"/>
    <w:rsid w:val="009700D5"/>
    <w:rsid w:val="0097310B"/>
    <w:rsid w:val="00973BA3"/>
    <w:rsid w:val="00974E16"/>
    <w:rsid w:val="0097531E"/>
    <w:rsid w:val="00975F06"/>
    <w:rsid w:val="00975FC4"/>
    <w:rsid w:val="0097604B"/>
    <w:rsid w:val="00976B06"/>
    <w:rsid w:val="00977917"/>
    <w:rsid w:val="0098156A"/>
    <w:rsid w:val="0098214E"/>
    <w:rsid w:val="00982C39"/>
    <w:rsid w:val="0098350B"/>
    <w:rsid w:val="00983571"/>
    <w:rsid w:val="00983BF9"/>
    <w:rsid w:val="00983CAD"/>
    <w:rsid w:val="00984137"/>
    <w:rsid w:val="00984596"/>
    <w:rsid w:val="00985191"/>
    <w:rsid w:val="00985927"/>
    <w:rsid w:val="00985D61"/>
    <w:rsid w:val="00987478"/>
    <w:rsid w:val="00987B53"/>
    <w:rsid w:val="00991B65"/>
    <w:rsid w:val="00991F33"/>
    <w:rsid w:val="00992831"/>
    <w:rsid w:val="009928BB"/>
    <w:rsid w:val="00992ACE"/>
    <w:rsid w:val="00992C7E"/>
    <w:rsid w:val="00992CA2"/>
    <w:rsid w:val="0099300D"/>
    <w:rsid w:val="00993B8C"/>
    <w:rsid w:val="0099457F"/>
    <w:rsid w:val="009950BA"/>
    <w:rsid w:val="00995861"/>
    <w:rsid w:val="00995D77"/>
    <w:rsid w:val="00996021"/>
    <w:rsid w:val="009969D0"/>
    <w:rsid w:val="00996C56"/>
    <w:rsid w:val="009971C0"/>
    <w:rsid w:val="00997498"/>
    <w:rsid w:val="0099757D"/>
    <w:rsid w:val="00997A65"/>
    <w:rsid w:val="009A0725"/>
    <w:rsid w:val="009A1795"/>
    <w:rsid w:val="009A2775"/>
    <w:rsid w:val="009A2A68"/>
    <w:rsid w:val="009A2FC9"/>
    <w:rsid w:val="009A3E30"/>
    <w:rsid w:val="009A4438"/>
    <w:rsid w:val="009A4494"/>
    <w:rsid w:val="009A4BB4"/>
    <w:rsid w:val="009A4F40"/>
    <w:rsid w:val="009A5418"/>
    <w:rsid w:val="009A5633"/>
    <w:rsid w:val="009A72DD"/>
    <w:rsid w:val="009A72EA"/>
    <w:rsid w:val="009A7E8E"/>
    <w:rsid w:val="009A7F6D"/>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5691"/>
    <w:rsid w:val="009C62E1"/>
    <w:rsid w:val="009C7FCA"/>
    <w:rsid w:val="009D06C1"/>
    <w:rsid w:val="009D0749"/>
    <w:rsid w:val="009D11B1"/>
    <w:rsid w:val="009D1DD0"/>
    <w:rsid w:val="009D212E"/>
    <w:rsid w:val="009D2696"/>
    <w:rsid w:val="009D293E"/>
    <w:rsid w:val="009D391B"/>
    <w:rsid w:val="009D4E7D"/>
    <w:rsid w:val="009D6C03"/>
    <w:rsid w:val="009D6C15"/>
    <w:rsid w:val="009D7683"/>
    <w:rsid w:val="009E01E3"/>
    <w:rsid w:val="009E10E0"/>
    <w:rsid w:val="009E1D2B"/>
    <w:rsid w:val="009E26B3"/>
    <w:rsid w:val="009E3125"/>
    <w:rsid w:val="009E3B1D"/>
    <w:rsid w:val="009E4A87"/>
    <w:rsid w:val="009E52A1"/>
    <w:rsid w:val="009E78D8"/>
    <w:rsid w:val="009E7B0F"/>
    <w:rsid w:val="009F07B3"/>
    <w:rsid w:val="009F0C39"/>
    <w:rsid w:val="009F126B"/>
    <w:rsid w:val="009F1549"/>
    <w:rsid w:val="009F1D5D"/>
    <w:rsid w:val="009F2A87"/>
    <w:rsid w:val="009F3588"/>
    <w:rsid w:val="009F38B1"/>
    <w:rsid w:val="009F73E6"/>
    <w:rsid w:val="00A00DD4"/>
    <w:rsid w:val="00A00FFB"/>
    <w:rsid w:val="00A01F4F"/>
    <w:rsid w:val="00A03892"/>
    <w:rsid w:val="00A05171"/>
    <w:rsid w:val="00A05B26"/>
    <w:rsid w:val="00A05CC9"/>
    <w:rsid w:val="00A0610E"/>
    <w:rsid w:val="00A06C11"/>
    <w:rsid w:val="00A076D6"/>
    <w:rsid w:val="00A07B1E"/>
    <w:rsid w:val="00A07ECA"/>
    <w:rsid w:val="00A10466"/>
    <w:rsid w:val="00A10A54"/>
    <w:rsid w:val="00A11D18"/>
    <w:rsid w:val="00A11E2F"/>
    <w:rsid w:val="00A11F0E"/>
    <w:rsid w:val="00A140C6"/>
    <w:rsid w:val="00A14523"/>
    <w:rsid w:val="00A15121"/>
    <w:rsid w:val="00A15DB2"/>
    <w:rsid w:val="00A16D2B"/>
    <w:rsid w:val="00A20400"/>
    <w:rsid w:val="00A232DE"/>
    <w:rsid w:val="00A23761"/>
    <w:rsid w:val="00A24DDF"/>
    <w:rsid w:val="00A250C9"/>
    <w:rsid w:val="00A2514A"/>
    <w:rsid w:val="00A2564A"/>
    <w:rsid w:val="00A25697"/>
    <w:rsid w:val="00A25979"/>
    <w:rsid w:val="00A25E54"/>
    <w:rsid w:val="00A26196"/>
    <w:rsid w:val="00A27C14"/>
    <w:rsid w:val="00A27F10"/>
    <w:rsid w:val="00A27FB8"/>
    <w:rsid w:val="00A3013A"/>
    <w:rsid w:val="00A316C1"/>
    <w:rsid w:val="00A31EB7"/>
    <w:rsid w:val="00A342F8"/>
    <w:rsid w:val="00A34E5B"/>
    <w:rsid w:val="00A355EC"/>
    <w:rsid w:val="00A35E90"/>
    <w:rsid w:val="00A374FC"/>
    <w:rsid w:val="00A402F3"/>
    <w:rsid w:val="00A40B25"/>
    <w:rsid w:val="00A41D07"/>
    <w:rsid w:val="00A42321"/>
    <w:rsid w:val="00A42D54"/>
    <w:rsid w:val="00A42E5D"/>
    <w:rsid w:val="00A42EA9"/>
    <w:rsid w:val="00A43620"/>
    <w:rsid w:val="00A448EC"/>
    <w:rsid w:val="00A47260"/>
    <w:rsid w:val="00A47A6D"/>
    <w:rsid w:val="00A506D3"/>
    <w:rsid w:val="00A50D37"/>
    <w:rsid w:val="00A50DD5"/>
    <w:rsid w:val="00A52C0F"/>
    <w:rsid w:val="00A52D99"/>
    <w:rsid w:val="00A53C3D"/>
    <w:rsid w:val="00A55E98"/>
    <w:rsid w:val="00A55FD9"/>
    <w:rsid w:val="00A57D60"/>
    <w:rsid w:val="00A57E14"/>
    <w:rsid w:val="00A61F58"/>
    <w:rsid w:val="00A623F6"/>
    <w:rsid w:val="00A62533"/>
    <w:rsid w:val="00A62E41"/>
    <w:rsid w:val="00A63751"/>
    <w:rsid w:val="00A64694"/>
    <w:rsid w:val="00A648DF"/>
    <w:rsid w:val="00A65995"/>
    <w:rsid w:val="00A65C31"/>
    <w:rsid w:val="00A66A87"/>
    <w:rsid w:val="00A66BD5"/>
    <w:rsid w:val="00A66E61"/>
    <w:rsid w:val="00A66EF7"/>
    <w:rsid w:val="00A67AA6"/>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51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52D"/>
    <w:rsid w:val="00AA4A68"/>
    <w:rsid w:val="00AA6DB2"/>
    <w:rsid w:val="00AA6FA6"/>
    <w:rsid w:val="00AA7697"/>
    <w:rsid w:val="00AB015F"/>
    <w:rsid w:val="00AB10DF"/>
    <w:rsid w:val="00AB1344"/>
    <w:rsid w:val="00AB29C1"/>
    <w:rsid w:val="00AB2B6D"/>
    <w:rsid w:val="00AB36BB"/>
    <w:rsid w:val="00AB3772"/>
    <w:rsid w:val="00AB37E4"/>
    <w:rsid w:val="00AB3E27"/>
    <w:rsid w:val="00AB499F"/>
    <w:rsid w:val="00AB519F"/>
    <w:rsid w:val="00AB6371"/>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3B9B"/>
    <w:rsid w:val="00AD4085"/>
    <w:rsid w:val="00AD4167"/>
    <w:rsid w:val="00AD566D"/>
    <w:rsid w:val="00AD5695"/>
    <w:rsid w:val="00AD6C55"/>
    <w:rsid w:val="00AD7C9C"/>
    <w:rsid w:val="00AE08EC"/>
    <w:rsid w:val="00AE0ABB"/>
    <w:rsid w:val="00AE1B32"/>
    <w:rsid w:val="00AE1D78"/>
    <w:rsid w:val="00AE1FF3"/>
    <w:rsid w:val="00AE2683"/>
    <w:rsid w:val="00AE31EA"/>
    <w:rsid w:val="00AE361E"/>
    <w:rsid w:val="00AE39E1"/>
    <w:rsid w:val="00AE40CA"/>
    <w:rsid w:val="00AE41F7"/>
    <w:rsid w:val="00AE4356"/>
    <w:rsid w:val="00AE4521"/>
    <w:rsid w:val="00AE53FD"/>
    <w:rsid w:val="00AE58F4"/>
    <w:rsid w:val="00AE5BDC"/>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40B"/>
    <w:rsid w:val="00AF6EDF"/>
    <w:rsid w:val="00B01FCE"/>
    <w:rsid w:val="00B020FB"/>
    <w:rsid w:val="00B0287E"/>
    <w:rsid w:val="00B0439F"/>
    <w:rsid w:val="00B049DB"/>
    <w:rsid w:val="00B04BF2"/>
    <w:rsid w:val="00B04C27"/>
    <w:rsid w:val="00B050DD"/>
    <w:rsid w:val="00B05A06"/>
    <w:rsid w:val="00B06292"/>
    <w:rsid w:val="00B06842"/>
    <w:rsid w:val="00B06FD1"/>
    <w:rsid w:val="00B0723F"/>
    <w:rsid w:val="00B07286"/>
    <w:rsid w:val="00B075A5"/>
    <w:rsid w:val="00B07914"/>
    <w:rsid w:val="00B07FDF"/>
    <w:rsid w:val="00B107E1"/>
    <w:rsid w:val="00B111BE"/>
    <w:rsid w:val="00B118BC"/>
    <w:rsid w:val="00B121BC"/>
    <w:rsid w:val="00B133C6"/>
    <w:rsid w:val="00B138A4"/>
    <w:rsid w:val="00B13FAA"/>
    <w:rsid w:val="00B14D53"/>
    <w:rsid w:val="00B14F5F"/>
    <w:rsid w:val="00B153A6"/>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1F3A"/>
    <w:rsid w:val="00B327F0"/>
    <w:rsid w:val="00B32B61"/>
    <w:rsid w:val="00B32D9F"/>
    <w:rsid w:val="00B339C2"/>
    <w:rsid w:val="00B36318"/>
    <w:rsid w:val="00B369D6"/>
    <w:rsid w:val="00B36FA4"/>
    <w:rsid w:val="00B37097"/>
    <w:rsid w:val="00B378DA"/>
    <w:rsid w:val="00B40097"/>
    <w:rsid w:val="00B4014D"/>
    <w:rsid w:val="00B40600"/>
    <w:rsid w:val="00B41131"/>
    <w:rsid w:val="00B426C7"/>
    <w:rsid w:val="00B42EAB"/>
    <w:rsid w:val="00B442C9"/>
    <w:rsid w:val="00B45A02"/>
    <w:rsid w:val="00B46DB5"/>
    <w:rsid w:val="00B46EDE"/>
    <w:rsid w:val="00B47AAA"/>
    <w:rsid w:val="00B5084C"/>
    <w:rsid w:val="00B50C85"/>
    <w:rsid w:val="00B5105F"/>
    <w:rsid w:val="00B51556"/>
    <w:rsid w:val="00B52117"/>
    <w:rsid w:val="00B52FCD"/>
    <w:rsid w:val="00B5308A"/>
    <w:rsid w:val="00B545B2"/>
    <w:rsid w:val="00B54E05"/>
    <w:rsid w:val="00B55239"/>
    <w:rsid w:val="00B55A13"/>
    <w:rsid w:val="00B55EE6"/>
    <w:rsid w:val="00B56A3F"/>
    <w:rsid w:val="00B576DB"/>
    <w:rsid w:val="00B57BB1"/>
    <w:rsid w:val="00B6035C"/>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046"/>
    <w:rsid w:val="00B759BE"/>
    <w:rsid w:val="00B75A92"/>
    <w:rsid w:val="00B761F4"/>
    <w:rsid w:val="00B76385"/>
    <w:rsid w:val="00B773C8"/>
    <w:rsid w:val="00B8138C"/>
    <w:rsid w:val="00B818FA"/>
    <w:rsid w:val="00B824C3"/>
    <w:rsid w:val="00B8294B"/>
    <w:rsid w:val="00B82FF9"/>
    <w:rsid w:val="00B83747"/>
    <w:rsid w:val="00B85A0F"/>
    <w:rsid w:val="00B85C56"/>
    <w:rsid w:val="00B85CE1"/>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669A"/>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3BA"/>
    <w:rsid w:val="00BB1CD1"/>
    <w:rsid w:val="00BB1E5E"/>
    <w:rsid w:val="00BB2490"/>
    <w:rsid w:val="00BB257C"/>
    <w:rsid w:val="00BB25F9"/>
    <w:rsid w:val="00BB2E82"/>
    <w:rsid w:val="00BB2E89"/>
    <w:rsid w:val="00BB3AA0"/>
    <w:rsid w:val="00BB448E"/>
    <w:rsid w:val="00BB4A1E"/>
    <w:rsid w:val="00BB4E7A"/>
    <w:rsid w:val="00BB5055"/>
    <w:rsid w:val="00BB6BB3"/>
    <w:rsid w:val="00BB7CEB"/>
    <w:rsid w:val="00BC00AA"/>
    <w:rsid w:val="00BC05C7"/>
    <w:rsid w:val="00BC066D"/>
    <w:rsid w:val="00BC12FD"/>
    <w:rsid w:val="00BC1D24"/>
    <w:rsid w:val="00BC3643"/>
    <w:rsid w:val="00BC3836"/>
    <w:rsid w:val="00BC3C08"/>
    <w:rsid w:val="00BC3FF7"/>
    <w:rsid w:val="00BC551A"/>
    <w:rsid w:val="00BC674D"/>
    <w:rsid w:val="00BC7C3C"/>
    <w:rsid w:val="00BC7DC7"/>
    <w:rsid w:val="00BC7FC1"/>
    <w:rsid w:val="00BD102C"/>
    <w:rsid w:val="00BD370F"/>
    <w:rsid w:val="00BD3F83"/>
    <w:rsid w:val="00BD3FFA"/>
    <w:rsid w:val="00BD45B3"/>
    <w:rsid w:val="00BD4BCE"/>
    <w:rsid w:val="00BD4CCC"/>
    <w:rsid w:val="00BD561F"/>
    <w:rsid w:val="00BD69C8"/>
    <w:rsid w:val="00BD6A42"/>
    <w:rsid w:val="00BD7A32"/>
    <w:rsid w:val="00BE06E8"/>
    <w:rsid w:val="00BE1AAE"/>
    <w:rsid w:val="00BE236B"/>
    <w:rsid w:val="00BE23CF"/>
    <w:rsid w:val="00BE3188"/>
    <w:rsid w:val="00BE53D3"/>
    <w:rsid w:val="00BE629C"/>
    <w:rsid w:val="00BE63FB"/>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121"/>
    <w:rsid w:val="00C04BD1"/>
    <w:rsid w:val="00C04ECB"/>
    <w:rsid w:val="00C0629F"/>
    <w:rsid w:val="00C06745"/>
    <w:rsid w:val="00C0695D"/>
    <w:rsid w:val="00C0757A"/>
    <w:rsid w:val="00C10357"/>
    <w:rsid w:val="00C10BD3"/>
    <w:rsid w:val="00C1175B"/>
    <w:rsid w:val="00C12213"/>
    <w:rsid w:val="00C12F90"/>
    <w:rsid w:val="00C133B7"/>
    <w:rsid w:val="00C139BC"/>
    <w:rsid w:val="00C13AD6"/>
    <w:rsid w:val="00C1486B"/>
    <w:rsid w:val="00C14C52"/>
    <w:rsid w:val="00C15ACD"/>
    <w:rsid w:val="00C17BEE"/>
    <w:rsid w:val="00C21474"/>
    <w:rsid w:val="00C219BE"/>
    <w:rsid w:val="00C219F4"/>
    <w:rsid w:val="00C22A84"/>
    <w:rsid w:val="00C232ED"/>
    <w:rsid w:val="00C238B2"/>
    <w:rsid w:val="00C2432E"/>
    <w:rsid w:val="00C24A72"/>
    <w:rsid w:val="00C264FC"/>
    <w:rsid w:val="00C26EDC"/>
    <w:rsid w:val="00C316D5"/>
    <w:rsid w:val="00C323BE"/>
    <w:rsid w:val="00C32732"/>
    <w:rsid w:val="00C32F53"/>
    <w:rsid w:val="00C33450"/>
    <w:rsid w:val="00C33A98"/>
    <w:rsid w:val="00C34012"/>
    <w:rsid w:val="00C3490B"/>
    <w:rsid w:val="00C34D09"/>
    <w:rsid w:val="00C34FBD"/>
    <w:rsid w:val="00C35156"/>
    <w:rsid w:val="00C36004"/>
    <w:rsid w:val="00C3603B"/>
    <w:rsid w:val="00C36430"/>
    <w:rsid w:val="00C364C0"/>
    <w:rsid w:val="00C36F28"/>
    <w:rsid w:val="00C3718D"/>
    <w:rsid w:val="00C401D0"/>
    <w:rsid w:val="00C40D43"/>
    <w:rsid w:val="00C40F21"/>
    <w:rsid w:val="00C4143B"/>
    <w:rsid w:val="00C416C6"/>
    <w:rsid w:val="00C4393C"/>
    <w:rsid w:val="00C44B21"/>
    <w:rsid w:val="00C455E4"/>
    <w:rsid w:val="00C460B9"/>
    <w:rsid w:val="00C4664F"/>
    <w:rsid w:val="00C46ACA"/>
    <w:rsid w:val="00C470D9"/>
    <w:rsid w:val="00C47358"/>
    <w:rsid w:val="00C47852"/>
    <w:rsid w:val="00C508C0"/>
    <w:rsid w:val="00C5304F"/>
    <w:rsid w:val="00C5325D"/>
    <w:rsid w:val="00C53331"/>
    <w:rsid w:val="00C5370C"/>
    <w:rsid w:val="00C5445F"/>
    <w:rsid w:val="00C54589"/>
    <w:rsid w:val="00C551D5"/>
    <w:rsid w:val="00C55677"/>
    <w:rsid w:val="00C55B0A"/>
    <w:rsid w:val="00C55CF7"/>
    <w:rsid w:val="00C6075C"/>
    <w:rsid w:val="00C60EA5"/>
    <w:rsid w:val="00C61B36"/>
    <w:rsid w:val="00C62F7C"/>
    <w:rsid w:val="00C635A5"/>
    <w:rsid w:val="00C64EA8"/>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77A44"/>
    <w:rsid w:val="00C8027D"/>
    <w:rsid w:val="00C81244"/>
    <w:rsid w:val="00C820CB"/>
    <w:rsid w:val="00C8331F"/>
    <w:rsid w:val="00C83D7B"/>
    <w:rsid w:val="00C84264"/>
    <w:rsid w:val="00C84B3D"/>
    <w:rsid w:val="00C859FE"/>
    <w:rsid w:val="00C86C6D"/>
    <w:rsid w:val="00C878E1"/>
    <w:rsid w:val="00C87959"/>
    <w:rsid w:val="00C87AB8"/>
    <w:rsid w:val="00C9064F"/>
    <w:rsid w:val="00C90F18"/>
    <w:rsid w:val="00C91E50"/>
    <w:rsid w:val="00C91E79"/>
    <w:rsid w:val="00C93B10"/>
    <w:rsid w:val="00C94638"/>
    <w:rsid w:val="00C94679"/>
    <w:rsid w:val="00C94892"/>
    <w:rsid w:val="00C9522F"/>
    <w:rsid w:val="00C95634"/>
    <w:rsid w:val="00C95B14"/>
    <w:rsid w:val="00C95D3A"/>
    <w:rsid w:val="00C95D86"/>
    <w:rsid w:val="00C95FEA"/>
    <w:rsid w:val="00C96147"/>
    <w:rsid w:val="00C969DA"/>
    <w:rsid w:val="00C972EC"/>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864"/>
    <w:rsid w:val="00CB1D23"/>
    <w:rsid w:val="00CB1D6D"/>
    <w:rsid w:val="00CB2C3B"/>
    <w:rsid w:val="00CB3E0E"/>
    <w:rsid w:val="00CB4153"/>
    <w:rsid w:val="00CB5894"/>
    <w:rsid w:val="00CB5C54"/>
    <w:rsid w:val="00CB6091"/>
    <w:rsid w:val="00CB637A"/>
    <w:rsid w:val="00CB6673"/>
    <w:rsid w:val="00CB67CF"/>
    <w:rsid w:val="00CB67F7"/>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4E9B"/>
    <w:rsid w:val="00CD558A"/>
    <w:rsid w:val="00CD62E4"/>
    <w:rsid w:val="00CD6637"/>
    <w:rsid w:val="00CD6A0E"/>
    <w:rsid w:val="00CD6E12"/>
    <w:rsid w:val="00CD7501"/>
    <w:rsid w:val="00CD75DF"/>
    <w:rsid w:val="00CE1497"/>
    <w:rsid w:val="00CE1989"/>
    <w:rsid w:val="00CE1A06"/>
    <w:rsid w:val="00CE261C"/>
    <w:rsid w:val="00CE27AA"/>
    <w:rsid w:val="00CE35EE"/>
    <w:rsid w:val="00CE363D"/>
    <w:rsid w:val="00CE3A06"/>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CF7D2A"/>
    <w:rsid w:val="00D00F97"/>
    <w:rsid w:val="00D02B78"/>
    <w:rsid w:val="00D03DA6"/>
    <w:rsid w:val="00D0550E"/>
    <w:rsid w:val="00D062B5"/>
    <w:rsid w:val="00D069B8"/>
    <w:rsid w:val="00D078AF"/>
    <w:rsid w:val="00D07910"/>
    <w:rsid w:val="00D07DE9"/>
    <w:rsid w:val="00D07F0F"/>
    <w:rsid w:val="00D1056F"/>
    <w:rsid w:val="00D1081F"/>
    <w:rsid w:val="00D10996"/>
    <w:rsid w:val="00D11904"/>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3A1C"/>
    <w:rsid w:val="00D24B48"/>
    <w:rsid w:val="00D2549A"/>
    <w:rsid w:val="00D262D9"/>
    <w:rsid w:val="00D26F1B"/>
    <w:rsid w:val="00D279C8"/>
    <w:rsid w:val="00D27E90"/>
    <w:rsid w:val="00D31369"/>
    <w:rsid w:val="00D32442"/>
    <w:rsid w:val="00D33862"/>
    <w:rsid w:val="00D34A26"/>
    <w:rsid w:val="00D35730"/>
    <w:rsid w:val="00D3581A"/>
    <w:rsid w:val="00D36611"/>
    <w:rsid w:val="00D37228"/>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4758F"/>
    <w:rsid w:val="00D50960"/>
    <w:rsid w:val="00D51B62"/>
    <w:rsid w:val="00D5345B"/>
    <w:rsid w:val="00D53E76"/>
    <w:rsid w:val="00D54AFD"/>
    <w:rsid w:val="00D54B58"/>
    <w:rsid w:val="00D555D9"/>
    <w:rsid w:val="00D563E0"/>
    <w:rsid w:val="00D5684D"/>
    <w:rsid w:val="00D56943"/>
    <w:rsid w:val="00D56B71"/>
    <w:rsid w:val="00D57656"/>
    <w:rsid w:val="00D577E0"/>
    <w:rsid w:val="00D61236"/>
    <w:rsid w:val="00D61990"/>
    <w:rsid w:val="00D6314C"/>
    <w:rsid w:val="00D634F1"/>
    <w:rsid w:val="00D6428A"/>
    <w:rsid w:val="00D652F6"/>
    <w:rsid w:val="00D66632"/>
    <w:rsid w:val="00D666EF"/>
    <w:rsid w:val="00D678CE"/>
    <w:rsid w:val="00D70716"/>
    <w:rsid w:val="00D70DD3"/>
    <w:rsid w:val="00D717C2"/>
    <w:rsid w:val="00D7246A"/>
    <w:rsid w:val="00D7458A"/>
    <w:rsid w:val="00D74E53"/>
    <w:rsid w:val="00D7500B"/>
    <w:rsid w:val="00D751EA"/>
    <w:rsid w:val="00D765EC"/>
    <w:rsid w:val="00D775E5"/>
    <w:rsid w:val="00D8022B"/>
    <w:rsid w:val="00D81821"/>
    <w:rsid w:val="00D827A2"/>
    <w:rsid w:val="00D82825"/>
    <w:rsid w:val="00D830C3"/>
    <w:rsid w:val="00D8386C"/>
    <w:rsid w:val="00D83C5B"/>
    <w:rsid w:val="00D84A1D"/>
    <w:rsid w:val="00D84E7A"/>
    <w:rsid w:val="00D85D53"/>
    <w:rsid w:val="00D863E1"/>
    <w:rsid w:val="00D869A1"/>
    <w:rsid w:val="00D86FB3"/>
    <w:rsid w:val="00D910B6"/>
    <w:rsid w:val="00D92B19"/>
    <w:rsid w:val="00D931BC"/>
    <w:rsid w:val="00D95A3F"/>
    <w:rsid w:val="00D96BB4"/>
    <w:rsid w:val="00D96BD2"/>
    <w:rsid w:val="00D97240"/>
    <w:rsid w:val="00D972E0"/>
    <w:rsid w:val="00D97374"/>
    <w:rsid w:val="00D9782A"/>
    <w:rsid w:val="00DA0088"/>
    <w:rsid w:val="00DA197D"/>
    <w:rsid w:val="00DA1B12"/>
    <w:rsid w:val="00DA2105"/>
    <w:rsid w:val="00DA27A4"/>
    <w:rsid w:val="00DA2DF5"/>
    <w:rsid w:val="00DA3A4C"/>
    <w:rsid w:val="00DA4613"/>
    <w:rsid w:val="00DA4992"/>
    <w:rsid w:val="00DA4FEB"/>
    <w:rsid w:val="00DA5660"/>
    <w:rsid w:val="00DA6893"/>
    <w:rsid w:val="00DA7068"/>
    <w:rsid w:val="00DA7B11"/>
    <w:rsid w:val="00DB0A32"/>
    <w:rsid w:val="00DB242F"/>
    <w:rsid w:val="00DB24C3"/>
    <w:rsid w:val="00DB26F9"/>
    <w:rsid w:val="00DB2E8A"/>
    <w:rsid w:val="00DB48F6"/>
    <w:rsid w:val="00DB5B81"/>
    <w:rsid w:val="00DB6615"/>
    <w:rsid w:val="00DB68F2"/>
    <w:rsid w:val="00DB6976"/>
    <w:rsid w:val="00DB6B30"/>
    <w:rsid w:val="00DB6B7B"/>
    <w:rsid w:val="00DB7501"/>
    <w:rsid w:val="00DB75B6"/>
    <w:rsid w:val="00DB78D4"/>
    <w:rsid w:val="00DB7A6B"/>
    <w:rsid w:val="00DB7AA0"/>
    <w:rsid w:val="00DC041E"/>
    <w:rsid w:val="00DC057E"/>
    <w:rsid w:val="00DC0844"/>
    <w:rsid w:val="00DC0E53"/>
    <w:rsid w:val="00DC0FE7"/>
    <w:rsid w:val="00DC28DE"/>
    <w:rsid w:val="00DC394A"/>
    <w:rsid w:val="00DC39A1"/>
    <w:rsid w:val="00DC4430"/>
    <w:rsid w:val="00DC47F1"/>
    <w:rsid w:val="00DC534C"/>
    <w:rsid w:val="00DC583E"/>
    <w:rsid w:val="00DC5E0C"/>
    <w:rsid w:val="00DC602C"/>
    <w:rsid w:val="00DC6359"/>
    <w:rsid w:val="00DC6792"/>
    <w:rsid w:val="00DC6DF7"/>
    <w:rsid w:val="00DC72FF"/>
    <w:rsid w:val="00DC76B4"/>
    <w:rsid w:val="00DD0936"/>
    <w:rsid w:val="00DD1395"/>
    <w:rsid w:val="00DD16D0"/>
    <w:rsid w:val="00DD1A1B"/>
    <w:rsid w:val="00DD1CC5"/>
    <w:rsid w:val="00DD2A55"/>
    <w:rsid w:val="00DD2E5D"/>
    <w:rsid w:val="00DD5671"/>
    <w:rsid w:val="00DD5E4E"/>
    <w:rsid w:val="00DD6585"/>
    <w:rsid w:val="00DD6E36"/>
    <w:rsid w:val="00DD70C7"/>
    <w:rsid w:val="00DD7ADE"/>
    <w:rsid w:val="00DE057A"/>
    <w:rsid w:val="00DE0A9A"/>
    <w:rsid w:val="00DE0E9A"/>
    <w:rsid w:val="00DE1664"/>
    <w:rsid w:val="00DE2052"/>
    <w:rsid w:val="00DE3148"/>
    <w:rsid w:val="00DE34A3"/>
    <w:rsid w:val="00DE3536"/>
    <w:rsid w:val="00DE3E08"/>
    <w:rsid w:val="00DE3F43"/>
    <w:rsid w:val="00DE44D2"/>
    <w:rsid w:val="00DE4FFD"/>
    <w:rsid w:val="00DE57F3"/>
    <w:rsid w:val="00DE5867"/>
    <w:rsid w:val="00DE5CA9"/>
    <w:rsid w:val="00DE79BD"/>
    <w:rsid w:val="00DE7E64"/>
    <w:rsid w:val="00DE7F16"/>
    <w:rsid w:val="00DF00ED"/>
    <w:rsid w:val="00DF1932"/>
    <w:rsid w:val="00DF1B38"/>
    <w:rsid w:val="00DF238D"/>
    <w:rsid w:val="00DF262C"/>
    <w:rsid w:val="00DF3394"/>
    <w:rsid w:val="00DF4B42"/>
    <w:rsid w:val="00DF4BB9"/>
    <w:rsid w:val="00DF4D63"/>
    <w:rsid w:val="00DF4E54"/>
    <w:rsid w:val="00DF582F"/>
    <w:rsid w:val="00DF5926"/>
    <w:rsid w:val="00DF6060"/>
    <w:rsid w:val="00DF658E"/>
    <w:rsid w:val="00DF6907"/>
    <w:rsid w:val="00DF69C5"/>
    <w:rsid w:val="00DF6B4A"/>
    <w:rsid w:val="00DF6FBA"/>
    <w:rsid w:val="00DF74EF"/>
    <w:rsid w:val="00DF7E12"/>
    <w:rsid w:val="00E00558"/>
    <w:rsid w:val="00E0139E"/>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51C"/>
    <w:rsid w:val="00E10D1F"/>
    <w:rsid w:val="00E121B6"/>
    <w:rsid w:val="00E14F25"/>
    <w:rsid w:val="00E16711"/>
    <w:rsid w:val="00E1691C"/>
    <w:rsid w:val="00E16A20"/>
    <w:rsid w:val="00E17E34"/>
    <w:rsid w:val="00E200D6"/>
    <w:rsid w:val="00E2060B"/>
    <w:rsid w:val="00E21B78"/>
    <w:rsid w:val="00E21E16"/>
    <w:rsid w:val="00E223EF"/>
    <w:rsid w:val="00E224BE"/>
    <w:rsid w:val="00E23F3C"/>
    <w:rsid w:val="00E24294"/>
    <w:rsid w:val="00E249AD"/>
    <w:rsid w:val="00E25387"/>
    <w:rsid w:val="00E254F1"/>
    <w:rsid w:val="00E255FF"/>
    <w:rsid w:val="00E257DE"/>
    <w:rsid w:val="00E25FDF"/>
    <w:rsid w:val="00E2680A"/>
    <w:rsid w:val="00E269D1"/>
    <w:rsid w:val="00E26ACA"/>
    <w:rsid w:val="00E27132"/>
    <w:rsid w:val="00E271D3"/>
    <w:rsid w:val="00E30302"/>
    <w:rsid w:val="00E30E2A"/>
    <w:rsid w:val="00E31296"/>
    <w:rsid w:val="00E31460"/>
    <w:rsid w:val="00E3283A"/>
    <w:rsid w:val="00E32ED1"/>
    <w:rsid w:val="00E34AA0"/>
    <w:rsid w:val="00E35F56"/>
    <w:rsid w:val="00E36212"/>
    <w:rsid w:val="00E36D9D"/>
    <w:rsid w:val="00E37323"/>
    <w:rsid w:val="00E4095A"/>
    <w:rsid w:val="00E40F79"/>
    <w:rsid w:val="00E41024"/>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55B9"/>
    <w:rsid w:val="00E56275"/>
    <w:rsid w:val="00E56639"/>
    <w:rsid w:val="00E56A18"/>
    <w:rsid w:val="00E56FC4"/>
    <w:rsid w:val="00E57CE8"/>
    <w:rsid w:val="00E57DBC"/>
    <w:rsid w:val="00E60C92"/>
    <w:rsid w:val="00E61101"/>
    <w:rsid w:val="00E61E08"/>
    <w:rsid w:val="00E62552"/>
    <w:rsid w:val="00E62B99"/>
    <w:rsid w:val="00E6335A"/>
    <w:rsid w:val="00E65596"/>
    <w:rsid w:val="00E657F7"/>
    <w:rsid w:val="00E670E1"/>
    <w:rsid w:val="00E71110"/>
    <w:rsid w:val="00E718BD"/>
    <w:rsid w:val="00E72E84"/>
    <w:rsid w:val="00E73308"/>
    <w:rsid w:val="00E73817"/>
    <w:rsid w:val="00E74377"/>
    <w:rsid w:val="00E74B1C"/>
    <w:rsid w:val="00E7664B"/>
    <w:rsid w:val="00E80864"/>
    <w:rsid w:val="00E80909"/>
    <w:rsid w:val="00E80A85"/>
    <w:rsid w:val="00E80B04"/>
    <w:rsid w:val="00E81C65"/>
    <w:rsid w:val="00E81CD7"/>
    <w:rsid w:val="00E82539"/>
    <w:rsid w:val="00E83230"/>
    <w:rsid w:val="00E836B1"/>
    <w:rsid w:val="00E83CD8"/>
    <w:rsid w:val="00E849C1"/>
    <w:rsid w:val="00E85960"/>
    <w:rsid w:val="00E85D1C"/>
    <w:rsid w:val="00E86627"/>
    <w:rsid w:val="00E874D6"/>
    <w:rsid w:val="00E87A0E"/>
    <w:rsid w:val="00E90525"/>
    <w:rsid w:val="00E907C1"/>
    <w:rsid w:val="00E90BE5"/>
    <w:rsid w:val="00E9163E"/>
    <w:rsid w:val="00E91F30"/>
    <w:rsid w:val="00E93BBA"/>
    <w:rsid w:val="00E94485"/>
    <w:rsid w:val="00E945E0"/>
    <w:rsid w:val="00E9791B"/>
    <w:rsid w:val="00E97EC5"/>
    <w:rsid w:val="00EA1833"/>
    <w:rsid w:val="00EA1C78"/>
    <w:rsid w:val="00EA1D1B"/>
    <w:rsid w:val="00EA2702"/>
    <w:rsid w:val="00EA2B42"/>
    <w:rsid w:val="00EA2CA3"/>
    <w:rsid w:val="00EA2D52"/>
    <w:rsid w:val="00EA3E63"/>
    <w:rsid w:val="00EA5B11"/>
    <w:rsid w:val="00EA7700"/>
    <w:rsid w:val="00EB0239"/>
    <w:rsid w:val="00EB0301"/>
    <w:rsid w:val="00EB05CE"/>
    <w:rsid w:val="00EB098E"/>
    <w:rsid w:val="00EB17E1"/>
    <w:rsid w:val="00EB194E"/>
    <w:rsid w:val="00EB1A7F"/>
    <w:rsid w:val="00EB1D12"/>
    <w:rsid w:val="00EB20BD"/>
    <w:rsid w:val="00EB28ED"/>
    <w:rsid w:val="00EB36E2"/>
    <w:rsid w:val="00EB3E55"/>
    <w:rsid w:val="00EB48EB"/>
    <w:rsid w:val="00EB5BA0"/>
    <w:rsid w:val="00EB5E55"/>
    <w:rsid w:val="00EB62BF"/>
    <w:rsid w:val="00EB6576"/>
    <w:rsid w:val="00EB6C90"/>
    <w:rsid w:val="00EB7318"/>
    <w:rsid w:val="00EC08FA"/>
    <w:rsid w:val="00EC15B0"/>
    <w:rsid w:val="00EC180D"/>
    <w:rsid w:val="00EC1975"/>
    <w:rsid w:val="00EC2AD6"/>
    <w:rsid w:val="00EC312E"/>
    <w:rsid w:val="00EC39FD"/>
    <w:rsid w:val="00EC4819"/>
    <w:rsid w:val="00EC4DC6"/>
    <w:rsid w:val="00EC5146"/>
    <w:rsid w:val="00EC52E8"/>
    <w:rsid w:val="00EC6244"/>
    <w:rsid w:val="00EC68A9"/>
    <w:rsid w:val="00EC7106"/>
    <w:rsid w:val="00EC720D"/>
    <w:rsid w:val="00ED0EED"/>
    <w:rsid w:val="00ED10FF"/>
    <w:rsid w:val="00ED1DF5"/>
    <w:rsid w:val="00ED1E57"/>
    <w:rsid w:val="00ED29F6"/>
    <w:rsid w:val="00ED2B96"/>
    <w:rsid w:val="00ED2EEB"/>
    <w:rsid w:val="00ED3E70"/>
    <w:rsid w:val="00ED41D6"/>
    <w:rsid w:val="00ED464F"/>
    <w:rsid w:val="00ED6474"/>
    <w:rsid w:val="00ED75FC"/>
    <w:rsid w:val="00ED7C74"/>
    <w:rsid w:val="00ED7D6C"/>
    <w:rsid w:val="00EE0B0B"/>
    <w:rsid w:val="00EE106A"/>
    <w:rsid w:val="00EE1144"/>
    <w:rsid w:val="00EE1707"/>
    <w:rsid w:val="00EE1A34"/>
    <w:rsid w:val="00EE1AE6"/>
    <w:rsid w:val="00EE1AFA"/>
    <w:rsid w:val="00EE25DF"/>
    <w:rsid w:val="00EE42C4"/>
    <w:rsid w:val="00EE4B0F"/>
    <w:rsid w:val="00EE4D69"/>
    <w:rsid w:val="00EE5279"/>
    <w:rsid w:val="00EE58E5"/>
    <w:rsid w:val="00EE5B83"/>
    <w:rsid w:val="00EE5E12"/>
    <w:rsid w:val="00EE5E54"/>
    <w:rsid w:val="00EE6560"/>
    <w:rsid w:val="00EE6D1C"/>
    <w:rsid w:val="00EE6F1E"/>
    <w:rsid w:val="00EE700B"/>
    <w:rsid w:val="00EE772E"/>
    <w:rsid w:val="00EF050C"/>
    <w:rsid w:val="00EF1178"/>
    <w:rsid w:val="00EF23C6"/>
    <w:rsid w:val="00EF2788"/>
    <w:rsid w:val="00EF2893"/>
    <w:rsid w:val="00EF2AF3"/>
    <w:rsid w:val="00EF2B8D"/>
    <w:rsid w:val="00EF3219"/>
    <w:rsid w:val="00EF351D"/>
    <w:rsid w:val="00EF3923"/>
    <w:rsid w:val="00EF3FCB"/>
    <w:rsid w:val="00EF40BD"/>
    <w:rsid w:val="00EF4755"/>
    <w:rsid w:val="00EF6630"/>
    <w:rsid w:val="00EF7B60"/>
    <w:rsid w:val="00F024A2"/>
    <w:rsid w:val="00F04176"/>
    <w:rsid w:val="00F04397"/>
    <w:rsid w:val="00F04D3F"/>
    <w:rsid w:val="00F05143"/>
    <w:rsid w:val="00F05D2F"/>
    <w:rsid w:val="00F063D0"/>
    <w:rsid w:val="00F0670F"/>
    <w:rsid w:val="00F06A1D"/>
    <w:rsid w:val="00F06ADF"/>
    <w:rsid w:val="00F10101"/>
    <w:rsid w:val="00F12C6F"/>
    <w:rsid w:val="00F12EDC"/>
    <w:rsid w:val="00F12F2D"/>
    <w:rsid w:val="00F13078"/>
    <w:rsid w:val="00F13BCF"/>
    <w:rsid w:val="00F15AE4"/>
    <w:rsid w:val="00F165E7"/>
    <w:rsid w:val="00F174A2"/>
    <w:rsid w:val="00F20350"/>
    <w:rsid w:val="00F236BF"/>
    <w:rsid w:val="00F23912"/>
    <w:rsid w:val="00F23B48"/>
    <w:rsid w:val="00F255B9"/>
    <w:rsid w:val="00F269EB"/>
    <w:rsid w:val="00F26F9C"/>
    <w:rsid w:val="00F27C7B"/>
    <w:rsid w:val="00F27F8C"/>
    <w:rsid w:val="00F3005E"/>
    <w:rsid w:val="00F3179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96F"/>
    <w:rsid w:val="00F44DA5"/>
    <w:rsid w:val="00F44E75"/>
    <w:rsid w:val="00F450A2"/>
    <w:rsid w:val="00F4649B"/>
    <w:rsid w:val="00F466DA"/>
    <w:rsid w:val="00F46DBE"/>
    <w:rsid w:val="00F47F0D"/>
    <w:rsid w:val="00F50CBA"/>
    <w:rsid w:val="00F51365"/>
    <w:rsid w:val="00F51CA3"/>
    <w:rsid w:val="00F51EB5"/>
    <w:rsid w:val="00F5252B"/>
    <w:rsid w:val="00F53A15"/>
    <w:rsid w:val="00F54A83"/>
    <w:rsid w:val="00F54AE7"/>
    <w:rsid w:val="00F55651"/>
    <w:rsid w:val="00F55744"/>
    <w:rsid w:val="00F5586C"/>
    <w:rsid w:val="00F569B3"/>
    <w:rsid w:val="00F56C40"/>
    <w:rsid w:val="00F56E00"/>
    <w:rsid w:val="00F578F8"/>
    <w:rsid w:val="00F60236"/>
    <w:rsid w:val="00F6074A"/>
    <w:rsid w:val="00F610F5"/>
    <w:rsid w:val="00F61348"/>
    <w:rsid w:val="00F61BB5"/>
    <w:rsid w:val="00F6241A"/>
    <w:rsid w:val="00F62599"/>
    <w:rsid w:val="00F6289F"/>
    <w:rsid w:val="00F62BA3"/>
    <w:rsid w:val="00F634D1"/>
    <w:rsid w:val="00F644C4"/>
    <w:rsid w:val="00F64F47"/>
    <w:rsid w:val="00F650DB"/>
    <w:rsid w:val="00F657EE"/>
    <w:rsid w:val="00F65821"/>
    <w:rsid w:val="00F66DFE"/>
    <w:rsid w:val="00F70AF1"/>
    <w:rsid w:val="00F718D0"/>
    <w:rsid w:val="00F724AA"/>
    <w:rsid w:val="00F72D6B"/>
    <w:rsid w:val="00F732EC"/>
    <w:rsid w:val="00F73818"/>
    <w:rsid w:val="00F740EE"/>
    <w:rsid w:val="00F74E11"/>
    <w:rsid w:val="00F75EE6"/>
    <w:rsid w:val="00F75F1F"/>
    <w:rsid w:val="00F802D7"/>
    <w:rsid w:val="00F80B34"/>
    <w:rsid w:val="00F80D7D"/>
    <w:rsid w:val="00F80F51"/>
    <w:rsid w:val="00F818AC"/>
    <w:rsid w:val="00F83643"/>
    <w:rsid w:val="00F84E38"/>
    <w:rsid w:val="00F85755"/>
    <w:rsid w:val="00F85A7E"/>
    <w:rsid w:val="00F860B6"/>
    <w:rsid w:val="00F86288"/>
    <w:rsid w:val="00F877F7"/>
    <w:rsid w:val="00F879EE"/>
    <w:rsid w:val="00F90072"/>
    <w:rsid w:val="00F904F2"/>
    <w:rsid w:val="00F90DF1"/>
    <w:rsid w:val="00F926FB"/>
    <w:rsid w:val="00F92C57"/>
    <w:rsid w:val="00F95E12"/>
    <w:rsid w:val="00F968D7"/>
    <w:rsid w:val="00F97608"/>
    <w:rsid w:val="00FA020E"/>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186"/>
    <w:rsid w:val="00FB7985"/>
    <w:rsid w:val="00FC144C"/>
    <w:rsid w:val="00FC1640"/>
    <w:rsid w:val="00FC193F"/>
    <w:rsid w:val="00FC19EE"/>
    <w:rsid w:val="00FC1EC1"/>
    <w:rsid w:val="00FC32F9"/>
    <w:rsid w:val="00FC3E01"/>
    <w:rsid w:val="00FC4A31"/>
    <w:rsid w:val="00FC58D6"/>
    <w:rsid w:val="00FC5992"/>
    <w:rsid w:val="00FC5F30"/>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097"/>
    <w:rsid w:val="00FE7A99"/>
    <w:rsid w:val="00FF0664"/>
    <w:rsid w:val="00FF0736"/>
    <w:rsid w:val="00FF0A7A"/>
    <w:rsid w:val="00FF0C8E"/>
    <w:rsid w:val="00FF0D94"/>
    <w:rsid w:val="00FF0E47"/>
    <w:rsid w:val="00FF1037"/>
    <w:rsid w:val="00FF1F9F"/>
    <w:rsid w:val="00FF2640"/>
    <w:rsid w:val="00FF2CCF"/>
    <w:rsid w:val="00FF2D69"/>
    <w:rsid w:val="00FF4546"/>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26BB7"/>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D37228"/>
    <w:pPr>
      <w:tabs>
        <w:tab w:val="left" w:pos="1418"/>
        <w:tab w:val="right" w:leader="dot" w:pos="8637"/>
      </w:tabs>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758982553">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067797490">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doi.org/10.21105/joss.03021" TargetMode="External"/><Relationship Id="rId47" Type="http://schemas.openxmlformats.org/officeDocument/2006/relationships/hyperlink" Target="http://www.pygal.org/en/stable/" TargetMode="External"/><Relationship Id="rId63" Type="http://schemas.openxmlformats.org/officeDocument/2006/relationships/hyperlink" Target="https://numpy.org/doc/stable/" TargetMode="External"/><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www.novemestonm.cz/" TargetMode="External"/><Relationship Id="rId32" Type="http://schemas.openxmlformats.org/officeDocument/2006/relationships/image" Target="media/image19.png"/><Relationship Id="rId37" Type="http://schemas.openxmlformats.org/officeDocument/2006/relationships/hyperlink" Target="https://www.intotheminds.com/blog/en/data-visualization/" TargetMode="External"/><Relationship Id="rId40" Type="http://schemas.openxmlformats.org/officeDocument/2006/relationships/hyperlink" Target="https://matplotlib.org/stable/index.html" TargetMode="External"/><Relationship Id="rId45" Type="http://schemas.openxmlformats.org/officeDocument/2006/relationships/hyperlink" Target="https://plotly.com/api/" TargetMode="External"/><Relationship Id="rId53" Type="http://schemas.openxmlformats.org/officeDocument/2006/relationships/hyperlink" Target="https://doi.org/10.1007/978-3-642-10520-3_9" TargetMode="External"/><Relationship Id="rId58" Type="http://schemas.openxmlformats.org/officeDocument/2006/relationships/hyperlink" Target="https://www.data-to-viz.com/" TargetMode="External"/><Relationship Id="rId66" Type="http://schemas.openxmlformats.org/officeDocument/2006/relationships/hyperlink" Target="https://data.nasa.gov/Space-Science/Meteorite-Landings/gh4g-9sfh"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ypl.github.io/PYPL.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trackmania.exchan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007/978-3-540-70956-5_3" TargetMode="External"/><Relationship Id="rId43" Type="http://schemas.openxmlformats.org/officeDocument/2006/relationships/hyperlink" Target="https://numfocus.org/sponsored-projects" TargetMode="External"/><Relationship Id="rId48" Type="http://schemas.openxmlformats.org/officeDocument/2006/relationships/hyperlink" Target="http://revealnews.org/blog/turn-your-data-into-sound-using-our-new-miditime-library/" TargetMode="External"/><Relationship Id="rId56" Type="http://schemas.openxmlformats.org/officeDocument/2006/relationships/hyperlink" Target="https://cdn2.hubspot.net/hubfs/392937/How-To-Choose-The-Right-Data-Visualization%20(1).pdf" TargetMode="External"/><Relationship Id="rId64" Type="http://schemas.openxmlformats.org/officeDocument/2006/relationships/hyperlink" Target="https://scipy.github.io/devdocs/index.html" TargetMode="External"/><Relationship Id="rId69" Type="http://schemas.openxmlformats.org/officeDocument/2006/relationships/hyperlink" Target="https://github.com/Scriptman777/PythonVisualisaton" TargetMode="External"/><Relationship Id="rId8" Type="http://schemas.openxmlformats.org/officeDocument/2006/relationships/footer" Target="footer1.xml"/><Relationship Id="rId51" Type="http://schemas.openxmlformats.org/officeDocument/2006/relationships/hyperlink" Target="https://www.interaction-design.org/literature/book/the-encyclopedia-of-human-computer-interaction-2nd-ed" TargetMode="External"/><Relationship Id="rId72"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youtube.com/watch?v=k4D9qgVb17Q" TargetMode="External"/><Relationship Id="rId46" Type="http://schemas.openxmlformats.org/officeDocument/2006/relationships/hyperlink" Target="https://holoviews.org/getting_started/index.html" TargetMode="External"/><Relationship Id="rId59" Type="http://schemas.openxmlformats.org/officeDocument/2006/relationships/hyperlink" Target="https://doi.org/10.2352/ISSN.2470-1173.2016.16.HVEI-133" TargetMode="External"/><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doi.org/10.1080/1472586X.2011.548488" TargetMode="External"/><Relationship Id="rId54" Type="http://schemas.openxmlformats.org/officeDocument/2006/relationships/hyperlink" Target="http://arxiv.org/abs/1509.03700" TargetMode="External"/><Relationship Id="rId62" Type="http://schemas.openxmlformats.org/officeDocument/2006/relationships/hyperlink" Target="https://www.python.org/about/apps/" TargetMode="External"/><Relationship Id="rId70" Type="http://schemas.openxmlformats.org/officeDocument/2006/relationships/header" Target="head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citeseerx.ist.psu.edu/viewdoc/download?doi=10.1.1.39.3360&amp;rep=rep1&amp;type=pdf" TargetMode="External"/><Relationship Id="rId49" Type="http://schemas.openxmlformats.org/officeDocument/2006/relationships/hyperlink" Target="https://github.com/andrea-cuttone/geoplotlib" TargetMode="External"/><Relationship Id="rId57" Type="http://schemas.openxmlformats.org/officeDocument/2006/relationships/hyperlink" Target="https://datavizcatalogue.com/"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docs.bokeh.org/en/latest/index.html" TargetMode="External"/><Relationship Id="rId52" Type="http://schemas.openxmlformats.org/officeDocument/2006/relationships/hyperlink" Target="https://towardsdatascience.com/8-rules-for-optimal-use-of-color-in-data-visualization-b283ae1fc1e2" TargetMode="External"/><Relationship Id="rId60" Type="http://schemas.openxmlformats.org/officeDocument/2006/relationships/hyperlink" Target="https://www.tiobe.com/tiobe-index/" TargetMode="External"/><Relationship Id="rId65" Type="http://schemas.openxmlformats.org/officeDocument/2006/relationships/hyperlink" Target="https://pandas.pydata.org/docs/getting_started/index.html" TargetMode="Externa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aosabook.org/en/matplotlib.html" TargetMode="External"/><Relationship Id="rId34" Type="http://schemas.openxmlformats.org/officeDocument/2006/relationships/image" Target="media/image21.png"/><Relationship Id="rId50" Type="http://schemas.openxmlformats.org/officeDocument/2006/relationships/hyperlink" Target="https://github.com/amueller/word_cloud" TargetMode="External"/><Relationship Id="rId55" Type="http://schemas.openxmlformats.org/officeDocument/2006/relationships/hyperlink" Target="https://doi.org/10.1145/3025453.3026041" TargetMode="External"/><Relationship Id="rId7" Type="http://schemas.openxmlformats.org/officeDocument/2006/relationships/endnotes" Target="endnotes.xml"/><Relationship Id="rId7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5548</TotalTime>
  <Pages>74</Pages>
  <Words>14768</Words>
  <Characters>87137</Characters>
  <Application>Microsoft Office Word</Application>
  <DocSecurity>0</DocSecurity>
  <Lines>726</Lines>
  <Paragraphs>203</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101702</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2155</cp:revision>
  <cp:lastPrinted>2022-04-12T13:36:00Z</cp:lastPrinted>
  <dcterms:created xsi:type="dcterms:W3CDTF">2021-09-11T14:32:00Z</dcterms:created>
  <dcterms:modified xsi:type="dcterms:W3CDTF">2022-04-12T13:37:00Z</dcterms:modified>
</cp:coreProperties>
</file>